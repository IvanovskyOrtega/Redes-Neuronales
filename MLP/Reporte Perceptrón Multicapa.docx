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7ECA4" w14:textId="77777777" w:rsidR="00D71104" w:rsidRDefault="00D71104" w:rsidP="00D71104">
      <w:pPr>
        <w:pStyle w:val="Ttulo"/>
        <w:rPr>
          <w:b/>
        </w:rPr>
      </w:pPr>
      <w:r>
        <w:rPr>
          <w:noProof/>
        </w:rPr>
        <w:drawing>
          <wp:anchor distT="0" distB="0" distL="114300" distR="114300" simplePos="0" relativeHeight="251659264" behindDoc="0" locked="0" layoutInCell="1" allowOverlap="1" wp14:anchorId="3C89CA20" wp14:editId="0D1C13D5">
            <wp:simplePos x="0" y="0"/>
            <wp:positionH relativeFrom="column">
              <wp:posOffset>-459437</wp:posOffset>
            </wp:positionH>
            <wp:positionV relativeFrom="paragraph">
              <wp:posOffset>-3175</wp:posOffset>
            </wp:positionV>
            <wp:extent cx="1757238" cy="1248406"/>
            <wp:effectExtent l="0" t="0" r="0" b="9525"/>
            <wp:wrapNone/>
            <wp:docPr id="2" name="Imagen 2" descr="Resultado de imagen para ip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pn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7238" cy="12484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9317C91" wp14:editId="4A848444">
            <wp:simplePos x="0" y="0"/>
            <wp:positionH relativeFrom="column">
              <wp:posOffset>3967480</wp:posOffset>
            </wp:positionH>
            <wp:positionV relativeFrom="paragraph">
              <wp:posOffset>-4445</wp:posOffset>
            </wp:positionV>
            <wp:extent cx="1666875" cy="1068510"/>
            <wp:effectExtent l="0" t="0" r="0" b="0"/>
            <wp:wrapNone/>
            <wp:docPr id="3" name="Imagen 3"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om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6875" cy="106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E3BFF" w14:textId="77777777" w:rsidR="00D71104" w:rsidRDefault="00D71104" w:rsidP="00D71104">
      <w:pPr>
        <w:pStyle w:val="Ttulo"/>
        <w:rPr>
          <w:b/>
        </w:rPr>
      </w:pPr>
    </w:p>
    <w:p w14:paraId="49209F78" w14:textId="77777777" w:rsidR="00D71104" w:rsidRPr="002E57E7" w:rsidRDefault="00D71104" w:rsidP="00D71104"/>
    <w:p w14:paraId="0392A5ED" w14:textId="77777777" w:rsidR="00D71104" w:rsidRPr="00D71104" w:rsidRDefault="00D71104" w:rsidP="00D71104">
      <w:pPr>
        <w:pStyle w:val="Ttulo"/>
        <w:rPr>
          <w:b/>
        </w:rPr>
      </w:pPr>
      <w:r w:rsidRPr="00D71104">
        <w:rPr>
          <w:b/>
        </w:rPr>
        <w:t>INSTITUTO POLITÉCNICO NACIONAL</w:t>
      </w:r>
    </w:p>
    <w:p w14:paraId="2BF414B8" w14:textId="77777777" w:rsidR="00D71104" w:rsidRPr="00D71104" w:rsidRDefault="00D71104" w:rsidP="00D71104">
      <w:pPr>
        <w:pStyle w:val="Ttulo"/>
        <w:rPr>
          <w:b/>
        </w:rPr>
      </w:pPr>
    </w:p>
    <w:p w14:paraId="4DCBA358" w14:textId="77777777" w:rsidR="00D71104" w:rsidRPr="002447AC" w:rsidRDefault="00D71104" w:rsidP="00D71104">
      <w:pPr>
        <w:pStyle w:val="Ttulo"/>
        <w:rPr>
          <w:b/>
          <w:sz w:val="48"/>
        </w:rPr>
      </w:pPr>
      <w:r w:rsidRPr="002447AC">
        <w:rPr>
          <w:b/>
          <w:sz w:val="48"/>
        </w:rPr>
        <w:t>ESCUELA SUPERIOR DE CÓMPUTO</w:t>
      </w:r>
    </w:p>
    <w:p w14:paraId="18465245" w14:textId="77777777" w:rsidR="00D71104" w:rsidRPr="002447AC" w:rsidRDefault="00D71104" w:rsidP="00D71104">
      <w:pPr>
        <w:pStyle w:val="Ttulo"/>
        <w:rPr>
          <w:b/>
        </w:rPr>
      </w:pPr>
    </w:p>
    <w:p w14:paraId="5CCED8BD" w14:textId="77777777" w:rsidR="00D71104" w:rsidRPr="002447AC" w:rsidRDefault="00D71104" w:rsidP="00D71104">
      <w:pPr>
        <w:pStyle w:val="Ttulo"/>
        <w:rPr>
          <w:b/>
          <w:sz w:val="48"/>
        </w:rPr>
      </w:pPr>
      <w:r w:rsidRPr="002447AC">
        <w:rPr>
          <w:b/>
          <w:sz w:val="48"/>
        </w:rPr>
        <w:t>NEURAL NETWORKS</w:t>
      </w:r>
    </w:p>
    <w:p w14:paraId="065DA2EE" w14:textId="77777777" w:rsidR="00D71104" w:rsidRPr="002447AC" w:rsidRDefault="00D71104" w:rsidP="00D71104">
      <w:pPr>
        <w:pStyle w:val="Ttulo"/>
        <w:rPr>
          <w:b/>
        </w:rPr>
      </w:pPr>
    </w:p>
    <w:p w14:paraId="514036E3" w14:textId="77777777" w:rsidR="00D71104" w:rsidRPr="002447AC" w:rsidRDefault="00D71104" w:rsidP="00D71104">
      <w:pPr>
        <w:pStyle w:val="Ttulo"/>
        <w:rPr>
          <w:sz w:val="36"/>
        </w:rPr>
      </w:pPr>
      <w:r w:rsidRPr="002447AC">
        <w:rPr>
          <w:b/>
          <w:sz w:val="36"/>
        </w:rPr>
        <w:t>PROF.:</w:t>
      </w:r>
      <w:r w:rsidRPr="002447AC">
        <w:rPr>
          <w:sz w:val="36"/>
        </w:rPr>
        <w:t xml:space="preserve"> MARCO ANTONIO MORENO ARMENDÁRIZ</w:t>
      </w:r>
    </w:p>
    <w:p w14:paraId="278685AC" w14:textId="77777777" w:rsidR="00D71104" w:rsidRPr="002447AC" w:rsidRDefault="00D71104" w:rsidP="00D71104">
      <w:pPr>
        <w:pStyle w:val="Ttulo"/>
        <w:rPr>
          <w:sz w:val="36"/>
        </w:rPr>
      </w:pPr>
      <w:r w:rsidRPr="002447AC">
        <w:rPr>
          <w:b/>
          <w:sz w:val="36"/>
        </w:rPr>
        <w:t>ALUMNO:</w:t>
      </w:r>
      <w:r w:rsidRPr="002447AC">
        <w:rPr>
          <w:sz w:val="36"/>
        </w:rPr>
        <w:t xml:space="preserve"> ORTEGA VICTORIANO IVAN</w:t>
      </w:r>
    </w:p>
    <w:p w14:paraId="6EC2DDD7" w14:textId="77777777" w:rsidR="00D71104" w:rsidRPr="002447AC" w:rsidRDefault="00D71104" w:rsidP="00D71104">
      <w:pPr>
        <w:pStyle w:val="Ttulo"/>
        <w:rPr>
          <w:sz w:val="36"/>
        </w:rPr>
      </w:pPr>
      <w:r w:rsidRPr="002447AC">
        <w:rPr>
          <w:b/>
          <w:sz w:val="36"/>
        </w:rPr>
        <w:t>No. DE LISTA:</w:t>
      </w:r>
      <w:r w:rsidRPr="002447AC">
        <w:rPr>
          <w:sz w:val="36"/>
        </w:rPr>
        <w:t xml:space="preserve"> 29</w:t>
      </w:r>
    </w:p>
    <w:p w14:paraId="44C57073" w14:textId="77777777" w:rsidR="00D71104" w:rsidRPr="002447AC" w:rsidRDefault="00D71104" w:rsidP="00D71104">
      <w:pPr>
        <w:pStyle w:val="Ttulo"/>
        <w:rPr>
          <w:sz w:val="36"/>
        </w:rPr>
      </w:pPr>
      <w:r w:rsidRPr="002447AC">
        <w:rPr>
          <w:b/>
          <w:sz w:val="36"/>
        </w:rPr>
        <w:t>GRUPO:</w:t>
      </w:r>
      <w:r w:rsidRPr="002447AC">
        <w:rPr>
          <w:sz w:val="36"/>
        </w:rPr>
        <w:t xml:space="preserve"> 3CM2</w:t>
      </w:r>
    </w:p>
    <w:p w14:paraId="6577C29E" w14:textId="77777777" w:rsidR="00D71104" w:rsidRPr="002447AC" w:rsidRDefault="00D71104" w:rsidP="00D71104">
      <w:pPr>
        <w:pStyle w:val="Ttulo"/>
      </w:pPr>
    </w:p>
    <w:p w14:paraId="3E72153E" w14:textId="534F2395" w:rsidR="00D71104" w:rsidRPr="002447AC" w:rsidRDefault="001B2A7E" w:rsidP="00D71104">
      <w:pPr>
        <w:pStyle w:val="Ttulo"/>
        <w:rPr>
          <w:b/>
          <w:color w:val="1CADE4" w:themeColor="accent1"/>
          <w:sz w:val="48"/>
        </w:rPr>
      </w:pPr>
      <w:r>
        <w:rPr>
          <w:b/>
          <w:color w:val="1CADE4" w:themeColor="accent1"/>
          <w:sz w:val="48"/>
        </w:rPr>
        <w:t xml:space="preserve">PERCEPTRÓN </w:t>
      </w:r>
      <w:r w:rsidR="005D552A">
        <w:rPr>
          <w:b/>
          <w:color w:val="1CADE4" w:themeColor="accent1"/>
          <w:sz w:val="48"/>
        </w:rPr>
        <w:t>MULTICAPA</w:t>
      </w:r>
    </w:p>
    <w:p w14:paraId="39A5D04D" w14:textId="401B50E2" w:rsidR="00D71104" w:rsidRDefault="005D552A" w:rsidP="00D71104">
      <w:pPr>
        <w:jc w:val="center"/>
      </w:pPr>
      <w:r>
        <w:rPr>
          <w:noProof/>
        </w:rPr>
        <w:drawing>
          <wp:inline distT="0" distB="0" distL="0" distR="0" wp14:anchorId="6ACB5F70" wp14:editId="6E5DB8E3">
            <wp:extent cx="2276475" cy="1951264"/>
            <wp:effectExtent l="0" t="0" r="0" b="0"/>
            <wp:docPr id="5" name="Imagen 5" descr="Resultado de imagen par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eural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2387" cy="1964903"/>
                    </a:xfrm>
                    <a:prstGeom prst="rect">
                      <a:avLst/>
                    </a:prstGeom>
                    <a:noFill/>
                    <a:ln>
                      <a:noFill/>
                    </a:ln>
                  </pic:spPr>
                </pic:pic>
              </a:graphicData>
            </a:graphic>
          </wp:inline>
        </w:drawing>
      </w:r>
    </w:p>
    <w:sdt>
      <w:sdtPr>
        <w:rPr>
          <w:rFonts w:asciiTheme="minorHAnsi" w:eastAsiaTheme="minorEastAsia" w:hAnsiTheme="minorHAnsi" w:cstheme="minorBidi"/>
          <w:color w:val="auto"/>
          <w:sz w:val="22"/>
          <w:szCs w:val="22"/>
          <w:lang w:val="es-ES"/>
        </w:rPr>
        <w:id w:val="1906098779"/>
        <w:docPartObj>
          <w:docPartGallery w:val="Table of Contents"/>
          <w:docPartUnique/>
        </w:docPartObj>
      </w:sdtPr>
      <w:sdtEndPr>
        <w:rPr>
          <w:b/>
          <w:bCs/>
        </w:rPr>
      </w:sdtEndPr>
      <w:sdtContent>
        <w:p w14:paraId="2934FF94" w14:textId="77777777" w:rsidR="00D71104" w:rsidRDefault="00D71104" w:rsidP="00D71104">
          <w:pPr>
            <w:pStyle w:val="TtuloTDC"/>
          </w:pPr>
          <w:r>
            <w:rPr>
              <w:lang w:val="es-ES"/>
            </w:rPr>
            <w:t>Índice</w:t>
          </w:r>
        </w:p>
        <w:p w14:paraId="4C16EDE7" w14:textId="1956F6F1" w:rsidR="00E222C7" w:rsidRDefault="00D71104">
          <w:pPr>
            <w:pStyle w:val="TDC1"/>
            <w:tabs>
              <w:tab w:val="right" w:leader="dot" w:pos="9350"/>
            </w:tabs>
            <w:rPr>
              <w:noProof/>
            </w:rPr>
          </w:pPr>
          <w:r>
            <w:fldChar w:fldCharType="begin"/>
          </w:r>
          <w:r>
            <w:instrText xml:space="preserve"> TOC \o "1-3" \h \z \u </w:instrText>
          </w:r>
          <w:r>
            <w:fldChar w:fldCharType="separate"/>
          </w:r>
          <w:hyperlink w:anchor="_Toc500602740" w:history="1">
            <w:r w:rsidR="00E222C7" w:rsidRPr="00567182">
              <w:rPr>
                <w:rStyle w:val="Hipervnculo"/>
                <w:noProof/>
              </w:rPr>
              <w:t>INTRODUCCIÓN</w:t>
            </w:r>
            <w:r w:rsidR="00E222C7">
              <w:rPr>
                <w:noProof/>
                <w:webHidden/>
              </w:rPr>
              <w:tab/>
            </w:r>
            <w:r w:rsidR="00E222C7">
              <w:rPr>
                <w:noProof/>
                <w:webHidden/>
              </w:rPr>
              <w:fldChar w:fldCharType="begin"/>
            </w:r>
            <w:r w:rsidR="00E222C7">
              <w:rPr>
                <w:noProof/>
                <w:webHidden/>
              </w:rPr>
              <w:instrText xml:space="preserve"> PAGEREF _Toc500602740 \h </w:instrText>
            </w:r>
            <w:r w:rsidR="00E222C7">
              <w:rPr>
                <w:noProof/>
                <w:webHidden/>
              </w:rPr>
            </w:r>
            <w:r w:rsidR="00E222C7">
              <w:rPr>
                <w:noProof/>
                <w:webHidden/>
              </w:rPr>
              <w:fldChar w:fldCharType="separate"/>
            </w:r>
            <w:r w:rsidR="00E809FC">
              <w:rPr>
                <w:noProof/>
                <w:webHidden/>
              </w:rPr>
              <w:t>3</w:t>
            </w:r>
            <w:r w:rsidR="00E222C7">
              <w:rPr>
                <w:noProof/>
                <w:webHidden/>
              </w:rPr>
              <w:fldChar w:fldCharType="end"/>
            </w:r>
          </w:hyperlink>
        </w:p>
        <w:p w14:paraId="26B18765" w14:textId="79CED0DC" w:rsidR="00E222C7" w:rsidRDefault="00E222C7">
          <w:pPr>
            <w:pStyle w:val="TDC1"/>
            <w:tabs>
              <w:tab w:val="right" w:leader="dot" w:pos="9350"/>
            </w:tabs>
            <w:rPr>
              <w:noProof/>
            </w:rPr>
          </w:pPr>
          <w:hyperlink w:anchor="_Toc500602741" w:history="1">
            <w:r w:rsidRPr="00567182">
              <w:rPr>
                <w:rStyle w:val="Hipervnculo"/>
                <w:noProof/>
              </w:rPr>
              <w:t>MARCO TEÓRICO</w:t>
            </w:r>
            <w:r>
              <w:rPr>
                <w:noProof/>
                <w:webHidden/>
              </w:rPr>
              <w:tab/>
            </w:r>
            <w:r>
              <w:rPr>
                <w:noProof/>
                <w:webHidden/>
              </w:rPr>
              <w:fldChar w:fldCharType="begin"/>
            </w:r>
            <w:r>
              <w:rPr>
                <w:noProof/>
                <w:webHidden/>
              </w:rPr>
              <w:instrText xml:space="preserve"> PAGEREF _Toc500602741 \h </w:instrText>
            </w:r>
            <w:r>
              <w:rPr>
                <w:noProof/>
                <w:webHidden/>
              </w:rPr>
            </w:r>
            <w:r>
              <w:rPr>
                <w:noProof/>
                <w:webHidden/>
              </w:rPr>
              <w:fldChar w:fldCharType="separate"/>
            </w:r>
            <w:r w:rsidR="00E809FC">
              <w:rPr>
                <w:noProof/>
                <w:webHidden/>
              </w:rPr>
              <w:t>4</w:t>
            </w:r>
            <w:r>
              <w:rPr>
                <w:noProof/>
                <w:webHidden/>
              </w:rPr>
              <w:fldChar w:fldCharType="end"/>
            </w:r>
          </w:hyperlink>
        </w:p>
        <w:p w14:paraId="03A3E451" w14:textId="4FB42EE3" w:rsidR="00E222C7" w:rsidRDefault="00E222C7">
          <w:pPr>
            <w:pStyle w:val="TDC2"/>
            <w:tabs>
              <w:tab w:val="right" w:leader="dot" w:pos="9350"/>
            </w:tabs>
            <w:rPr>
              <w:noProof/>
            </w:rPr>
          </w:pPr>
          <w:hyperlink w:anchor="_Toc500602742" w:history="1">
            <w:r w:rsidRPr="00567182">
              <w:rPr>
                <w:rStyle w:val="Hipervnculo"/>
                <w:noProof/>
              </w:rPr>
              <w:t>Arquitectura del Perceptrón Multicapa</w:t>
            </w:r>
            <w:r>
              <w:rPr>
                <w:noProof/>
                <w:webHidden/>
              </w:rPr>
              <w:tab/>
            </w:r>
            <w:r>
              <w:rPr>
                <w:noProof/>
                <w:webHidden/>
              </w:rPr>
              <w:fldChar w:fldCharType="begin"/>
            </w:r>
            <w:r>
              <w:rPr>
                <w:noProof/>
                <w:webHidden/>
              </w:rPr>
              <w:instrText xml:space="preserve"> PAGEREF _Toc500602742 \h </w:instrText>
            </w:r>
            <w:r>
              <w:rPr>
                <w:noProof/>
                <w:webHidden/>
              </w:rPr>
            </w:r>
            <w:r>
              <w:rPr>
                <w:noProof/>
                <w:webHidden/>
              </w:rPr>
              <w:fldChar w:fldCharType="separate"/>
            </w:r>
            <w:r w:rsidR="00E809FC">
              <w:rPr>
                <w:noProof/>
                <w:webHidden/>
              </w:rPr>
              <w:t>4</w:t>
            </w:r>
            <w:r>
              <w:rPr>
                <w:noProof/>
                <w:webHidden/>
              </w:rPr>
              <w:fldChar w:fldCharType="end"/>
            </w:r>
          </w:hyperlink>
        </w:p>
        <w:p w14:paraId="417ABADD" w14:textId="5D9DD934" w:rsidR="00E222C7" w:rsidRDefault="00E222C7">
          <w:pPr>
            <w:pStyle w:val="TDC2"/>
            <w:tabs>
              <w:tab w:val="right" w:leader="dot" w:pos="9350"/>
            </w:tabs>
            <w:rPr>
              <w:noProof/>
            </w:rPr>
          </w:pPr>
          <w:hyperlink w:anchor="_Toc500602743" w:history="1">
            <w:r w:rsidRPr="00567182">
              <w:rPr>
                <w:rStyle w:val="Hipervnculo"/>
                <w:noProof/>
                <w:lang w:val="en-US"/>
              </w:rPr>
              <w:t>Early-stopping</w:t>
            </w:r>
            <w:r>
              <w:rPr>
                <w:noProof/>
                <w:webHidden/>
              </w:rPr>
              <w:tab/>
            </w:r>
            <w:r>
              <w:rPr>
                <w:noProof/>
                <w:webHidden/>
              </w:rPr>
              <w:fldChar w:fldCharType="begin"/>
            </w:r>
            <w:r>
              <w:rPr>
                <w:noProof/>
                <w:webHidden/>
              </w:rPr>
              <w:instrText xml:space="preserve"> PAGEREF _Toc500602743 \h </w:instrText>
            </w:r>
            <w:r>
              <w:rPr>
                <w:noProof/>
                <w:webHidden/>
              </w:rPr>
            </w:r>
            <w:r>
              <w:rPr>
                <w:noProof/>
                <w:webHidden/>
              </w:rPr>
              <w:fldChar w:fldCharType="separate"/>
            </w:r>
            <w:r w:rsidR="00E809FC">
              <w:rPr>
                <w:noProof/>
                <w:webHidden/>
              </w:rPr>
              <w:t>5</w:t>
            </w:r>
            <w:r>
              <w:rPr>
                <w:noProof/>
                <w:webHidden/>
              </w:rPr>
              <w:fldChar w:fldCharType="end"/>
            </w:r>
          </w:hyperlink>
        </w:p>
        <w:p w14:paraId="1C5F760C" w14:textId="752D1532" w:rsidR="00E222C7" w:rsidRDefault="00E222C7">
          <w:pPr>
            <w:pStyle w:val="TDC1"/>
            <w:tabs>
              <w:tab w:val="right" w:leader="dot" w:pos="9350"/>
            </w:tabs>
            <w:rPr>
              <w:noProof/>
            </w:rPr>
          </w:pPr>
          <w:hyperlink w:anchor="_Toc500602744" w:history="1">
            <w:r w:rsidRPr="00567182">
              <w:rPr>
                <w:rStyle w:val="Hipervnculo"/>
                <w:noProof/>
              </w:rPr>
              <w:t>RESULTADOS EXPERIMENTALES</w:t>
            </w:r>
            <w:r>
              <w:rPr>
                <w:noProof/>
                <w:webHidden/>
              </w:rPr>
              <w:tab/>
            </w:r>
            <w:r>
              <w:rPr>
                <w:noProof/>
                <w:webHidden/>
              </w:rPr>
              <w:fldChar w:fldCharType="begin"/>
            </w:r>
            <w:r>
              <w:rPr>
                <w:noProof/>
                <w:webHidden/>
              </w:rPr>
              <w:instrText xml:space="preserve"> PAGEREF _Toc500602744 \h </w:instrText>
            </w:r>
            <w:r>
              <w:rPr>
                <w:noProof/>
                <w:webHidden/>
              </w:rPr>
            </w:r>
            <w:r>
              <w:rPr>
                <w:noProof/>
                <w:webHidden/>
              </w:rPr>
              <w:fldChar w:fldCharType="separate"/>
            </w:r>
            <w:r w:rsidR="00E809FC">
              <w:rPr>
                <w:noProof/>
                <w:webHidden/>
              </w:rPr>
              <w:t>6</w:t>
            </w:r>
            <w:r>
              <w:rPr>
                <w:noProof/>
                <w:webHidden/>
              </w:rPr>
              <w:fldChar w:fldCharType="end"/>
            </w:r>
          </w:hyperlink>
        </w:p>
        <w:p w14:paraId="154061F6" w14:textId="6D89691A" w:rsidR="00E222C7" w:rsidRDefault="00E222C7">
          <w:pPr>
            <w:pStyle w:val="TDC2"/>
            <w:tabs>
              <w:tab w:val="right" w:leader="dot" w:pos="9350"/>
            </w:tabs>
            <w:rPr>
              <w:noProof/>
            </w:rPr>
          </w:pPr>
          <w:hyperlink w:anchor="_Toc500602745" w:history="1">
            <w:r w:rsidRPr="00567182">
              <w:rPr>
                <w:rStyle w:val="Hipervnculo"/>
                <w:noProof/>
              </w:rPr>
              <w:t>Experimento 1:</w:t>
            </w:r>
            <w:r>
              <w:rPr>
                <w:noProof/>
                <w:webHidden/>
              </w:rPr>
              <w:tab/>
            </w:r>
            <w:r>
              <w:rPr>
                <w:noProof/>
                <w:webHidden/>
              </w:rPr>
              <w:fldChar w:fldCharType="begin"/>
            </w:r>
            <w:r>
              <w:rPr>
                <w:noProof/>
                <w:webHidden/>
              </w:rPr>
              <w:instrText xml:space="preserve"> PAGEREF _Toc500602745 \h </w:instrText>
            </w:r>
            <w:r>
              <w:rPr>
                <w:noProof/>
                <w:webHidden/>
              </w:rPr>
            </w:r>
            <w:r>
              <w:rPr>
                <w:noProof/>
                <w:webHidden/>
              </w:rPr>
              <w:fldChar w:fldCharType="separate"/>
            </w:r>
            <w:r w:rsidR="00E809FC">
              <w:rPr>
                <w:noProof/>
                <w:webHidden/>
              </w:rPr>
              <w:t>6</w:t>
            </w:r>
            <w:r>
              <w:rPr>
                <w:noProof/>
                <w:webHidden/>
              </w:rPr>
              <w:fldChar w:fldCharType="end"/>
            </w:r>
          </w:hyperlink>
        </w:p>
        <w:p w14:paraId="61FAC54D" w14:textId="39201D20" w:rsidR="00E222C7" w:rsidRDefault="00E222C7">
          <w:pPr>
            <w:pStyle w:val="TDC2"/>
            <w:tabs>
              <w:tab w:val="right" w:leader="dot" w:pos="9350"/>
            </w:tabs>
            <w:rPr>
              <w:noProof/>
            </w:rPr>
          </w:pPr>
          <w:hyperlink w:anchor="_Toc500602746" w:history="1">
            <w:r w:rsidRPr="00567182">
              <w:rPr>
                <w:rStyle w:val="Hipervnculo"/>
                <w:noProof/>
              </w:rPr>
              <w:t>Experimento 2:</w:t>
            </w:r>
            <w:r>
              <w:rPr>
                <w:noProof/>
                <w:webHidden/>
              </w:rPr>
              <w:tab/>
            </w:r>
            <w:r>
              <w:rPr>
                <w:noProof/>
                <w:webHidden/>
              </w:rPr>
              <w:fldChar w:fldCharType="begin"/>
            </w:r>
            <w:r>
              <w:rPr>
                <w:noProof/>
                <w:webHidden/>
              </w:rPr>
              <w:instrText xml:space="preserve"> PAGEREF _Toc500602746 \h </w:instrText>
            </w:r>
            <w:r>
              <w:rPr>
                <w:noProof/>
                <w:webHidden/>
              </w:rPr>
            </w:r>
            <w:r>
              <w:rPr>
                <w:noProof/>
                <w:webHidden/>
              </w:rPr>
              <w:fldChar w:fldCharType="separate"/>
            </w:r>
            <w:r w:rsidR="00E809FC">
              <w:rPr>
                <w:noProof/>
                <w:webHidden/>
              </w:rPr>
              <w:t>13</w:t>
            </w:r>
            <w:r>
              <w:rPr>
                <w:noProof/>
                <w:webHidden/>
              </w:rPr>
              <w:fldChar w:fldCharType="end"/>
            </w:r>
          </w:hyperlink>
        </w:p>
        <w:p w14:paraId="6C6FF7E2" w14:textId="3E38A459" w:rsidR="00E222C7" w:rsidRDefault="00E222C7">
          <w:pPr>
            <w:pStyle w:val="TDC2"/>
            <w:tabs>
              <w:tab w:val="right" w:leader="dot" w:pos="9350"/>
            </w:tabs>
            <w:rPr>
              <w:noProof/>
            </w:rPr>
          </w:pPr>
          <w:hyperlink w:anchor="_Toc500602747" w:history="1">
            <w:r w:rsidRPr="00567182">
              <w:rPr>
                <w:rStyle w:val="Hipervnculo"/>
                <w:noProof/>
              </w:rPr>
              <w:t>Experimento 3:</w:t>
            </w:r>
            <w:r>
              <w:rPr>
                <w:noProof/>
                <w:webHidden/>
              </w:rPr>
              <w:tab/>
            </w:r>
            <w:r>
              <w:rPr>
                <w:noProof/>
                <w:webHidden/>
              </w:rPr>
              <w:fldChar w:fldCharType="begin"/>
            </w:r>
            <w:r>
              <w:rPr>
                <w:noProof/>
                <w:webHidden/>
              </w:rPr>
              <w:instrText xml:space="preserve"> PAGEREF _Toc500602747 \h </w:instrText>
            </w:r>
            <w:r>
              <w:rPr>
                <w:noProof/>
                <w:webHidden/>
              </w:rPr>
            </w:r>
            <w:r>
              <w:rPr>
                <w:noProof/>
                <w:webHidden/>
              </w:rPr>
              <w:fldChar w:fldCharType="separate"/>
            </w:r>
            <w:r w:rsidR="00E809FC">
              <w:rPr>
                <w:noProof/>
                <w:webHidden/>
              </w:rPr>
              <w:t>20</w:t>
            </w:r>
            <w:r>
              <w:rPr>
                <w:noProof/>
                <w:webHidden/>
              </w:rPr>
              <w:fldChar w:fldCharType="end"/>
            </w:r>
          </w:hyperlink>
        </w:p>
        <w:p w14:paraId="1E857BEF" w14:textId="5CD68E14" w:rsidR="00E222C7" w:rsidRDefault="00E222C7">
          <w:pPr>
            <w:pStyle w:val="TDC1"/>
            <w:tabs>
              <w:tab w:val="right" w:leader="dot" w:pos="9350"/>
            </w:tabs>
            <w:rPr>
              <w:noProof/>
            </w:rPr>
          </w:pPr>
          <w:hyperlink w:anchor="_Toc500602748" w:history="1">
            <w:r w:rsidRPr="00567182">
              <w:rPr>
                <w:rStyle w:val="Hipervnculo"/>
                <w:noProof/>
              </w:rPr>
              <w:t>DISCUSIÓN DE LOS RESULTADOS</w:t>
            </w:r>
            <w:r>
              <w:rPr>
                <w:noProof/>
                <w:webHidden/>
              </w:rPr>
              <w:tab/>
            </w:r>
            <w:r>
              <w:rPr>
                <w:noProof/>
                <w:webHidden/>
              </w:rPr>
              <w:fldChar w:fldCharType="begin"/>
            </w:r>
            <w:r>
              <w:rPr>
                <w:noProof/>
                <w:webHidden/>
              </w:rPr>
              <w:instrText xml:space="preserve"> PAGEREF _Toc500602748 \h </w:instrText>
            </w:r>
            <w:r>
              <w:rPr>
                <w:noProof/>
                <w:webHidden/>
              </w:rPr>
            </w:r>
            <w:r>
              <w:rPr>
                <w:noProof/>
                <w:webHidden/>
              </w:rPr>
              <w:fldChar w:fldCharType="separate"/>
            </w:r>
            <w:r w:rsidR="00E809FC">
              <w:rPr>
                <w:noProof/>
                <w:webHidden/>
              </w:rPr>
              <w:t>27</w:t>
            </w:r>
            <w:r>
              <w:rPr>
                <w:noProof/>
                <w:webHidden/>
              </w:rPr>
              <w:fldChar w:fldCharType="end"/>
            </w:r>
          </w:hyperlink>
        </w:p>
        <w:p w14:paraId="01F049C8" w14:textId="0AF4A6B6" w:rsidR="00E222C7" w:rsidRDefault="00E222C7">
          <w:pPr>
            <w:pStyle w:val="TDC1"/>
            <w:tabs>
              <w:tab w:val="right" w:leader="dot" w:pos="9350"/>
            </w:tabs>
            <w:rPr>
              <w:noProof/>
            </w:rPr>
          </w:pPr>
          <w:hyperlink w:anchor="_Toc500602749" w:history="1">
            <w:r w:rsidRPr="00567182">
              <w:rPr>
                <w:rStyle w:val="Hipervnculo"/>
                <w:noProof/>
              </w:rPr>
              <w:t>CONCLUSIONES</w:t>
            </w:r>
            <w:r>
              <w:rPr>
                <w:noProof/>
                <w:webHidden/>
              </w:rPr>
              <w:tab/>
            </w:r>
            <w:r>
              <w:rPr>
                <w:noProof/>
                <w:webHidden/>
              </w:rPr>
              <w:fldChar w:fldCharType="begin"/>
            </w:r>
            <w:r>
              <w:rPr>
                <w:noProof/>
                <w:webHidden/>
              </w:rPr>
              <w:instrText xml:space="preserve"> PAGEREF _Toc500602749 \h </w:instrText>
            </w:r>
            <w:r>
              <w:rPr>
                <w:noProof/>
                <w:webHidden/>
              </w:rPr>
            </w:r>
            <w:r>
              <w:rPr>
                <w:noProof/>
                <w:webHidden/>
              </w:rPr>
              <w:fldChar w:fldCharType="separate"/>
            </w:r>
            <w:r w:rsidR="00E809FC">
              <w:rPr>
                <w:noProof/>
                <w:webHidden/>
              </w:rPr>
              <w:t>28</w:t>
            </w:r>
            <w:r>
              <w:rPr>
                <w:noProof/>
                <w:webHidden/>
              </w:rPr>
              <w:fldChar w:fldCharType="end"/>
            </w:r>
          </w:hyperlink>
        </w:p>
        <w:p w14:paraId="7A4B3BD8" w14:textId="7BEFB09E" w:rsidR="00E222C7" w:rsidRDefault="00E222C7">
          <w:pPr>
            <w:pStyle w:val="TDC1"/>
            <w:tabs>
              <w:tab w:val="right" w:leader="dot" w:pos="9350"/>
            </w:tabs>
            <w:rPr>
              <w:noProof/>
            </w:rPr>
          </w:pPr>
          <w:hyperlink w:anchor="_Toc500602750" w:history="1">
            <w:r w:rsidRPr="00567182">
              <w:rPr>
                <w:rStyle w:val="Hipervnculo"/>
                <w:noProof/>
                <w:lang w:val="es-ES"/>
              </w:rPr>
              <w:t>REFERENCIAS</w:t>
            </w:r>
            <w:r>
              <w:rPr>
                <w:noProof/>
                <w:webHidden/>
              </w:rPr>
              <w:tab/>
            </w:r>
            <w:r>
              <w:rPr>
                <w:noProof/>
                <w:webHidden/>
              </w:rPr>
              <w:fldChar w:fldCharType="begin"/>
            </w:r>
            <w:r>
              <w:rPr>
                <w:noProof/>
                <w:webHidden/>
              </w:rPr>
              <w:instrText xml:space="preserve"> PAGEREF _Toc500602750 \h </w:instrText>
            </w:r>
            <w:r>
              <w:rPr>
                <w:noProof/>
                <w:webHidden/>
              </w:rPr>
            </w:r>
            <w:r>
              <w:rPr>
                <w:noProof/>
                <w:webHidden/>
              </w:rPr>
              <w:fldChar w:fldCharType="separate"/>
            </w:r>
            <w:r w:rsidR="00E809FC">
              <w:rPr>
                <w:noProof/>
                <w:webHidden/>
              </w:rPr>
              <w:t>29</w:t>
            </w:r>
            <w:r>
              <w:rPr>
                <w:noProof/>
                <w:webHidden/>
              </w:rPr>
              <w:fldChar w:fldCharType="end"/>
            </w:r>
          </w:hyperlink>
        </w:p>
        <w:p w14:paraId="3343C489" w14:textId="7D2C0FED" w:rsidR="00E222C7" w:rsidRDefault="00E222C7">
          <w:pPr>
            <w:pStyle w:val="TDC1"/>
            <w:tabs>
              <w:tab w:val="right" w:leader="dot" w:pos="9350"/>
            </w:tabs>
            <w:rPr>
              <w:noProof/>
            </w:rPr>
          </w:pPr>
          <w:hyperlink w:anchor="_Toc500602751" w:history="1">
            <w:r w:rsidRPr="00567182">
              <w:rPr>
                <w:rStyle w:val="Hipervnculo"/>
                <w:noProof/>
              </w:rPr>
              <w:t>ANEXO</w:t>
            </w:r>
            <w:r>
              <w:rPr>
                <w:noProof/>
                <w:webHidden/>
              </w:rPr>
              <w:tab/>
            </w:r>
            <w:r>
              <w:rPr>
                <w:noProof/>
                <w:webHidden/>
              </w:rPr>
              <w:fldChar w:fldCharType="begin"/>
            </w:r>
            <w:r>
              <w:rPr>
                <w:noProof/>
                <w:webHidden/>
              </w:rPr>
              <w:instrText xml:space="preserve"> PAGEREF _Toc500602751 \h </w:instrText>
            </w:r>
            <w:r>
              <w:rPr>
                <w:noProof/>
                <w:webHidden/>
              </w:rPr>
            </w:r>
            <w:r>
              <w:rPr>
                <w:noProof/>
                <w:webHidden/>
              </w:rPr>
              <w:fldChar w:fldCharType="separate"/>
            </w:r>
            <w:r w:rsidR="00E809FC">
              <w:rPr>
                <w:noProof/>
                <w:webHidden/>
              </w:rPr>
              <w:t>30</w:t>
            </w:r>
            <w:r>
              <w:rPr>
                <w:noProof/>
                <w:webHidden/>
              </w:rPr>
              <w:fldChar w:fldCharType="end"/>
            </w:r>
          </w:hyperlink>
        </w:p>
        <w:p w14:paraId="49D777F0" w14:textId="30CFA1B7" w:rsidR="00E222C7" w:rsidRDefault="00E222C7">
          <w:pPr>
            <w:pStyle w:val="TDC2"/>
            <w:tabs>
              <w:tab w:val="right" w:leader="dot" w:pos="9350"/>
            </w:tabs>
            <w:rPr>
              <w:noProof/>
            </w:rPr>
          </w:pPr>
          <w:hyperlink w:anchor="_Toc500602752" w:history="1">
            <w:r w:rsidRPr="00567182">
              <w:rPr>
                <w:rStyle w:val="Hipervnculo"/>
                <w:noProof/>
              </w:rPr>
              <w:t>SUBCONJUNTOS DE ENTRENAMIENTO, PRUEBA Y VALIDACIÓN</w:t>
            </w:r>
            <w:r>
              <w:rPr>
                <w:noProof/>
                <w:webHidden/>
              </w:rPr>
              <w:tab/>
            </w:r>
            <w:r>
              <w:rPr>
                <w:noProof/>
                <w:webHidden/>
              </w:rPr>
              <w:fldChar w:fldCharType="begin"/>
            </w:r>
            <w:r>
              <w:rPr>
                <w:noProof/>
                <w:webHidden/>
              </w:rPr>
              <w:instrText xml:space="preserve"> PAGEREF _Toc500602752 \h </w:instrText>
            </w:r>
            <w:r>
              <w:rPr>
                <w:noProof/>
                <w:webHidden/>
              </w:rPr>
            </w:r>
            <w:r>
              <w:rPr>
                <w:noProof/>
                <w:webHidden/>
              </w:rPr>
              <w:fldChar w:fldCharType="separate"/>
            </w:r>
            <w:r w:rsidR="00E809FC">
              <w:rPr>
                <w:noProof/>
                <w:webHidden/>
              </w:rPr>
              <w:t>30</w:t>
            </w:r>
            <w:r>
              <w:rPr>
                <w:noProof/>
                <w:webHidden/>
              </w:rPr>
              <w:fldChar w:fldCharType="end"/>
            </w:r>
          </w:hyperlink>
        </w:p>
        <w:p w14:paraId="6A21068E" w14:textId="2E181CF0" w:rsidR="00E222C7" w:rsidRDefault="00E222C7">
          <w:pPr>
            <w:pStyle w:val="TDC3"/>
            <w:tabs>
              <w:tab w:val="right" w:leader="dot" w:pos="9350"/>
            </w:tabs>
            <w:rPr>
              <w:noProof/>
            </w:rPr>
          </w:pPr>
          <w:hyperlink w:anchor="_Toc500602753" w:history="1">
            <w:r w:rsidRPr="00567182">
              <w:rPr>
                <w:rStyle w:val="Hipervnculo"/>
                <w:noProof/>
              </w:rPr>
              <w:t>EXPERIMENTO 1</w:t>
            </w:r>
            <w:r>
              <w:rPr>
                <w:noProof/>
                <w:webHidden/>
              </w:rPr>
              <w:tab/>
            </w:r>
            <w:r>
              <w:rPr>
                <w:noProof/>
                <w:webHidden/>
              </w:rPr>
              <w:fldChar w:fldCharType="begin"/>
            </w:r>
            <w:r>
              <w:rPr>
                <w:noProof/>
                <w:webHidden/>
              </w:rPr>
              <w:instrText xml:space="preserve"> PAGEREF _Toc500602753 \h </w:instrText>
            </w:r>
            <w:r>
              <w:rPr>
                <w:noProof/>
                <w:webHidden/>
              </w:rPr>
            </w:r>
            <w:r>
              <w:rPr>
                <w:noProof/>
                <w:webHidden/>
              </w:rPr>
              <w:fldChar w:fldCharType="separate"/>
            </w:r>
            <w:r w:rsidR="00E809FC">
              <w:rPr>
                <w:noProof/>
                <w:webHidden/>
              </w:rPr>
              <w:t>30</w:t>
            </w:r>
            <w:r>
              <w:rPr>
                <w:noProof/>
                <w:webHidden/>
              </w:rPr>
              <w:fldChar w:fldCharType="end"/>
            </w:r>
          </w:hyperlink>
        </w:p>
        <w:p w14:paraId="100563A9" w14:textId="1AA0BBC8" w:rsidR="00E222C7" w:rsidRDefault="00E222C7">
          <w:pPr>
            <w:pStyle w:val="TDC3"/>
            <w:tabs>
              <w:tab w:val="right" w:leader="dot" w:pos="9350"/>
            </w:tabs>
            <w:rPr>
              <w:noProof/>
            </w:rPr>
          </w:pPr>
          <w:hyperlink w:anchor="_Toc500602754" w:history="1">
            <w:r w:rsidRPr="00567182">
              <w:rPr>
                <w:rStyle w:val="Hipervnculo"/>
                <w:noProof/>
              </w:rPr>
              <w:t>EXPERIMENTO 2</w:t>
            </w:r>
            <w:r>
              <w:rPr>
                <w:noProof/>
                <w:webHidden/>
              </w:rPr>
              <w:tab/>
            </w:r>
            <w:r>
              <w:rPr>
                <w:noProof/>
                <w:webHidden/>
              </w:rPr>
              <w:fldChar w:fldCharType="begin"/>
            </w:r>
            <w:r>
              <w:rPr>
                <w:noProof/>
                <w:webHidden/>
              </w:rPr>
              <w:instrText xml:space="preserve"> PAGEREF _Toc500602754 \h </w:instrText>
            </w:r>
            <w:r>
              <w:rPr>
                <w:noProof/>
                <w:webHidden/>
              </w:rPr>
            </w:r>
            <w:r>
              <w:rPr>
                <w:noProof/>
                <w:webHidden/>
              </w:rPr>
              <w:fldChar w:fldCharType="separate"/>
            </w:r>
            <w:r w:rsidR="00E809FC">
              <w:rPr>
                <w:noProof/>
                <w:webHidden/>
              </w:rPr>
              <w:t>31</w:t>
            </w:r>
            <w:r>
              <w:rPr>
                <w:noProof/>
                <w:webHidden/>
              </w:rPr>
              <w:fldChar w:fldCharType="end"/>
            </w:r>
          </w:hyperlink>
        </w:p>
        <w:p w14:paraId="39CCF75A" w14:textId="66C3B45E" w:rsidR="00E222C7" w:rsidRDefault="00E222C7">
          <w:pPr>
            <w:pStyle w:val="TDC3"/>
            <w:tabs>
              <w:tab w:val="right" w:leader="dot" w:pos="9350"/>
            </w:tabs>
            <w:rPr>
              <w:noProof/>
            </w:rPr>
          </w:pPr>
          <w:hyperlink w:anchor="_Toc500602755" w:history="1">
            <w:r w:rsidRPr="00567182">
              <w:rPr>
                <w:rStyle w:val="Hipervnculo"/>
                <w:noProof/>
              </w:rPr>
              <w:t>EXPERIMENTO 3</w:t>
            </w:r>
            <w:r>
              <w:rPr>
                <w:noProof/>
                <w:webHidden/>
              </w:rPr>
              <w:tab/>
            </w:r>
            <w:r>
              <w:rPr>
                <w:noProof/>
                <w:webHidden/>
              </w:rPr>
              <w:fldChar w:fldCharType="begin"/>
            </w:r>
            <w:r>
              <w:rPr>
                <w:noProof/>
                <w:webHidden/>
              </w:rPr>
              <w:instrText xml:space="preserve"> PAGEREF _Toc500602755 \h </w:instrText>
            </w:r>
            <w:r>
              <w:rPr>
                <w:noProof/>
                <w:webHidden/>
              </w:rPr>
            </w:r>
            <w:r>
              <w:rPr>
                <w:noProof/>
                <w:webHidden/>
              </w:rPr>
              <w:fldChar w:fldCharType="separate"/>
            </w:r>
            <w:r w:rsidR="00E809FC">
              <w:rPr>
                <w:noProof/>
                <w:webHidden/>
              </w:rPr>
              <w:t>32</w:t>
            </w:r>
            <w:r>
              <w:rPr>
                <w:noProof/>
                <w:webHidden/>
              </w:rPr>
              <w:fldChar w:fldCharType="end"/>
            </w:r>
          </w:hyperlink>
        </w:p>
        <w:p w14:paraId="073A10F0" w14:textId="6BB41A90" w:rsidR="00E222C7" w:rsidRDefault="00E222C7">
          <w:pPr>
            <w:pStyle w:val="TDC2"/>
            <w:tabs>
              <w:tab w:val="right" w:leader="dot" w:pos="9350"/>
            </w:tabs>
            <w:rPr>
              <w:noProof/>
            </w:rPr>
          </w:pPr>
          <w:hyperlink w:anchor="_Toc500602756" w:history="1">
            <w:r w:rsidRPr="00567182">
              <w:rPr>
                <w:rStyle w:val="Hipervnculo"/>
                <w:noProof/>
              </w:rPr>
              <w:t>CÓDIGOS</w:t>
            </w:r>
            <w:r>
              <w:rPr>
                <w:noProof/>
                <w:webHidden/>
              </w:rPr>
              <w:tab/>
            </w:r>
            <w:r>
              <w:rPr>
                <w:noProof/>
                <w:webHidden/>
              </w:rPr>
              <w:fldChar w:fldCharType="begin"/>
            </w:r>
            <w:r>
              <w:rPr>
                <w:noProof/>
                <w:webHidden/>
              </w:rPr>
              <w:instrText xml:space="preserve"> PAGEREF _Toc500602756 \h </w:instrText>
            </w:r>
            <w:r>
              <w:rPr>
                <w:noProof/>
                <w:webHidden/>
              </w:rPr>
            </w:r>
            <w:r>
              <w:rPr>
                <w:noProof/>
                <w:webHidden/>
              </w:rPr>
              <w:fldChar w:fldCharType="separate"/>
            </w:r>
            <w:r w:rsidR="00E809FC">
              <w:rPr>
                <w:noProof/>
                <w:webHidden/>
              </w:rPr>
              <w:t>33</w:t>
            </w:r>
            <w:r>
              <w:rPr>
                <w:noProof/>
                <w:webHidden/>
              </w:rPr>
              <w:fldChar w:fldCharType="end"/>
            </w:r>
          </w:hyperlink>
        </w:p>
        <w:p w14:paraId="59A8877A" w14:textId="0265F431" w:rsidR="00E222C7" w:rsidRDefault="00E222C7">
          <w:pPr>
            <w:pStyle w:val="TDC3"/>
            <w:tabs>
              <w:tab w:val="right" w:leader="dot" w:pos="9350"/>
            </w:tabs>
            <w:rPr>
              <w:noProof/>
            </w:rPr>
          </w:pPr>
          <w:hyperlink w:anchor="_Toc500602757" w:history="1">
            <w:r w:rsidRPr="00567182">
              <w:rPr>
                <w:rStyle w:val="Hipervnculo"/>
                <w:noProof/>
              </w:rPr>
              <w:t>mlp.m</w:t>
            </w:r>
            <w:r>
              <w:rPr>
                <w:noProof/>
                <w:webHidden/>
              </w:rPr>
              <w:tab/>
            </w:r>
            <w:r>
              <w:rPr>
                <w:noProof/>
                <w:webHidden/>
              </w:rPr>
              <w:fldChar w:fldCharType="begin"/>
            </w:r>
            <w:r>
              <w:rPr>
                <w:noProof/>
                <w:webHidden/>
              </w:rPr>
              <w:instrText xml:space="preserve"> PAGEREF _Toc500602757 \h </w:instrText>
            </w:r>
            <w:r>
              <w:rPr>
                <w:noProof/>
                <w:webHidden/>
              </w:rPr>
            </w:r>
            <w:r>
              <w:rPr>
                <w:noProof/>
                <w:webHidden/>
              </w:rPr>
              <w:fldChar w:fldCharType="separate"/>
            </w:r>
            <w:r w:rsidR="00E809FC">
              <w:rPr>
                <w:noProof/>
                <w:webHidden/>
              </w:rPr>
              <w:t>33</w:t>
            </w:r>
            <w:r>
              <w:rPr>
                <w:noProof/>
                <w:webHidden/>
              </w:rPr>
              <w:fldChar w:fldCharType="end"/>
            </w:r>
          </w:hyperlink>
        </w:p>
        <w:p w14:paraId="31622751" w14:textId="1EEA0031" w:rsidR="00E222C7" w:rsidRDefault="00E222C7">
          <w:pPr>
            <w:pStyle w:val="TDC3"/>
            <w:tabs>
              <w:tab w:val="right" w:leader="dot" w:pos="9350"/>
            </w:tabs>
            <w:rPr>
              <w:noProof/>
            </w:rPr>
          </w:pPr>
          <w:hyperlink w:anchor="_Toc500602758" w:history="1">
            <w:r w:rsidRPr="00567182">
              <w:rPr>
                <w:rStyle w:val="Hipervnculo"/>
                <w:noProof/>
              </w:rPr>
              <w:t>obtenerF.m</w:t>
            </w:r>
            <w:r>
              <w:rPr>
                <w:noProof/>
                <w:webHidden/>
              </w:rPr>
              <w:tab/>
            </w:r>
            <w:r>
              <w:rPr>
                <w:noProof/>
                <w:webHidden/>
              </w:rPr>
              <w:fldChar w:fldCharType="begin"/>
            </w:r>
            <w:r>
              <w:rPr>
                <w:noProof/>
                <w:webHidden/>
              </w:rPr>
              <w:instrText xml:space="preserve"> PAGEREF _Toc500602758 \h </w:instrText>
            </w:r>
            <w:r>
              <w:rPr>
                <w:noProof/>
                <w:webHidden/>
              </w:rPr>
            </w:r>
            <w:r>
              <w:rPr>
                <w:noProof/>
                <w:webHidden/>
              </w:rPr>
              <w:fldChar w:fldCharType="separate"/>
            </w:r>
            <w:r w:rsidR="00E809FC">
              <w:rPr>
                <w:noProof/>
                <w:webHidden/>
              </w:rPr>
              <w:t>40</w:t>
            </w:r>
            <w:r>
              <w:rPr>
                <w:noProof/>
                <w:webHidden/>
              </w:rPr>
              <w:fldChar w:fldCharType="end"/>
            </w:r>
          </w:hyperlink>
        </w:p>
        <w:p w14:paraId="1D8B19A8" w14:textId="76D4A542" w:rsidR="00E222C7" w:rsidRDefault="00E222C7">
          <w:pPr>
            <w:pStyle w:val="TDC3"/>
            <w:tabs>
              <w:tab w:val="right" w:leader="dot" w:pos="9350"/>
            </w:tabs>
            <w:rPr>
              <w:noProof/>
            </w:rPr>
          </w:pPr>
          <w:hyperlink w:anchor="_Toc500602759" w:history="1">
            <w:r w:rsidRPr="00567182">
              <w:rPr>
                <w:rStyle w:val="Hipervnculo"/>
                <w:noProof/>
              </w:rPr>
              <w:t>obtenerConjuntoDeEntrenamiento.m</w:t>
            </w:r>
            <w:r>
              <w:rPr>
                <w:noProof/>
                <w:webHidden/>
              </w:rPr>
              <w:tab/>
            </w:r>
            <w:r>
              <w:rPr>
                <w:noProof/>
                <w:webHidden/>
              </w:rPr>
              <w:fldChar w:fldCharType="begin"/>
            </w:r>
            <w:r>
              <w:rPr>
                <w:noProof/>
                <w:webHidden/>
              </w:rPr>
              <w:instrText xml:space="preserve"> PAGEREF _Toc500602759 \h </w:instrText>
            </w:r>
            <w:r>
              <w:rPr>
                <w:noProof/>
                <w:webHidden/>
              </w:rPr>
            </w:r>
            <w:r>
              <w:rPr>
                <w:noProof/>
                <w:webHidden/>
              </w:rPr>
              <w:fldChar w:fldCharType="separate"/>
            </w:r>
            <w:r w:rsidR="00E809FC">
              <w:rPr>
                <w:noProof/>
                <w:webHidden/>
              </w:rPr>
              <w:t>40</w:t>
            </w:r>
            <w:r>
              <w:rPr>
                <w:noProof/>
                <w:webHidden/>
              </w:rPr>
              <w:fldChar w:fldCharType="end"/>
            </w:r>
          </w:hyperlink>
        </w:p>
        <w:p w14:paraId="7C640397" w14:textId="3CBE4626" w:rsidR="00E222C7" w:rsidRDefault="00E222C7">
          <w:pPr>
            <w:pStyle w:val="TDC3"/>
            <w:tabs>
              <w:tab w:val="right" w:leader="dot" w:pos="9350"/>
            </w:tabs>
            <w:rPr>
              <w:noProof/>
            </w:rPr>
          </w:pPr>
          <w:hyperlink w:anchor="_Toc500602760" w:history="1">
            <w:r w:rsidRPr="00567182">
              <w:rPr>
                <w:rStyle w:val="Hipervnculo"/>
                <w:noProof/>
                <w:lang w:val="en-US"/>
              </w:rPr>
              <w:t>obtenerConjuntoDePrueba.m</w:t>
            </w:r>
            <w:r>
              <w:rPr>
                <w:noProof/>
                <w:webHidden/>
              </w:rPr>
              <w:tab/>
            </w:r>
            <w:r>
              <w:rPr>
                <w:noProof/>
                <w:webHidden/>
              </w:rPr>
              <w:fldChar w:fldCharType="begin"/>
            </w:r>
            <w:r>
              <w:rPr>
                <w:noProof/>
                <w:webHidden/>
              </w:rPr>
              <w:instrText xml:space="preserve"> PAGEREF _Toc500602760 \h </w:instrText>
            </w:r>
            <w:r>
              <w:rPr>
                <w:noProof/>
                <w:webHidden/>
              </w:rPr>
            </w:r>
            <w:r>
              <w:rPr>
                <w:noProof/>
                <w:webHidden/>
              </w:rPr>
              <w:fldChar w:fldCharType="separate"/>
            </w:r>
            <w:r w:rsidR="00E809FC">
              <w:rPr>
                <w:noProof/>
                <w:webHidden/>
              </w:rPr>
              <w:t>41</w:t>
            </w:r>
            <w:r>
              <w:rPr>
                <w:noProof/>
                <w:webHidden/>
              </w:rPr>
              <w:fldChar w:fldCharType="end"/>
            </w:r>
          </w:hyperlink>
        </w:p>
        <w:p w14:paraId="23EAB596" w14:textId="13A8C25F" w:rsidR="00E222C7" w:rsidRDefault="00E222C7">
          <w:pPr>
            <w:pStyle w:val="TDC3"/>
            <w:tabs>
              <w:tab w:val="right" w:leader="dot" w:pos="9350"/>
            </w:tabs>
            <w:rPr>
              <w:noProof/>
            </w:rPr>
          </w:pPr>
          <w:hyperlink w:anchor="_Toc500602761" w:history="1">
            <w:r w:rsidRPr="00567182">
              <w:rPr>
                <w:rStyle w:val="Hipervnculo"/>
                <w:noProof/>
                <w:lang w:val="en-US"/>
              </w:rPr>
              <w:t>obtenerConjuntoDeValidacion.m</w:t>
            </w:r>
            <w:r>
              <w:rPr>
                <w:noProof/>
                <w:webHidden/>
              </w:rPr>
              <w:tab/>
            </w:r>
            <w:r>
              <w:rPr>
                <w:noProof/>
                <w:webHidden/>
              </w:rPr>
              <w:fldChar w:fldCharType="begin"/>
            </w:r>
            <w:r>
              <w:rPr>
                <w:noProof/>
                <w:webHidden/>
              </w:rPr>
              <w:instrText xml:space="preserve"> PAGEREF _Toc500602761 \h </w:instrText>
            </w:r>
            <w:r>
              <w:rPr>
                <w:noProof/>
                <w:webHidden/>
              </w:rPr>
            </w:r>
            <w:r>
              <w:rPr>
                <w:noProof/>
                <w:webHidden/>
              </w:rPr>
              <w:fldChar w:fldCharType="separate"/>
            </w:r>
            <w:r w:rsidR="00E809FC">
              <w:rPr>
                <w:noProof/>
                <w:webHidden/>
              </w:rPr>
              <w:t>41</w:t>
            </w:r>
            <w:r>
              <w:rPr>
                <w:noProof/>
                <w:webHidden/>
              </w:rPr>
              <w:fldChar w:fldCharType="end"/>
            </w:r>
          </w:hyperlink>
        </w:p>
        <w:p w14:paraId="4411B213" w14:textId="4167F460" w:rsidR="00D71104" w:rsidRDefault="00D71104" w:rsidP="00D71104">
          <w:r>
            <w:rPr>
              <w:b/>
              <w:bCs/>
              <w:lang w:val="es-ES"/>
            </w:rPr>
            <w:fldChar w:fldCharType="end"/>
          </w:r>
        </w:p>
      </w:sdtContent>
    </w:sdt>
    <w:p w14:paraId="75E95206" w14:textId="77777777" w:rsidR="00D71104" w:rsidRPr="0026392C" w:rsidRDefault="00D71104" w:rsidP="00D71104">
      <w:pPr>
        <w:pStyle w:val="Ttulo1"/>
        <w:jc w:val="left"/>
      </w:pPr>
    </w:p>
    <w:p w14:paraId="12FCA931" w14:textId="77777777" w:rsidR="00D71104" w:rsidRDefault="00D71104" w:rsidP="00D71104"/>
    <w:p w14:paraId="01F37DC5" w14:textId="77777777" w:rsidR="00D71104" w:rsidRDefault="00D71104" w:rsidP="00D71104"/>
    <w:p w14:paraId="752C8E2F" w14:textId="77777777" w:rsidR="00D71104" w:rsidRDefault="00D71104" w:rsidP="00D71104"/>
    <w:p w14:paraId="495793F1" w14:textId="77777777" w:rsidR="00D71104" w:rsidRDefault="00D71104" w:rsidP="00D71104"/>
    <w:p w14:paraId="3FD3607D" w14:textId="77777777" w:rsidR="00D71104" w:rsidRDefault="00D71104" w:rsidP="00D71104"/>
    <w:p w14:paraId="61B528D0" w14:textId="77777777" w:rsidR="00D71104" w:rsidRPr="003B3B2C" w:rsidRDefault="00D71104" w:rsidP="00D71104"/>
    <w:p w14:paraId="7DEBAA06" w14:textId="59A3FB20" w:rsidR="00D71104" w:rsidRDefault="00D71104" w:rsidP="00D71104">
      <w:pPr>
        <w:pStyle w:val="Ttulo1"/>
      </w:pPr>
      <w:bookmarkStart w:id="0" w:name="_Toc500602740"/>
      <w:r w:rsidRPr="002447AC">
        <w:lastRenderedPageBreak/>
        <w:t>INTRODUCC</w:t>
      </w:r>
      <w:r>
        <w:t>IÓN</w:t>
      </w:r>
      <w:bookmarkEnd w:id="0"/>
    </w:p>
    <w:p w14:paraId="02E5EB06" w14:textId="1D7BDA1D" w:rsidR="00E0059C" w:rsidRDefault="00E0059C" w:rsidP="0010497F">
      <w:pPr>
        <w:jc w:val="both"/>
      </w:pPr>
      <w:r>
        <w:t xml:space="preserve">La generalización del algoritmo LMS (Least Mean Square), llamada </w:t>
      </w:r>
      <w:r w:rsidRPr="00E0059C">
        <w:rPr>
          <w:i/>
        </w:rPr>
        <w:t>backpropagation</w:t>
      </w:r>
      <w:r>
        <w:t xml:space="preserve"> (propagación hacia atrás) puede ser utilizada para entrenar redes multicapa. </w:t>
      </w:r>
      <w:r w:rsidRPr="00E0059C">
        <w:t xml:space="preserve">Al igual que con la ley de aprendizaje LMS, </w:t>
      </w:r>
      <w:r>
        <w:t>backpropagation</w:t>
      </w:r>
      <w:r w:rsidRPr="00E0059C">
        <w:t xml:space="preserve"> es un algoritmo aproximado de descenso más empinado, en el que el índice de rendimiento es el error cuadrático medio. La diferencia entre el algoritmo LMS y </w:t>
      </w:r>
      <w:r>
        <w:t xml:space="preserve">backpropagation </w:t>
      </w:r>
      <w:r w:rsidRPr="00E0059C">
        <w:t>es solo en la forma en que se calculan las derivadas. Para una red lineal de una sola capa, el error es una función lineal explícita de los pesos de la red, y sus derivadas con respecto a los pesos se pueden calcular fácilmente. En redes de múltiples capas con funciones de transferencia no lineales, la relación entre los pesos de la red y el error es más compleja. Para calcular l</w:t>
      </w:r>
      <w:r>
        <w:t>a</w:t>
      </w:r>
      <w:r w:rsidRPr="00E0059C">
        <w:t>s derivad</w:t>
      </w:r>
      <w:r>
        <w:t>a</w:t>
      </w:r>
      <w:r w:rsidRPr="00E0059C">
        <w:t>s, necesitamos usar la regla de la cadena del cálculo.</w:t>
      </w:r>
      <w:sdt>
        <w:sdtPr>
          <w:id w:val="1382754851"/>
          <w:citation/>
        </w:sdtPr>
        <w:sdtContent>
          <w:r>
            <w:fldChar w:fldCharType="begin"/>
          </w:r>
          <w:r w:rsidR="0010497F">
            <w:instrText xml:space="preserve">CITATION Hag14 \l 2058 </w:instrText>
          </w:r>
          <w:r>
            <w:fldChar w:fldCharType="separate"/>
          </w:r>
          <w:r w:rsidR="00E222C7">
            <w:rPr>
              <w:noProof/>
            </w:rPr>
            <w:t xml:space="preserve"> </w:t>
          </w:r>
          <w:r w:rsidR="00E222C7" w:rsidRPr="00E222C7">
            <w:rPr>
              <w:noProof/>
            </w:rPr>
            <w:t>[1]</w:t>
          </w:r>
          <w:r>
            <w:fldChar w:fldCharType="end"/>
          </w:r>
        </w:sdtContent>
      </w:sdt>
    </w:p>
    <w:p w14:paraId="5143EEF3" w14:textId="1659CCA4" w:rsidR="0010497F" w:rsidRDefault="0010497F" w:rsidP="0010497F">
      <w:pPr>
        <w:jc w:val="both"/>
      </w:pPr>
      <w:r>
        <w:t xml:space="preserve">La regla de aprendizaje del perceptrón de Frank Rosenblatt y el algoritmo LMS de Bernard Widrow y Marcian Hoff fueron diseñados para entrenar redes de preceptrones de una sola capa. Sin embargo, las redes de una sola capa sufrieron de la desventaja de que solo eran capaces de resolver problemas de clasificación linealmente separables. Tanto Rosenblatt como Widrow estaban al tanto de estas limitaciones, y propusieron redes multicapa que pudieran superarlas, pero no fueron capaces de generalizar sus algoritmos para entrenar estas redes más poderosas. </w:t>
      </w:r>
      <w:sdt>
        <w:sdtPr>
          <w:id w:val="-1461711101"/>
          <w:citation/>
        </w:sdtPr>
        <w:sdtContent>
          <w:r>
            <w:fldChar w:fldCharType="begin"/>
          </w:r>
          <w:r>
            <w:instrText xml:space="preserve"> CITATION Hag141 \l 2058 </w:instrText>
          </w:r>
          <w:r>
            <w:fldChar w:fldCharType="separate"/>
          </w:r>
          <w:r w:rsidR="00E222C7" w:rsidRPr="00E222C7">
            <w:rPr>
              <w:noProof/>
            </w:rPr>
            <w:t>[2]</w:t>
          </w:r>
          <w:r>
            <w:fldChar w:fldCharType="end"/>
          </w:r>
        </w:sdtContent>
      </w:sdt>
    </w:p>
    <w:p w14:paraId="1054A5CC" w14:textId="3862057E" w:rsidR="0010497F" w:rsidRDefault="0010497F" w:rsidP="0010497F">
      <w:pPr>
        <w:jc w:val="both"/>
      </w:pPr>
      <w:r>
        <w:t xml:space="preserve">Aparentemente la primera descripción de un algoritmo para entrenar redes multicapa estaba contenido en la tesis de Paul Werbos en 1974. Esta tesis presentó el algoritmo en el contexto de redes generales, con redes neuronales como un caso especial, y no fue esparcido en la comunidad de redes neuronales. No fue hasta mediados de los 80’s </w:t>
      </w:r>
      <w:r w:rsidR="00637FD3">
        <w:t xml:space="preserve">que el algoritmo backpropagation fue redescubierto y ampliamente publicado. Fue redescubierto independientemente por David Rumelhart, Geoffrey Hinton y Ronald Williams, David Parker, y Yann Le Cun. El algoritmo fue popularizado por su inclusión en el libro </w:t>
      </w:r>
      <w:r w:rsidR="00637FD3">
        <w:rPr>
          <w:i/>
        </w:rPr>
        <w:t>Parallel Distributed Processing</w:t>
      </w:r>
      <w:r w:rsidR="00637FD3">
        <w:t xml:space="preserve"> (Procesamiento Paralelo Distribuido), el cual describió el trabajo del grupo de Procesamiento Paralelo Distribuido llevado por los psicólogos David </w:t>
      </w:r>
      <w:r w:rsidR="001B36A3">
        <w:t>R</w:t>
      </w:r>
      <w:r w:rsidR="00637FD3">
        <w:t xml:space="preserve">umelhart y James McClelland. La publicación de este libro estimuló un torrente de investigación en el campo de las redes neuronales. El perceptrón multicapa, entrenado por el algoritmo backpropagation, es actualmente la red neuronal más ampliamente utilizada. </w:t>
      </w:r>
      <w:sdt>
        <w:sdtPr>
          <w:id w:val="-2002420982"/>
          <w:citation/>
        </w:sdtPr>
        <w:sdtContent>
          <w:r w:rsidR="001B36A3">
            <w:fldChar w:fldCharType="begin"/>
          </w:r>
          <w:r w:rsidR="001B36A3">
            <w:instrText xml:space="preserve"> CITATION Hag141 \l 2058 </w:instrText>
          </w:r>
          <w:r w:rsidR="001B36A3">
            <w:fldChar w:fldCharType="separate"/>
          </w:r>
          <w:r w:rsidR="00E222C7" w:rsidRPr="00E222C7">
            <w:rPr>
              <w:noProof/>
            </w:rPr>
            <w:t>[2]</w:t>
          </w:r>
          <w:r w:rsidR="001B36A3">
            <w:fldChar w:fldCharType="end"/>
          </w:r>
        </w:sdtContent>
      </w:sdt>
    </w:p>
    <w:p w14:paraId="077FF3D6" w14:textId="69D6308F" w:rsidR="002D7CED" w:rsidRDefault="002D7CED" w:rsidP="0010497F">
      <w:pPr>
        <w:jc w:val="both"/>
      </w:pPr>
    </w:p>
    <w:p w14:paraId="5911BC0F" w14:textId="5FE319D6" w:rsidR="002D7CED" w:rsidRDefault="002D7CED" w:rsidP="0010497F">
      <w:pPr>
        <w:jc w:val="both"/>
      </w:pPr>
    </w:p>
    <w:p w14:paraId="26630B00" w14:textId="1819E51A" w:rsidR="002D7CED" w:rsidRDefault="002D7CED" w:rsidP="0010497F">
      <w:pPr>
        <w:jc w:val="both"/>
      </w:pPr>
    </w:p>
    <w:p w14:paraId="3476DF80" w14:textId="416D6F1B" w:rsidR="002D7CED" w:rsidRDefault="002D7CED" w:rsidP="0010497F">
      <w:pPr>
        <w:jc w:val="both"/>
      </w:pPr>
    </w:p>
    <w:p w14:paraId="1E4C39C6" w14:textId="71238EDF" w:rsidR="002D7CED" w:rsidRDefault="002D7CED" w:rsidP="0010497F">
      <w:pPr>
        <w:jc w:val="both"/>
      </w:pPr>
    </w:p>
    <w:p w14:paraId="7C2D0389" w14:textId="523B5CBA" w:rsidR="002D7CED" w:rsidRDefault="002D7CED" w:rsidP="0010497F">
      <w:pPr>
        <w:jc w:val="both"/>
      </w:pPr>
    </w:p>
    <w:p w14:paraId="4A612350" w14:textId="087CDFC2" w:rsidR="002D7CED" w:rsidRDefault="002D7CED" w:rsidP="0010497F">
      <w:pPr>
        <w:jc w:val="both"/>
      </w:pPr>
    </w:p>
    <w:p w14:paraId="39A0C55B" w14:textId="77777777" w:rsidR="002D7CED" w:rsidRPr="00637FD3" w:rsidRDefault="002D7CED" w:rsidP="0010497F">
      <w:pPr>
        <w:jc w:val="both"/>
      </w:pPr>
    </w:p>
    <w:p w14:paraId="771D2821" w14:textId="718685C4" w:rsidR="005D552A" w:rsidRDefault="00D71104" w:rsidP="002D7CED">
      <w:pPr>
        <w:pStyle w:val="Ttulo1"/>
      </w:pPr>
      <w:bookmarkStart w:id="1" w:name="_Toc500602741"/>
      <w:r w:rsidRPr="002447AC">
        <w:lastRenderedPageBreak/>
        <w:t>MARCO TEÓRICO</w:t>
      </w:r>
      <w:bookmarkStart w:id="2" w:name="_Hlk497757880"/>
      <w:bookmarkEnd w:id="1"/>
    </w:p>
    <w:p w14:paraId="49998F7C" w14:textId="5E2D35EE" w:rsidR="00A37417" w:rsidRDefault="00A37417" w:rsidP="00A37417">
      <w:pPr>
        <w:pStyle w:val="Ttulo2"/>
      </w:pPr>
      <w:bookmarkStart w:id="3" w:name="_Toc500602742"/>
      <w:r>
        <w:t>Arquitectura del Perceptrón Multicapa</w:t>
      </w:r>
      <w:bookmarkEnd w:id="3"/>
    </w:p>
    <w:p w14:paraId="0ED10951" w14:textId="442EC131" w:rsidR="0010497F" w:rsidRDefault="002D7CED" w:rsidP="002D7CED">
      <w:pPr>
        <w:jc w:val="both"/>
      </w:pPr>
      <w:r>
        <w:t>La arquitectura de Perceptrón multicapa se caracteriza porque tiene sus neuronas agrupadas en capas de diferentes niveles. Cada una de las capas está formada por un conjunto de neuronas y se distinguen tres tipos de capas diferentes: la capa de entrada (que es considerada como capa oculta), las capas ocultas y la capa de salida. Las neuronas de la capa de entrada no actúan como neuronas propiamente dichas, sino que se encargan únicamente de recibir las señales o patrones del exterior y propagar dichas señales a todas las neuronas de la siguiente capa. La última capa actúa como salida de la red, proporcionando al exterior la respuesta de la red para cada uno de los patrones de entrada. Las neuronas de las capas ocultas realizan un procesamiento no lineal de los patrones recibidos.</w:t>
      </w:r>
      <w:sdt>
        <w:sdtPr>
          <w:id w:val="400885224"/>
          <w:citation/>
        </w:sdtPr>
        <w:sdtContent>
          <w:r w:rsidR="00A37417">
            <w:fldChar w:fldCharType="begin"/>
          </w:r>
          <w:r w:rsidR="00A37417">
            <w:instrText xml:space="preserve"> CITATION Pér17 \l 2058 </w:instrText>
          </w:r>
          <w:r w:rsidR="00A37417">
            <w:fldChar w:fldCharType="separate"/>
          </w:r>
          <w:r w:rsidR="00E222C7">
            <w:rPr>
              <w:noProof/>
            </w:rPr>
            <w:t xml:space="preserve"> </w:t>
          </w:r>
          <w:r w:rsidR="00E222C7" w:rsidRPr="00E222C7">
            <w:rPr>
              <w:noProof/>
            </w:rPr>
            <w:t>[3]</w:t>
          </w:r>
          <w:r w:rsidR="00A37417">
            <w:fldChar w:fldCharType="end"/>
          </w:r>
        </w:sdtContent>
      </w:sdt>
    </w:p>
    <w:p w14:paraId="188A8919" w14:textId="0B2C11D1" w:rsidR="00A41A75" w:rsidRDefault="002D7CED" w:rsidP="00CA707D">
      <w:pPr>
        <w:jc w:val="both"/>
      </w:pPr>
      <w:r>
        <w:t>Las conexiones del Perceptrón multicapa siempre están dirigidas hacia adelante, es decir, las neuronas de una capa se conectan con las neuronas de la siguiente capa, de ahí que reciban también el nombre de redes alimentadas hacia adelante o redes feedforward. Las conexiones entre las neuronas de la red llevan también asociado un bias, que el caso del Perceptrón multicapa suele tratarse como una conexión más a la neurona, cuya entrada es constante e igual a 1. Generalmente, todas las neuronas de una capa están conectadas a todas las neuronas de la siguiente capa. Se dice entonces que existe conectividad total o que la red está totalmente conectada.</w:t>
      </w:r>
    </w:p>
    <w:p w14:paraId="34B43600" w14:textId="25F6F98F" w:rsidR="002D7CED" w:rsidRDefault="002D7CED" w:rsidP="00CA707D">
      <w:pPr>
        <w:jc w:val="both"/>
      </w:pPr>
      <w:r>
        <w:t xml:space="preserve">Cuando se aborda un problema con el Perceptrón multicapa, en la mayoría de los casos se parte de una arquitectura totalmente conectada, es decir, todas las neuronas de una capa están conectadas a todas las neuronas de la siguiente capa. No es posible demostrar </w:t>
      </w:r>
      <w:r w:rsidR="00A37417">
        <w:t>que,</w:t>
      </w:r>
      <w:r>
        <w:t xml:space="preserve"> si se utilizan arquitecturas en las que se eliminan o se añaden conexiones de una capa a capas no inmediatamente posteriores, se puedan obtener mejores resultados. Sin embargo, en ocasiones, y debido fundamentalmente a la naturaleza del problema, se pueden encontrar redes multicapa con estas características en sus conexiones.</w:t>
      </w:r>
      <w:sdt>
        <w:sdtPr>
          <w:id w:val="1561752593"/>
          <w:citation/>
        </w:sdtPr>
        <w:sdtContent>
          <w:r w:rsidR="00A37417">
            <w:fldChar w:fldCharType="begin"/>
          </w:r>
          <w:r w:rsidR="00A37417">
            <w:instrText xml:space="preserve"> CITATION Pér17 \l 2058 </w:instrText>
          </w:r>
          <w:r w:rsidR="00A37417">
            <w:fldChar w:fldCharType="separate"/>
          </w:r>
          <w:r w:rsidR="00E222C7">
            <w:rPr>
              <w:noProof/>
            </w:rPr>
            <w:t xml:space="preserve"> </w:t>
          </w:r>
          <w:r w:rsidR="00E222C7" w:rsidRPr="00E222C7">
            <w:rPr>
              <w:noProof/>
            </w:rPr>
            <w:t>[3]</w:t>
          </w:r>
          <w:r w:rsidR="00A37417">
            <w:fldChar w:fldCharType="end"/>
          </w:r>
        </w:sdtContent>
      </w:sdt>
    </w:p>
    <w:p w14:paraId="19465B72" w14:textId="6D91471C" w:rsidR="00CA707D" w:rsidRDefault="00CA707D" w:rsidP="00CA707D">
      <w:pPr>
        <w:jc w:val="center"/>
        <w:rPr>
          <w:b/>
          <w:lang w:val="en-US"/>
        </w:rPr>
      </w:pPr>
      <w:r>
        <w:rPr>
          <w:noProof/>
        </w:rPr>
        <w:drawing>
          <wp:inline distT="0" distB="0" distL="0" distR="0" wp14:anchorId="7961F128" wp14:editId="5B29F56D">
            <wp:extent cx="4965405" cy="2873338"/>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7981" cy="2880616"/>
                    </a:xfrm>
                    <a:prstGeom prst="rect">
                      <a:avLst/>
                    </a:prstGeom>
                  </pic:spPr>
                </pic:pic>
              </a:graphicData>
            </a:graphic>
          </wp:inline>
        </w:drawing>
      </w:r>
    </w:p>
    <w:p w14:paraId="07264388" w14:textId="2118FB09" w:rsidR="00CA707D" w:rsidRPr="00CA707D" w:rsidRDefault="00CA707D" w:rsidP="00CA707D">
      <w:pPr>
        <w:jc w:val="center"/>
      </w:pPr>
      <w:r w:rsidRPr="00CA707D">
        <w:rPr>
          <w:b/>
        </w:rPr>
        <w:t xml:space="preserve">Figura 1. </w:t>
      </w:r>
      <w:r w:rsidRPr="00CA707D">
        <w:t>Arquitectura de</w:t>
      </w:r>
      <w:r>
        <w:t xml:space="preserve"> un</w:t>
      </w:r>
      <w:r w:rsidRPr="00CA707D">
        <w:t xml:space="preserve"> Perceptrón </w:t>
      </w:r>
      <w:r>
        <w:t>de tres capas.</w:t>
      </w:r>
      <w:sdt>
        <w:sdtPr>
          <w:id w:val="-893195441"/>
          <w:citation/>
        </w:sdtPr>
        <w:sdtContent>
          <w:r>
            <w:fldChar w:fldCharType="begin"/>
          </w:r>
          <w:r>
            <w:instrText xml:space="preserve"> CITATION Hag \l 2058 </w:instrText>
          </w:r>
          <w:r>
            <w:fldChar w:fldCharType="separate"/>
          </w:r>
          <w:r w:rsidR="00E222C7">
            <w:rPr>
              <w:noProof/>
            </w:rPr>
            <w:t xml:space="preserve"> </w:t>
          </w:r>
          <w:r w:rsidR="00E222C7" w:rsidRPr="00E222C7">
            <w:rPr>
              <w:noProof/>
            </w:rPr>
            <w:t>[4]</w:t>
          </w:r>
          <w:r>
            <w:fldChar w:fldCharType="end"/>
          </w:r>
        </w:sdtContent>
      </w:sdt>
    </w:p>
    <w:p w14:paraId="58359914" w14:textId="1B698876" w:rsidR="00A37417" w:rsidRPr="00CA707D" w:rsidRDefault="00A37417" w:rsidP="00A37417">
      <w:pPr>
        <w:pStyle w:val="Ttulo2"/>
        <w:rPr>
          <w:lang w:val="en-US"/>
        </w:rPr>
      </w:pPr>
      <w:bookmarkStart w:id="4" w:name="_Toc500602743"/>
      <w:r w:rsidRPr="00CA707D">
        <w:rPr>
          <w:lang w:val="en-US"/>
        </w:rPr>
        <w:lastRenderedPageBreak/>
        <w:t>Early-stopping</w:t>
      </w:r>
      <w:bookmarkEnd w:id="4"/>
    </w:p>
    <w:p w14:paraId="3AA4E565" w14:textId="7FA3E69E" w:rsidR="00A37417" w:rsidRDefault="00A37417" w:rsidP="00CA707D">
      <w:pPr>
        <w:jc w:val="both"/>
      </w:pPr>
      <w:r w:rsidRPr="00CA707D">
        <w:t>En aprendizaje automático, el sobreajuste o sobre-entrenamiento (en inglés, overfitting) es el efecto de sobreentrenar un algoritmo de aprendizaje con unos ciertos datos para los que se conoce el resultado deseado.</w:t>
      </w:r>
      <w:sdt>
        <w:sdtPr>
          <w:id w:val="-1735302532"/>
          <w:citation/>
        </w:sdtPr>
        <w:sdtContent>
          <w:r w:rsidRPr="00CA707D">
            <w:fldChar w:fldCharType="begin"/>
          </w:r>
          <w:r w:rsidRPr="00CA707D">
            <w:instrText xml:space="preserve"> CITATION Sob17 \l 2058 </w:instrText>
          </w:r>
          <w:r w:rsidRPr="00CA707D">
            <w:fldChar w:fldCharType="separate"/>
          </w:r>
          <w:r w:rsidR="00E222C7">
            <w:rPr>
              <w:noProof/>
            </w:rPr>
            <w:t xml:space="preserve"> </w:t>
          </w:r>
          <w:r w:rsidR="00E222C7" w:rsidRPr="00E222C7">
            <w:rPr>
              <w:noProof/>
            </w:rPr>
            <w:t>[5]</w:t>
          </w:r>
          <w:r w:rsidRPr="00CA707D">
            <w:fldChar w:fldCharType="end"/>
          </w:r>
        </w:sdtContent>
      </w:sdt>
    </w:p>
    <w:p w14:paraId="07CCCD57" w14:textId="5EFB3CA4" w:rsidR="008B6EB9" w:rsidRDefault="008B6EB9" w:rsidP="008B6EB9">
      <w:pPr>
        <w:jc w:val="center"/>
      </w:pPr>
      <w:r>
        <w:rPr>
          <w:noProof/>
        </w:rPr>
        <w:drawing>
          <wp:inline distT="0" distB="0" distL="0" distR="0" wp14:anchorId="029694D5" wp14:editId="210885A1">
            <wp:extent cx="3051810" cy="1765300"/>
            <wp:effectExtent l="0" t="0" r="0" b="6350"/>
            <wp:docPr id="86" name="Imagen 86" descr="Resultado de imagen para sobreentrenamiento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sultado de imagen para sobreentrenamiento redes neurona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810" cy="1765300"/>
                    </a:xfrm>
                    <a:prstGeom prst="rect">
                      <a:avLst/>
                    </a:prstGeom>
                    <a:noFill/>
                    <a:ln>
                      <a:noFill/>
                    </a:ln>
                  </pic:spPr>
                </pic:pic>
              </a:graphicData>
            </a:graphic>
          </wp:inline>
        </w:drawing>
      </w:r>
    </w:p>
    <w:p w14:paraId="6C96F864" w14:textId="10779525" w:rsidR="008B6EB9" w:rsidRPr="008B6EB9" w:rsidRDefault="008B6EB9" w:rsidP="008B6EB9">
      <w:pPr>
        <w:jc w:val="center"/>
      </w:pPr>
      <w:r>
        <w:rPr>
          <w:b/>
        </w:rPr>
        <w:t xml:space="preserve">Figura 2. </w:t>
      </w:r>
      <w:r>
        <w:t>Ejemplo de sobre-entrenamiento.</w:t>
      </w:r>
    </w:p>
    <w:p w14:paraId="2FE6487C" w14:textId="3A4B3C7A" w:rsidR="002D7CED" w:rsidRDefault="002D7CED" w:rsidP="00CA707D">
      <w:pPr>
        <w:jc w:val="both"/>
      </w:pPr>
      <w:r>
        <w:t>Una manera de acometer el problema de sobre-entrenamiento (overfitting) es extraer un subconjunto de muestras del conjunto de entrenamiento (nótese que el conjunto de test se ha extraído previamente) y utilizarlo de manera auxiliar durante el entrenamiento. Este subconjunto recibe el nombre de conjunto de validación. La función que desempeña el conjunto de validación es evaluar el error de la red tras cada época (o tras cada cierto número de épocas) y determinar el momento en que ´este empieza a aumentar. Ya que el conjunto de validación se deja al margen durante el entrenamiento, el error cometido sobre él es un buen indicativo del error que la red cometerá sobre el conjunto de test. En consecuencia, se procederá a detener el entrenamiento en el momento en que el error de validación aumente y se conservaran los valores de los pesos de la época anterior. Este criterio de parada se denomina early-stopping.</w:t>
      </w:r>
      <w:sdt>
        <w:sdtPr>
          <w:id w:val="1270358140"/>
          <w:citation/>
        </w:sdtPr>
        <w:sdtContent>
          <w:r w:rsidR="00A37417">
            <w:fldChar w:fldCharType="begin"/>
          </w:r>
          <w:r w:rsidR="00A37417">
            <w:instrText xml:space="preserve"> CITATION Pér17 \l 2058 </w:instrText>
          </w:r>
          <w:r w:rsidR="00A37417">
            <w:fldChar w:fldCharType="separate"/>
          </w:r>
          <w:r w:rsidR="00E222C7">
            <w:rPr>
              <w:noProof/>
            </w:rPr>
            <w:t xml:space="preserve"> </w:t>
          </w:r>
          <w:r w:rsidR="00E222C7" w:rsidRPr="00E222C7">
            <w:rPr>
              <w:noProof/>
            </w:rPr>
            <w:t>[3]</w:t>
          </w:r>
          <w:r w:rsidR="00A37417">
            <w:fldChar w:fldCharType="end"/>
          </w:r>
        </w:sdtContent>
      </w:sdt>
    </w:p>
    <w:p w14:paraId="2FB88FEC" w14:textId="1F651657" w:rsidR="00A41A75" w:rsidRDefault="00A41A75" w:rsidP="0010497F"/>
    <w:p w14:paraId="70107BF6" w14:textId="43957336" w:rsidR="00A41A75" w:rsidRDefault="00A41A75" w:rsidP="0010497F"/>
    <w:p w14:paraId="5771CA10" w14:textId="4361B3C9" w:rsidR="008B6EB9" w:rsidRDefault="008B6EB9" w:rsidP="0010497F"/>
    <w:p w14:paraId="163AF60C" w14:textId="5F7F107C" w:rsidR="008B6EB9" w:rsidRDefault="008B6EB9" w:rsidP="0010497F"/>
    <w:p w14:paraId="28A83FB6" w14:textId="2FF84044" w:rsidR="008B6EB9" w:rsidRDefault="008B6EB9" w:rsidP="0010497F"/>
    <w:p w14:paraId="61C63C14" w14:textId="2151D12F" w:rsidR="008B6EB9" w:rsidRDefault="008B6EB9" w:rsidP="0010497F"/>
    <w:p w14:paraId="5AD2B8F6" w14:textId="01E3D1A7" w:rsidR="008B6EB9" w:rsidRDefault="008B6EB9" w:rsidP="0010497F"/>
    <w:p w14:paraId="1BEEAEDD" w14:textId="2B112482" w:rsidR="008B6EB9" w:rsidRDefault="008B6EB9" w:rsidP="0010497F"/>
    <w:p w14:paraId="4BB24A58" w14:textId="4F891DCC" w:rsidR="008B6EB9" w:rsidRDefault="008B6EB9" w:rsidP="0010497F"/>
    <w:p w14:paraId="70D01B84" w14:textId="1BFCE605" w:rsidR="008B6EB9" w:rsidRDefault="008B6EB9" w:rsidP="0010497F"/>
    <w:p w14:paraId="501109E9" w14:textId="77777777" w:rsidR="008B6EB9" w:rsidRPr="0010497F" w:rsidRDefault="008B6EB9" w:rsidP="0010497F"/>
    <w:p w14:paraId="44B8E674" w14:textId="6A6562D8" w:rsidR="00D71104" w:rsidRDefault="00D71104" w:rsidP="00D71104">
      <w:pPr>
        <w:pStyle w:val="Ttulo1"/>
      </w:pPr>
      <w:bookmarkStart w:id="5" w:name="_Toc500602744"/>
      <w:r w:rsidRPr="002447AC">
        <w:lastRenderedPageBreak/>
        <w:t>RESULTADOS EXPERIMENTALES</w:t>
      </w:r>
      <w:bookmarkEnd w:id="5"/>
    </w:p>
    <w:p w14:paraId="4E8DD681" w14:textId="0704916E" w:rsidR="002B7E95" w:rsidRDefault="00915C05" w:rsidP="00915C05">
      <w:pPr>
        <w:pStyle w:val="Ttulo2"/>
      </w:pPr>
      <w:bookmarkStart w:id="6" w:name="_Toc500602745"/>
      <w:r>
        <w:t>Experimento 1:</w:t>
      </w:r>
      <w:bookmarkEnd w:id="6"/>
    </w:p>
    <w:p w14:paraId="554BE880" w14:textId="193A6527" w:rsidR="00915C05" w:rsidRDefault="00915C05" w:rsidP="00915C05">
      <w:r>
        <w:t>Se utilizará a continuación el siguiente conjunto de entrenamiento</w:t>
      </w:r>
      <w:r w:rsidR="00B67587">
        <w:t xml:space="preserve"> que consta de 101 datos</w:t>
      </w:r>
      <w:r>
        <w:t xml:space="preserve">, el cuál corresponde a la función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πn</m:t>
                </m:r>
              </m:num>
              <m:den>
                <m:r>
                  <w:rPr>
                    <w:rFonts w:ascii="Cambria Math" w:hAnsi="Cambria Math"/>
                  </w:rPr>
                  <m:t>2</m:t>
                </m:r>
              </m:den>
            </m:f>
          </m:e>
        </m:d>
      </m:oMath>
      <w:r w:rsidR="00A41A75" w:rsidRPr="00A41A75">
        <w:t xml:space="preserve"> </w:t>
      </w:r>
      <w:r w:rsidR="00A41A75">
        <w:t>, en el intervalo [-2,2].</w:t>
      </w:r>
    </w:p>
    <w:p w14:paraId="51F2C015" w14:textId="77777777" w:rsidR="00A41A75" w:rsidRPr="00B67587" w:rsidRDefault="00A41A75" w:rsidP="00A41A75">
      <w:pPr>
        <w:pStyle w:val="Sinespaciado"/>
        <w:jc w:val="center"/>
        <w:rPr>
          <w:sz w:val="14"/>
          <w:szCs w:val="14"/>
          <w:lang w:val="es-MX"/>
        </w:rPr>
        <w:sectPr w:rsidR="00A41A75" w:rsidRPr="00B67587">
          <w:pgSz w:w="12240" w:h="15840"/>
          <w:pgMar w:top="1440" w:right="1440" w:bottom="1440" w:left="1440" w:header="720" w:footer="720" w:gutter="0"/>
          <w:cols w:space="720"/>
        </w:sectPr>
      </w:pPr>
    </w:p>
    <w:p w14:paraId="4C57E042" w14:textId="127E3BE0" w:rsidR="00B67587" w:rsidRPr="00B67587" w:rsidRDefault="00B67587" w:rsidP="00A41A75">
      <w:pPr>
        <w:pStyle w:val="Sinespaciado"/>
        <w:jc w:val="center"/>
        <w:rPr>
          <w:rFonts w:ascii="Consolas" w:hAnsi="Consolas"/>
          <w:b/>
          <w:sz w:val="18"/>
          <w:szCs w:val="14"/>
          <w:lang w:val="es-MX"/>
        </w:rPr>
      </w:pPr>
      <w:r>
        <w:rPr>
          <w:rFonts w:ascii="Consolas" w:hAnsi="Consolas"/>
          <w:b/>
          <w:sz w:val="18"/>
          <w:szCs w:val="14"/>
          <w:lang w:val="es-MX"/>
        </w:rPr>
        <w:t xml:space="preserve">   </w:t>
      </w:r>
      <w:r w:rsidRPr="00B67587">
        <w:rPr>
          <w:rFonts w:ascii="Consolas" w:hAnsi="Consolas"/>
          <w:b/>
          <w:sz w:val="18"/>
          <w:szCs w:val="14"/>
          <w:lang w:val="es-MX"/>
        </w:rPr>
        <w:t>n      f(n)</w:t>
      </w:r>
    </w:p>
    <w:p w14:paraId="42BB6744"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-2.000000 1.000000</w:t>
      </w:r>
    </w:p>
    <w:p w14:paraId="2A756F79"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-1.960000 0.937209</w:t>
      </w:r>
    </w:p>
    <w:p w14:paraId="764251A4"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-1.920000 0.874667</w:t>
      </w:r>
    </w:p>
    <w:p w14:paraId="6942F4DD"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-1.880000 0.812619</w:t>
      </w:r>
    </w:p>
    <w:p w14:paraId="48B8BEE4"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-1.840000 0.751310</w:t>
      </w:r>
    </w:p>
    <w:p w14:paraId="72800D49"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-1.800000 0.690983</w:t>
      </w:r>
    </w:p>
    <w:p w14:paraId="358AAF44"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-1.760000 0.631875</w:t>
      </w:r>
    </w:p>
    <w:p w14:paraId="2472A663"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-1.720000 0.574221</w:t>
      </w:r>
    </w:p>
    <w:p w14:paraId="5D65DFE8"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-1.680000 0.518246</w:t>
      </w:r>
    </w:p>
    <w:p w14:paraId="284BAD1C"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-1.640000 0.464173</w:t>
      </w:r>
    </w:p>
    <w:p w14:paraId="7A3CDF3D"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-1.600000 0.412215</w:t>
      </w:r>
    </w:p>
    <w:p w14:paraId="0C4D1FB9"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-1.560000 0.362576</w:t>
      </w:r>
    </w:p>
    <w:p w14:paraId="05C6B9BA"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-1.520000 0.315453</w:t>
      </w:r>
    </w:p>
    <w:p w14:paraId="33CFCCEB"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-1.480000 0.271031</w:t>
      </w:r>
    </w:p>
    <w:p w14:paraId="45F51DA0"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-1.440000 0.229487</w:t>
      </w:r>
    </w:p>
    <w:p w14:paraId="677E5D30"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-1.400000 0.190983</w:t>
      </w:r>
    </w:p>
    <w:p w14:paraId="75C9E103"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-1.360000 0.155672</w:t>
      </w:r>
    </w:p>
    <w:p w14:paraId="5CCA237A"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-1.320000 0.123693</w:t>
      </w:r>
    </w:p>
    <w:p w14:paraId="51BFF508"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-1.280000 0.095173</w:t>
      </w:r>
    </w:p>
    <w:p w14:paraId="4C281B75"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-1.240000 0.070224</w:t>
      </w:r>
    </w:p>
    <w:p w14:paraId="39B23265"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-1.200000 0.048943</w:t>
      </w:r>
    </w:p>
    <w:p w14:paraId="04440CD6"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-1.160000 0.031417</w:t>
      </w:r>
    </w:p>
    <w:p w14:paraId="41AD0D70"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-1.120000 0.017713</w:t>
      </w:r>
    </w:p>
    <w:p w14:paraId="26E95529"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-1.080000 0.007885</w:t>
      </w:r>
    </w:p>
    <w:p w14:paraId="6074C6B5" w14:textId="77777777" w:rsidR="00485D67" w:rsidRPr="00485D67" w:rsidRDefault="00485D67" w:rsidP="00485D67">
      <w:pPr>
        <w:pStyle w:val="Sinespaciado"/>
        <w:rPr>
          <w:rFonts w:ascii="Consolas" w:hAnsi="Consolas"/>
          <w:sz w:val="18"/>
          <w:szCs w:val="14"/>
          <w:lang w:val="es-MX"/>
        </w:rPr>
      </w:pPr>
      <w:r w:rsidRPr="00485D67">
        <w:rPr>
          <w:rFonts w:ascii="Consolas" w:hAnsi="Consolas"/>
          <w:sz w:val="18"/>
          <w:szCs w:val="14"/>
          <w:lang w:val="es-MX"/>
        </w:rPr>
        <w:t>-1.040000 0.001973</w:t>
      </w:r>
    </w:p>
    <w:p w14:paraId="71A3D69F" w14:textId="77777777" w:rsidR="00485D67" w:rsidRDefault="00485D67" w:rsidP="00485D67">
      <w:pPr>
        <w:pStyle w:val="Sinespaciado"/>
        <w:rPr>
          <w:rFonts w:ascii="Consolas" w:hAnsi="Consolas"/>
          <w:sz w:val="18"/>
          <w:szCs w:val="14"/>
          <w:lang w:val="es-MX"/>
        </w:rPr>
      </w:pPr>
      <w:r w:rsidRPr="00485D67">
        <w:rPr>
          <w:rFonts w:ascii="Consolas" w:hAnsi="Consolas"/>
          <w:sz w:val="18"/>
          <w:szCs w:val="14"/>
          <w:lang w:val="es-MX"/>
        </w:rPr>
        <w:t>-1.000000 0.000000</w:t>
      </w:r>
    </w:p>
    <w:p w14:paraId="68B55050" w14:textId="142BDC01" w:rsidR="00B67587" w:rsidRPr="00B67587" w:rsidRDefault="00B67587" w:rsidP="00485D67">
      <w:pPr>
        <w:pStyle w:val="Sinespaciado"/>
        <w:rPr>
          <w:rFonts w:ascii="Consolas" w:hAnsi="Consolas"/>
          <w:b/>
          <w:sz w:val="18"/>
          <w:szCs w:val="14"/>
          <w:lang w:val="es-MX"/>
        </w:rPr>
      </w:pPr>
      <w:r w:rsidRPr="00B67587">
        <w:rPr>
          <w:rFonts w:ascii="Consolas" w:hAnsi="Consolas"/>
          <w:sz w:val="18"/>
          <w:szCs w:val="14"/>
          <w:lang w:val="es-MX"/>
        </w:rPr>
        <w:t xml:space="preserve">     </w:t>
      </w:r>
      <w:r w:rsidRPr="00B67587">
        <w:rPr>
          <w:rFonts w:ascii="Consolas" w:hAnsi="Consolas"/>
          <w:b/>
          <w:sz w:val="18"/>
          <w:szCs w:val="14"/>
          <w:lang w:val="es-MX"/>
        </w:rPr>
        <w:t xml:space="preserve">n     </w:t>
      </w:r>
      <w:r>
        <w:rPr>
          <w:rFonts w:ascii="Consolas" w:hAnsi="Consolas"/>
          <w:b/>
          <w:sz w:val="18"/>
          <w:szCs w:val="14"/>
          <w:lang w:val="es-MX"/>
        </w:rPr>
        <w:t xml:space="preserve">  </w:t>
      </w:r>
      <w:r w:rsidRPr="00B67587">
        <w:rPr>
          <w:rFonts w:ascii="Consolas" w:hAnsi="Consolas"/>
          <w:b/>
          <w:sz w:val="18"/>
          <w:szCs w:val="14"/>
          <w:lang w:val="es-MX"/>
        </w:rPr>
        <w:t>f(n)</w:t>
      </w:r>
    </w:p>
    <w:p w14:paraId="75FAADE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-0.960000 0.001973</w:t>
      </w:r>
    </w:p>
    <w:p w14:paraId="2CEEA31B"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-0.920000 0.007885</w:t>
      </w:r>
    </w:p>
    <w:p w14:paraId="59F4062B"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-0.880000 0.017713</w:t>
      </w:r>
    </w:p>
    <w:p w14:paraId="019D84C7"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-0.840000 0.031417</w:t>
      </w:r>
    </w:p>
    <w:p w14:paraId="12FB820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-0.800000 0.048943</w:t>
      </w:r>
    </w:p>
    <w:p w14:paraId="55B77E03"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-0.760000 0.070224</w:t>
      </w:r>
    </w:p>
    <w:p w14:paraId="7B6A2505"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-0.720000 0.095173</w:t>
      </w:r>
    </w:p>
    <w:p w14:paraId="321B36F0"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-0.680000 0.123693</w:t>
      </w:r>
    </w:p>
    <w:p w14:paraId="5917746C"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-0.640000 0.155672</w:t>
      </w:r>
    </w:p>
    <w:p w14:paraId="73DA27E7"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-0.600000 0.190983</w:t>
      </w:r>
    </w:p>
    <w:p w14:paraId="1339AC80"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-0.560000 0.229487</w:t>
      </w:r>
    </w:p>
    <w:p w14:paraId="269B6D6A"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-0.520000 0.271031</w:t>
      </w:r>
    </w:p>
    <w:p w14:paraId="33C136DA"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-0.480000 0.315453</w:t>
      </w:r>
    </w:p>
    <w:p w14:paraId="16621DA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-0.440000 0.362576</w:t>
      </w:r>
    </w:p>
    <w:p w14:paraId="4D17EB41"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-0.400000 0.412215</w:t>
      </w:r>
    </w:p>
    <w:p w14:paraId="29A8EBD0"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-0.360000 0.464173</w:t>
      </w:r>
    </w:p>
    <w:p w14:paraId="506B642D"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-0.320000 0.518246</w:t>
      </w:r>
    </w:p>
    <w:p w14:paraId="42EEF57A"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-0.280000 0.574221</w:t>
      </w:r>
    </w:p>
    <w:p w14:paraId="644C2F12"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-0.240000 0.631875</w:t>
      </w:r>
    </w:p>
    <w:p w14:paraId="59B6B901"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-0.200000 0.690983</w:t>
      </w:r>
    </w:p>
    <w:p w14:paraId="51E431AE"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-0.160000 0.751310</w:t>
      </w:r>
    </w:p>
    <w:p w14:paraId="3A52C3A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-0.120000 0.812619</w:t>
      </w:r>
    </w:p>
    <w:p w14:paraId="142845D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-0.080000 0.874667</w:t>
      </w:r>
    </w:p>
    <w:p w14:paraId="680C2C15"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-0.040000 0.937209</w:t>
      </w:r>
    </w:p>
    <w:p w14:paraId="36041FCF"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0.000000 1.000000</w:t>
      </w:r>
    </w:p>
    <w:p w14:paraId="4D2643BB" w14:textId="57451D8B" w:rsidR="00A41A75" w:rsidRPr="00B6758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0.040000 1.062791</w:t>
      </w:r>
    </w:p>
    <w:p w14:paraId="3A2665BF" w14:textId="07C3A2A2" w:rsidR="00B67587" w:rsidRPr="00B67587" w:rsidRDefault="00B67587" w:rsidP="00B67587">
      <w:pPr>
        <w:pStyle w:val="Sinespaciado"/>
        <w:jc w:val="center"/>
        <w:rPr>
          <w:rFonts w:ascii="Consolas" w:hAnsi="Consolas"/>
          <w:b/>
          <w:sz w:val="18"/>
          <w:szCs w:val="14"/>
          <w:lang w:val="es-MX"/>
        </w:rPr>
      </w:pPr>
      <w:r>
        <w:rPr>
          <w:rFonts w:ascii="Consolas" w:hAnsi="Consolas"/>
          <w:b/>
          <w:sz w:val="18"/>
          <w:szCs w:val="14"/>
          <w:lang w:val="es-MX"/>
        </w:rPr>
        <w:t xml:space="preserve"> </w:t>
      </w:r>
      <w:r w:rsidRPr="00B67587">
        <w:rPr>
          <w:rFonts w:ascii="Consolas" w:hAnsi="Consolas"/>
          <w:b/>
          <w:sz w:val="18"/>
          <w:szCs w:val="14"/>
          <w:lang w:val="es-MX"/>
        </w:rPr>
        <w:t>n      f(n)</w:t>
      </w:r>
    </w:p>
    <w:p w14:paraId="6899D9D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0.080000 1.125333</w:t>
      </w:r>
    </w:p>
    <w:p w14:paraId="71472595"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0.120000 1.187381</w:t>
      </w:r>
    </w:p>
    <w:p w14:paraId="5179B77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0.160000 1.248690</w:t>
      </w:r>
    </w:p>
    <w:p w14:paraId="458057A0"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0.200000 1.309017</w:t>
      </w:r>
    </w:p>
    <w:p w14:paraId="67AE779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0.240000 1.368125</w:t>
      </w:r>
    </w:p>
    <w:p w14:paraId="2B2E5C8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0.280000 1.425779</w:t>
      </w:r>
    </w:p>
    <w:p w14:paraId="2CA0993C"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0.320000 1.481754</w:t>
      </w:r>
    </w:p>
    <w:p w14:paraId="282365BF"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0.360000 1.535827</w:t>
      </w:r>
    </w:p>
    <w:p w14:paraId="710306C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0.400000 1.587785</w:t>
      </w:r>
    </w:p>
    <w:p w14:paraId="1C2821EA"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0.440000 1.637424</w:t>
      </w:r>
    </w:p>
    <w:p w14:paraId="4AA9E03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0.480000 1.684547</w:t>
      </w:r>
    </w:p>
    <w:p w14:paraId="720B0EB1"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0.520000 1.728969</w:t>
      </w:r>
    </w:p>
    <w:p w14:paraId="2D3F9A6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0.560000 1.770513</w:t>
      </w:r>
    </w:p>
    <w:p w14:paraId="7C13563A"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0.600000 1.809017</w:t>
      </w:r>
    </w:p>
    <w:p w14:paraId="0CDFF61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0.640000 1.844328</w:t>
      </w:r>
    </w:p>
    <w:p w14:paraId="06F0B67D"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0.680000 1.876307</w:t>
      </w:r>
    </w:p>
    <w:p w14:paraId="5B957CA0"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0.720000 1.904827</w:t>
      </w:r>
    </w:p>
    <w:p w14:paraId="10DAEE3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0.760000 1.929776</w:t>
      </w:r>
    </w:p>
    <w:p w14:paraId="39F0FFD5"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0.800000 1.951057</w:t>
      </w:r>
    </w:p>
    <w:p w14:paraId="6D93580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0.840000 1.968583</w:t>
      </w:r>
    </w:p>
    <w:p w14:paraId="48A519F3"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0.880000 1.982287</w:t>
      </w:r>
    </w:p>
    <w:p w14:paraId="00E1609D"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0.920000 1.992115</w:t>
      </w:r>
    </w:p>
    <w:p w14:paraId="614418A3"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0.960000 1.998027</w:t>
      </w:r>
    </w:p>
    <w:p w14:paraId="0C720880"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1.000000 2.000000</w:t>
      </w:r>
    </w:p>
    <w:p w14:paraId="0DBCC8EE"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1.040000 1.998027</w:t>
      </w:r>
    </w:p>
    <w:p w14:paraId="3B1D17DF" w14:textId="1E750F4E" w:rsidR="00A41A75" w:rsidRPr="00B6758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1.080000 1.992115</w:t>
      </w:r>
    </w:p>
    <w:p w14:paraId="4BFDF19D" w14:textId="4F7027A7" w:rsidR="00B67587" w:rsidRPr="00B67587" w:rsidRDefault="00B67587" w:rsidP="00B67587">
      <w:pPr>
        <w:pStyle w:val="Sinespaciado"/>
        <w:jc w:val="center"/>
        <w:rPr>
          <w:rFonts w:ascii="Consolas" w:hAnsi="Consolas"/>
          <w:b/>
          <w:sz w:val="18"/>
          <w:szCs w:val="14"/>
          <w:lang w:val="es-MX"/>
        </w:rPr>
      </w:pPr>
      <w:r>
        <w:rPr>
          <w:rFonts w:ascii="Consolas" w:hAnsi="Consolas"/>
          <w:b/>
          <w:sz w:val="18"/>
          <w:szCs w:val="14"/>
          <w:lang w:val="es-MX"/>
        </w:rPr>
        <w:t xml:space="preserve">  </w:t>
      </w:r>
      <w:r w:rsidRPr="00B67587">
        <w:rPr>
          <w:rFonts w:ascii="Consolas" w:hAnsi="Consolas"/>
          <w:b/>
          <w:sz w:val="18"/>
          <w:szCs w:val="14"/>
          <w:lang w:val="es-MX"/>
        </w:rPr>
        <w:t>n      f(n)</w:t>
      </w:r>
    </w:p>
    <w:p w14:paraId="0B6B4602"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1.120000 1.982287</w:t>
      </w:r>
    </w:p>
    <w:p w14:paraId="2D696656"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1.160000 1.968583</w:t>
      </w:r>
    </w:p>
    <w:p w14:paraId="3F87C02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1.200000 1.951057</w:t>
      </w:r>
    </w:p>
    <w:p w14:paraId="55E3092E"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1.240000 1.929776</w:t>
      </w:r>
    </w:p>
    <w:p w14:paraId="01E41D5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1.280000 1.904827</w:t>
      </w:r>
    </w:p>
    <w:p w14:paraId="2745DD69"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1.320000 1.876307</w:t>
      </w:r>
    </w:p>
    <w:p w14:paraId="3E4BB9F9"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1.360000 1.844328</w:t>
      </w:r>
    </w:p>
    <w:p w14:paraId="7A2A521B"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1.400000 1.809017</w:t>
      </w:r>
    </w:p>
    <w:p w14:paraId="449CCF0B"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1.440000 1.770513</w:t>
      </w:r>
    </w:p>
    <w:p w14:paraId="4EBFAEF0"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1.480000 1.728969</w:t>
      </w:r>
    </w:p>
    <w:p w14:paraId="2AA71424"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1.520000 1.684547</w:t>
      </w:r>
    </w:p>
    <w:p w14:paraId="66BC7295"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1.560000 1.637424</w:t>
      </w:r>
    </w:p>
    <w:p w14:paraId="66849F3C"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1.600000 1.587785</w:t>
      </w:r>
    </w:p>
    <w:p w14:paraId="08DDAA3A"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1.640000 1.535827</w:t>
      </w:r>
    </w:p>
    <w:p w14:paraId="3AD815FD"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1.680000 1.481754</w:t>
      </w:r>
    </w:p>
    <w:p w14:paraId="0ED0571E"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1.720000 1.425779</w:t>
      </w:r>
    </w:p>
    <w:p w14:paraId="69AAC2F5"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1.760000 1.368125</w:t>
      </w:r>
    </w:p>
    <w:p w14:paraId="57061F86"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1.800000 1.309017</w:t>
      </w:r>
    </w:p>
    <w:p w14:paraId="20F42E73"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1.840000 1.248690</w:t>
      </w:r>
    </w:p>
    <w:p w14:paraId="52A6B24A"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1.880000 1.187381</w:t>
      </w:r>
    </w:p>
    <w:p w14:paraId="6012A9C8"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1.920000 1.125333</w:t>
      </w:r>
    </w:p>
    <w:p w14:paraId="470842E2" w14:textId="77777777" w:rsidR="00485D67" w:rsidRPr="00485D6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1.960000 1.062791</w:t>
      </w:r>
    </w:p>
    <w:p w14:paraId="4AEAF683" w14:textId="22FAC127" w:rsidR="00B67587" w:rsidRDefault="00485D67" w:rsidP="00485D67">
      <w:pPr>
        <w:pStyle w:val="Sinespaciado"/>
        <w:jc w:val="center"/>
        <w:rPr>
          <w:rFonts w:ascii="Consolas" w:hAnsi="Consolas"/>
          <w:sz w:val="18"/>
          <w:szCs w:val="14"/>
          <w:lang w:val="es-MX"/>
        </w:rPr>
      </w:pPr>
      <w:r w:rsidRPr="00485D67">
        <w:rPr>
          <w:rFonts w:ascii="Consolas" w:hAnsi="Consolas"/>
          <w:sz w:val="18"/>
          <w:szCs w:val="14"/>
          <w:lang w:val="es-MX"/>
        </w:rPr>
        <w:t>2.000000 1.000000</w:t>
      </w:r>
    </w:p>
    <w:p w14:paraId="1F8F5CBE" w14:textId="0BB39B6E" w:rsidR="00B67587" w:rsidRDefault="00B67587" w:rsidP="00A41A75">
      <w:pPr>
        <w:pStyle w:val="Sinespaciado"/>
        <w:jc w:val="center"/>
        <w:rPr>
          <w:rFonts w:ascii="Consolas" w:hAnsi="Consolas"/>
          <w:sz w:val="18"/>
          <w:szCs w:val="14"/>
          <w:lang w:val="es-MX"/>
        </w:rPr>
      </w:pPr>
    </w:p>
    <w:p w14:paraId="045E9153" w14:textId="77777777" w:rsidR="00B67587" w:rsidRPr="00B67587" w:rsidRDefault="00B67587" w:rsidP="00A41A75">
      <w:pPr>
        <w:pStyle w:val="Sinespaciado"/>
        <w:jc w:val="center"/>
        <w:rPr>
          <w:rFonts w:ascii="Consolas" w:hAnsi="Consolas"/>
          <w:sz w:val="18"/>
          <w:szCs w:val="14"/>
          <w:lang w:val="es-MX"/>
        </w:rPr>
      </w:pPr>
    </w:p>
    <w:p w14:paraId="1F1E5066" w14:textId="77777777" w:rsidR="00A41A75" w:rsidRDefault="00A41A75" w:rsidP="00411DEC">
      <w:pPr>
        <w:pStyle w:val="Ttulo1"/>
        <w:jc w:val="left"/>
        <w:sectPr w:rsidR="00A41A75" w:rsidSect="00A41A75">
          <w:type w:val="continuous"/>
          <w:pgSz w:w="12240" w:h="15840"/>
          <w:pgMar w:top="1440" w:right="1440" w:bottom="1440" w:left="1440" w:header="720" w:footer="720" w:gutter="0"/>
          <w:cols w:num="4" w:space="720"/>
        </w:sectPr>
      </w:pPr>
    </w:p>
    <w:p w14:paraId="703CB66E" w14:textId="642F8A6D" w:rsidR="00B67587" w:rsidRDefault="00B67587" w:rsidP="00411DEC">
      <w:pPr>
        <w:rPr>
          <w:b/>
        </w:rPr>
      </w:pPr>
    </w:p>
    <w:p w14:paraId="0EDE6A2B" w14:textId="0BE19AB1" w:rsidR="00B67587" w:rsidRDefault="00B67587" w:rsidP="00B67587">
      <w:pPr>
        <w:jc w:val="both"/>
      </w:pPr>
      <w:r>
        <w:t>Ya una vez abierto el programa en Matlab, lo ejecutamos y a continuación nos solicitará los siguientes datos en ese orden:</w:t>
      </w:r>
    </w:p>
    <w:p w14:paraId="68F83943" w14:textId="08D26A56" w:rsidR="00B67587" w:rsidRDefault="00B67587" w:rsidP="00B67587">
      <w:pPr>
        <w:pStyle w:val="Prrafodelista"/>
        <w:numPr>
          <w:ilvl w:val="0"/>
          <w:numId w:val="2"/>
        </w:numPr>
        <w:jc w:val="both"/>
      </w:pPr>
      <w:r>
        <w:t>El archivo que contiene los valores de entrada</w:t>
      </w:r>
      <w:r w:rsidR="008B6EB9">
        <w:t>:</w:t>
      </w:r>
      <w:r>
        <w:t xml:space="preserve"> “*.txt” (sin la extensión .txt).</w:t>
      </w:r>
    </w:p>
    <w:p w14:paraId="61E5EC07" w14:textId="0B461BB8" w:rsidR="00B67587" w:rsidRDefault="00B67587" w:rsidP="00B67587">
      <w:pPr>
        <w:pStyle w:val="Prrafodelista"/>
        <w:numPr>
          <w:ilvl w:val="0"/>
          <w:numId w:val="2"/>
        </w:numPr>
        <w:jc w:val="both"/>
      </w:pPr>
      <w:r>
        <w:t>El archivo que contiene los valores de target</w:t>
      </w:r>
      <w:r w:rsidR="008B6EB9">
        <w:t>:</w:t>
      </w:r>
      <w:r>
        <w:t xml:space="preserve"> “*.txt” (sin la extensión .txt).</w:t>
      </w:r>
    </w:p>
    <w:p w14:paraId="775AD988" w14:textId="5084F53C" w:rsidR="00B67587" w:rsidRDefault="00B67587" w:rsidP="00B67587">
      <w:pPr>
        <w:pStyle w:val="Prrafodelista"/>
        <w:numPr>
          <w:ilvl w:val="0"/>
          <w:numId w:val="2"/>
        </w:numPr>
        <w:jc w:val="both"/>
      </w:pPr>
      <w:r>
        <w:t>La arquitectura del M.L.P.</w:t>
      </w:r>
    </w:p>
    <w:p w14:paraId="17C0E2C1" w14:textId="2AD81296" w:rsidR="00B67587" w:rsidRDefault="00B67587" w:rsidP="00B67587">
      <w:pPr>
        <w:pStyle w:val="Prrafodelista"/>
        <w:numPr>
          <w:ilvl w:val="0"/>
          <w:numId w:val="2"/>
        </w:numPr>
        <w:jc w:val="both"/>
      </w:pPr>
      <w:r>
        <w:t xml:space="preserve">Las </w:t>
      </w:r>
      <w:r w:rsidR="001D2DEC">
        <w:t>funciones de cada capa.</w:t>
      </w:r>
    </w:p>
    <w:p w14:paraId="3E4DDD22" w14:textId="7D9323CA" w:rsidR="001D2DEC" w:rsidRDefault="001D2DEC" w:rsidP="00B67587">
      <w:pPr>
        <w:pStyle w:val="Prrafodelista"/>
        <w:numPr>
          <w:ilvl w:val="0"/>
          <w:numId w:val="2"/>
        </w:numPr>
        <w:jc w:val="both"/>
      </w:pPr>
      <w:r>
        <w:t>El valor del factor de aprendizaje.</w:t>
      </w:r>
    </w:p>
    <w:p w14:paraId="10D1007C" w14:textId="6BF749AD" w:rsidR="001D2DEC" w:rsidRDefault="001D2DEC" w:rsidP="00B67587">
      <w:pPr>
        <w:pStyle w:val="Prrafodelista"/>
        <w:numPr>
          <w:ilvl w:val="0"/>
          <w:numId w:val="2"/>
        </w:numPr>
        <w:jc w:val="both"/>
      </w:pPr>
      <w:r>
        <w:t>El valor de iteraciones (épocas) máximas</w:t>
      </w:r>
      <w:r w:rsidR="008B6EB9">
        <w:t>:</w:t>
      </w:r>
      <w:r>
        <w:t xml:space="preserve"> itmax.</w:t>
      </w:r>
    </w:p>
    <w:p w14:paraId="276021BB" w14:textId="75C3FED5" w:rsidR="001D2DEC" w:rsidRDefault="001D2DEC" w:rsidP="00B67587">
      <w:pPr>
        <w:pStyle w:val="Prrafodelista"/>
        <w:numPr>
          <w:ilvl w:val="0"/>
          <w:numId w:val="2"/>
        </w:numPr>
        <w:jc w:val="both"/>
      </w:pPr>
      <w:r>
        <w:t>El valor de itval (cada cuanto se hará una iteración de validación).</w:t>
      </w:r>
    </w:p>
    <w:p w14:paraId="1F9C5F20" w14:textId="6A7C14EE" w:rsidR="001D2DEC" w:rsidRDefault="001D2DEC" w:rsidP="00B67587">
      <w:pPr>
        <w:pStyle w:val="Prrafodelista"/>
        <w:numPr>
          <w:ilvl w:val="0"/>
          <w:numId w:val="2"/>
        </w:numPr>
        <w:jc w:val="both"/>
      </w:pPr>
      <w:r>
        <w:t>El valor de numval (número máximo de incrementos del error de validación).</w:t>
      </w:r>
    </w:p>
    <w:p w14:paraId="096BEA74" w14:textId="6D172194" w:rsidR="001D2DEC" w:rsidRDefault="001D2DEC" w:rsidP="00B67587">
      <w:pPr>
        <w:pStyle w:val="Prrafodelista"/>
        <w:numPr>
          <w:ilvl w:val="0"/>
          <w:numId w:val="2"/>
        </w:numPr>
        <w:jc w:val="both"/>
      </w:pPr>
      <w:r>
        <w:t>El valor mínimo del error de época (eit).</w:t>
      </w:r>
    </w:p>
    <w:p w14:paraId="2B700DE6" w14:textId="1339B0EA" w:rsidR="001D2DEC" w:rsidRDefault="001D2DEC" w:rsidP="00B67587">
      <w:pPr>
        <w:pStyle w:val="Prrafodelista"/>
        <w:numPr>
          <w:ilvl w:val="0"/>
          <w:numId w:val="2"/>
        </w:numPr>
        <w:jc w:val="both"/>
      </w:pPr>
      <w:r>
        <w:t>La configuración de subconjuntos a trabajar (80-10-10 ó 70-15-15).</w:t>
      </w:r>
    </w:p>
    <w:p w14:paraId="07755E16" w14:textId="77777777" w:rsidR="00411DEC" w:rsidRDefault="00411DEC" w:rsidP="004662C6">
      <w:pPr>
        <w:jc w:val="both"/>
      </w:pPr>
    </w:p>
    <w:p w14:paraId="2744AB1F" w14:textId="08718E86" w:rsidR="004662C6" w:rsidRDefault="004662C6" w:rsidP="004662C6">
      <w:pPr>
        <w:jc w:val="both"/>
      </w:pPr>
      <w:r>
        <w:lastRenderedPageBreak/>
        <w:t xml:space="preserve">Para este ejemplo se usarán los respectivos valores </w:t>
      </w:r>
      <w:r w:rsidR="00411DEC">
        <w:t>de acuerdo con el</w:t>
      </w:r>
      <w:r w:rsidR="00ED573F">
        <w:t xml:space="preserve"> orden:</w:t>
      </w:r>
    </w:p>
    <w:p w14:paraId="14559BA4" w14:textId="1A33048C" w:rsidR="00ED573F" w:rsidRDefault="00411DEC" w:rsidP="00ED573F">
      <w:pPr>
        <w:pStyle w:val="Prrafodelista"/>
        <w:numPr>
          <w:ilvl w:val="0"/>
          <w:numId w:val="3"/>
        </w:numPr>
        <w:jc w:val="both"/>
      </w:pPr>
      <w:r>
        <w:t xml:space="preserve">Archivo de entradas: </w:t>
      </w:r>
      <w:r w:rsidR="00ED573F">
        <w:t>input</w:t>
      </w:r>
    </w:p>
    <w:p w14:paraId="0F53AADC" w14:textId="091B6051" w:rsidR="00ED573F" w:rsidRDefault="00411DEC" w:rsidP="00ED573F">
      <w:pPr>
        <w:pStyle w:val="Prrafodelista"/>
        <w:numPr>
          <w:ilvl w:val="0"/>
          <w:numId w:val="3"/>
        </w:numPr>
        <w:jc w:val="both"/>
      </w:pPr>
      <w:r>
        <w:t xml:space="preserve">Archivo de valores deseados: </w:t>
      </w:r>
      <w:r w:rsidR="00ED573F">
        <w:t xml:space="preserve">target </w:t>
      </w:r>
    </w:p>
    <w:p w14:paraId="0A285BFB" w14:textId="4BAE27E7" w:rsidR="00ED573F" w:rsidRDefault="00411DEC" w:rsidP="00ED573F">
      <w:pPr>
        <w:pStyle w:val="Prrafodelista"/>
        <w:numPr>
          <w:ilvl w:val="0"/>
          <w:numId w:val="3"/>
        </w:numPr>
        <w:jc w:val="both"/>
      </w:pPr>
      <w:r>
        <w:t xml:space="preserve">Arquitectura del M.L.P.: </w:t>
      </w:r>
      <w:r w:rsidR="00ED573F">
        <w:t xml:space="preserve">1 </w:t>
      </w:r>
      <w:r w:rsidR="00485D67">
        <w:t>3</w:t>
      </w:r>
      <w:r w:rsidR="00ED573F">
        <w:t xml:space="preserve"> 1</w:t>
      </w:r>
    </w:p>
    <w:p w14:paraId="08A14711" w14:textId="2350D413" w:rsidR="00ED573F" w:rsidRDefault="00411DEC" w:rsidP="00ED573F">
      <w:pPr>
        <w:pStyle w:val="Prrafodelista"/>
        <w:numPr>
          <w:ilvl w:val="0"/>
          <w:numId w:val="3"/>
        </w:numPr>
        <w:jc w:val="both"/>
      </w:pPr>
      <w:r>
        <w:t xml:space="preserve">Funciones de las capas del M.L.P.: </w:t>
      </w:r>
      <w:r w:rsidR="00ED573F">
        <w:t>2 1</w:t>
      </w:r>
      <w:r w:rsidR="004360A7">
        <w:t xml:space="preserve">               (Se usará la función logsig(n) en la capa oculta)</w:t>
      </w:r>
    </w:p>
    <w:p w14:paraId="17F817B2" w14:textId="6B8A8FB0" w:rsidR="00ED573F" w:rsidRDefault="00411DEC" w:rsidP="00ED573F">
      <w:pPr>
        <w:pStyle w:val="Prrafodelista"/>
        <w:numPr>
          <w:ilvl w:val="0"/>
          <w:numId w:val="3"/>
        </w:numPr>
        <w:jc w:val="both"/>
      </w:pPr>
      <w:r>
        <w:t xml:space="preserve">Alfa: </w:t>
      </w:r>
      <w:r w:rsidR="00ED573F">
        <w:t>0.1</w:t>
      </w:r>
    </w:p>
    <w:p w14:paraId="2CAEF7BA" w14:textId="001D125C" w:rsidR="00ED573F" w:rsidRDefault="00411DEC" w:rsidP="00ED573F">
      <w:pPr>
        <w:pStyle w:val="Prrafodelista"/>
        <w:numPr>
          <w:ilvl w:val="0"/>
          <w:numId w:val="3"/>
        </w:numPr>
        <w:jc w:val="both"/>
      </w:pPr>
      <w:r>
        <w:t xml:space="preserve">Itmax: </w:t>
      </w:r>
      <w:r w:rsidR="007007E3">
        <w:t>2</w:t>
      </w:r>
      <w:r w:rsidR="00ED573F">
        <w:t>0000</w:t>
      </w:r>
    </w:p>
    <w:p w14:paraId="0F31B3E1" w14:textId="4C4AC594" w:rsidR="00ED573F" w:rsidRDefault="00411DEC" w:rsidP="00ED573F">
      <w:pPr>
        <w:pStyle w:val="Prrafodelista"/>
        <w:numPr>
          <w:ilvl w:val="0"/>
          <w:numId w:val="3"/>
        </w:numPr>
        <w:jc w:val="both"/>
      </w:pPr>
      <w:r>
        <w:t xml:space="preserve">Itval: </w:t>
      </w:r>
      <w:r w:rsidR="007910F3">
        <w:t>1</w:t>
      </w:r>
      <w:r w:rsidR="00ED573F">
        <w:t>000</w:t>
      </w:r>
    </w:p>
    <w:p w14:paraId="118E2FD5" w14:textId="08E5185A" w:rsidR="00ED573F" w:rsidRDefault="00411DEC" w:rsidP="00ED573F">
      <w:pPr>
        <w:pStyle w:val="Prrafodelista"/>
        <w:numPr>
          <w:ilvl w:val="0"/>
          <w:numId w:val="3"/>
        </w:numPr>
        <w:jc w:val="both"/>
      </w:pPr>
      <w:r>
        <w:t xml:space="preserve">Numval: </w:t>
      </w:r>
      <w:r w:rsidR="00485D67">
        <w:t>3</w:t>
      </w:r>
    </w:p>
    <w:p w14:paraId="3418B48D" w14:textId="1603F3A8" w:rsidR="00ED573F" w:rsidRDefault="00411DEC" w:rsidP="00ED573F">
      <w:pPr>
        <w:pStyle w:val="Prrafodelista"/>
        <w:numPr>
          <w:ilvl w:val="0"/>
          <w:numId w:val="3"/>
        </w:numPr>
        <w:jc w:val="both"/>
      </w:pPr>
      <w:r>
        <w:t xml:space="preserve">Eit: </w:t>
      </w:r>
      <w:r w:rsidR="00ED573F">
        <w:t>0.0000000000001</w:t>
      </w:r>
    </w:p>
    <w:p w14:paraId="74093EF6" w14:textId="2B025F68" w:rsidR="00ED573F" w:rsidRDefault="007007E3" w:rsidP="00ED573F">
      <w:pPr>
        <w:pStyle w:val="Prrafodelista"/>
        <w:numPr>
          <w:ilvl w:val="0"/>
          <w:numId w:val="3"/>
        </w:numPr>
        <w:jc w:val="both"/>
      </w:pPr>
      <w:r>
        <w:t>Configuración</w:t>
      </w:r>
      <w:r w:rsidR="00411DEC">
        <w:t xml:space="preserve">: </w:t>
      </w:r>
      <w:r w:rsidR="00485D67">
        <w:t>70</w:t>
      </w:r>
      <w:r w:rsidR="00ED573F">
        <w:t>-1</w:t>
      </w:r>
      <w:r w:rsidR="00485D67">
        <w:t>5</w:t>
      </w:r>
      <w:r w:rsidR="00ED573F">
        <w:t>-1</w:t>
      </w:r>
      <w:r w:rsidR="00485D67">
        <w:t>5</w:t>
      </w:r>
      <w:r w:rsidR="00411DEC">
        <w:t xml:space="preserve"> (Para el programa es la opción </w:t>
      </w:r>
      <w:r w:rsidR="00485D67">
        <w:t>2</w:t>
      </w:r>
      <w:r w:rsidR="00411DEC">
        <w:t>)</w:t>
      </w:r>
    </w:p>
    <w:p w14:paraId="1A8B3475" w14:textId="77777777" w:rsidR="00411DEC" w:rsidRDefault="00ED573F" w:rsidP="00ED573F">
      <w:pPr>
        <w:jc w:val="both"/>
      </w:pPr>
      <w:r>
        <w:t>Como se muestra en las capturas del programa:</w:t>
      </w:r>
    </w:p>
    <w:p w14:paraId="335FEE86" w14:textId="14370FCF" w:rsidR="00411DEC" w:rsidRDefault="007007E3" w:rsidP="00411DEC">
      <w:r>
        <w:rPr>
          <w:noProof/>
        </w:rPr>
        <w:drawing>
          <wp:inline distT="0" distB="0" distL="0" distR="0" wp14:anchorId="1F6626E2" wp14:editId="7253105E">
            <wp:extent cx="5805377" cy="3393292"/>
            <wp:effectExtent l="0" t="0" r="508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2459" cy="3397432"/>
                    </a:xfrm>
                    <a:prstGeom prst="rect">
                      <a:avLst/>
                    </a:prstGeom>
                  </pic:spPr>
                </pic:pic>
              </a:graphicData>
            </a:graphic>
          </wp:inline>
        </w:drawing>
      </w:r>
      <w:r w:rsidR="00485D67">
        <w:rPr>
          <w:noProof/>
        </w:rPr>
        <w:drawing>
          <wp:inline distT="0" distB="0" distL="0" distR="0" wp14:anchorId="7E0BF5F1" wp14:editId="4E03A6CC">
            <wp:extent cx="5409240" cy="1096601"/>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776"/>
                    <a:stretch/>
                  </pic:blipFill>
                  <pic:spPr bwMode="auto">
                    <a:xfrm>
                      <a:off x="0" y="0"/>
                      <a:ext cx="5450827" cy="1105032"/>
                    </a:xfrm>
                    <a:prstGeom prst="rect">
                      <a:avLst/>
                    </a:prstGeom>
                    <a:ln>
                      <a:noFill/>
                    </a:ln>
                    <a:extLst>
                      <a:ext uri="{53640926-AAD7-44D8-BBD7-CCE9431645EC}">
                        <a14:shadowObscured xmlns:a14="http://schemas.microsoft.com/office/drawing/2010/main"/>
                      </a:ext>
                    </a:extLst>
                  </pic:spPr>
                </pic:pic>
              </a:graphicData>
            </a:graphic>
          </wp:inline>
        </w:drawing>
      </w:r>
    </w:p>
    <w:p w14:paraId="45C173E5" w14:textId="6C80CC2A" w:rsidR="00411DEC" w:rsidRDefault="00411DEC" w:rsidP="00411DEC">
      <w:pPr>
        <w:jc w:val="center"/>
      </w:pPr>
      <w:r>
        <w:rPr>
          <w:b/>
        </w:rPr>
        <w:t xml:space="preserve">Figura 3. </w:t>
      </w:r>
      <w:r>
        <w:t>Se muestran los datos solicitados e ingresados en el programa.</w:t>
      </w:r>
    </w:p>
    <w:p w14:paraId="275687A7" w14:textId="3D9ECFA2" w:rsidR="004C5671" w:rsidRPr="00411DEC" w:rsidRDefault="00411DEC" w:rsidP="00411DEC">
      <w:pPr>
        <w:jc w:val="both"/>
      </w:pPr>
      <w:r>
        <w:t xml:space="preserve">Posteriormente se le muestran al usuario la separación de los conjuntos de entrenamiento (Ir al </w:t>
      </w:r>
      <w:hyperlink w:anchor="_EXPERIMENTO_1" w:history="1">
        <w:r w:rsidR="009B0205" w:rsidRPr="008B6EB9">
          <w:rPr>
            <w:rStyle w:val="Hipervnculo"/>
            <w:b/>
          </w:rPr>
          <w:t xml:space="preserve">Anexo </w:t>
        </w:r>
        <w:r w:rsidR="007910F3" w:rsidRPr="008B6EB9">
          <w:rPr>
            <w:rStyle w:val="Hipervnculo"/>
            <w:b/>
          </w:rPr>
          <w:t>1.1</w:t>
        </w:r>
      </w:hyperlink>
      <w:r w:rsidR="007910F3">
        <w:rPr>
          <w:b/>
        </w:rPr>
        <w:t xml:space="preserve"> </w:t>
      </w:r>
      <w:r w:rsidR="007910F3">
        <w:t>para</w:t>
      </w:r>
      <w:r>
        <w:t xml:space="preserve"> ver la selección realizada para este experimento), además de los valores de pesos y bias iniciales de cada capa como se muestra en la figura 4.</w:t>
      </w:r>
    </w:p>
    <w:p w14:paraId="31114D27" w14:textId="6C52726F" w:rsidR="00ED573F" w:rsidRDefault="007007E3" w:rsidP="00411DEC">
      <w:pPr>
        <w:jc w:val="center"/>
        <w:rPr>
          <w:u w:val="single"/>
        </w:rPr>
      </w:pPr>
      <w:r>
        <w:rPr>
          <w:noProof/>
        </w:rPr>
        <w:lastRenderedPageBreak/>
        <w:drawing>
          <wp:inline distT="0" distB="0" distL="0" distR="0" wp14:anchorId="31FD0110" wp14:editId="1C6BC9B1">
            <wp:extent cx="2307265" cy="2225394"/>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8968" cy="2246327"/>
                    </a:xfrm>
                    <a:prstGeom prst="rect">
                      <a:avLst/>
                    </a:prstGeom>
                  </pic:spPr>
                </pic:pic>
              </a:graphicData>
            </a:graphic>
          </wp:inline>
        </w:drawing>
      </w:r>
    </w:p>
    <w:p w14:paraId="1AA0589F" w14:textId="52CFD05C" w:rsidR="00411DEC" w:rsidRDefault="00411DEC" w:rsidP="00411DEC">
      <w:pPr>
        <w:jc w:val="center"/>
      </w:pPr>
      <w:r>
        <w:rPr>
          <w:b/>
        </w:rPr>
        <w:t xml:space="preserve">Figura 4. </w:t>
      </w:r>
      <w:r>
        <w:t>Se muestran las matrices de pesos y los vectores bias iniciales de cada capa.</w:t>
      </w:r>
    </w:p>
    <w:p w14:paraId="09794313" w14:textId="43B1F394" w:rsidR="009B0205" w:rsidRDefault="009B0205" w:rsidP="009B0205">
      <w:pPr>
        <w:jc w:val="both"/>
      </w:pPr>
      <w:r>
        <w:t xml:space="preserve">Una vez establecidos dichos valores, se nos solicita que presionemos la tecla ENTER para iniciar el aprendizaje. Hecho esto, iniciará el proceso de aprendizaje, donde la red ajustará sus valores de pesos y bias utilizando el algoritmo backpropagation. Durante este proceso, al usuario únicamente se le mostrará el valor de </w:t>
      </w:r>
      <w:r>
        <w:rPr>
          <w:i/>
        </w:rPr>
        <w:t>countval</w:t>
      </w:r>
      <w:r>
        <w:t>, es decir, los incrementos consecutivos en el error de validación</w:t>
      </w:r>
      <w:r w:rsidR="007007E3">
        <w:t xml:space="preserve"> hasta llegar a una condición de paro</w:t>
      </w:r>
      <w:r>
        <w:t>. Como se muestra en la figura 5.</w:t>
      </w:r>
    </w:p>
    <w:p w14:paraId="05D7DE96" w14:textId="42ADB92A" w:rsidR="009B0205" w:rsidRDefault="007007E3" w:rsidP="009B0205">
      <w:pPr>
        <w:jc w:val="center"/>
      </w:pPr>
      <w:r>
        <w:rPr>
          <w:noProof/>
        </w:rPr>
        <w:drawing>
          <wp:inline distT="0" distB="0" distL="0" distR="0" wp14:anchorId="1DA55CCC" wp14:editId="6BE5BE19">
            <wp:extent cx="4105275" cy="6858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275" cy="685800"/>
                    </a:xfrm>
                    <a:prstGeom prst="rect">
                      <a:avLst/>
                    </a:prstGeom>
                  </pic:spPr>
                </pic:pic>
              </a:graphicData>
            </a:graphic>
          </wp:inline>
        </w:drawing>
      </w:r>
    </w:p>
    <w:p w14:paraId="03DC030B" w14:textId="77ADFDA4" w:rsidR="009B0205" w:rsidRDefault="009B0205" w:rsidP="009B0205">
      <w:pPr>
        <w:jc w:val="center"/>
        <w:rPr>
          <w:i/>
        </w:rPr>
      </w:pPr>
      <w:r>
        <w:rPr>
          <w:b/>
        </w:rPr>
        <w:t>Figura 5.</w:t>
      </w:r>
      <w:r>
        <w:t xml:space="preserve"> Se le muestra al usuario en consola el valor de </w:t>
      </w:r>
      <w:r>
        <w:rPr>
          <w:i/>
        </w:rPr>
        <w:t>countval.</w:t>
      </w:r>
    </w:p>
    <w:p w14:paraId="3DEF9282" w14:textId="0C2B7EE1" w:rsidR="007910F3" w:rsidRDefault="007910F3" w:rsidP="00485D67">
      <w:pPr>
        <w:jc w:val="both"/>
      </w:pPr>
      <w:r>
        <w:t xml:space="preserve">Las condiciones de paro establecidas fueron que se llegara a las 100000 iteraciones, que el error de aprendizaje (Eap), fuera menor a 0.0000000000001, o que se llegara a 5 incrementos consecutivos en el error de validación (Early stopping). Llegado a la condición de paro de la red, se le muestra al usuario los valores finales del error de validación </w:t>
      </w:r>
      <w:r>
        <w:rPr>
          <w:i/>
        </w:rPr>
        <w:t>Eval</w:t>
      </w:r>
      <w:r>
        <w:t xml:space="preserve">, el error de aprendizaje </w:t>
      </w:r>
      <w:r>
        <w:rPr>
          <w:i/>
        </w:rPr>
        <w:t>Eap</w:t>
      </w:r>
      <w:r>
        <w:t xml:space="preserve"> y el error de prueba </w:t>
      </w:r>
      <w:r>
        <w:rPr>
          <w:i/>
        </w:rPr>
        <w:t>Ep</w:t>
      </w:r>
      <w:r w:rsidR="004C5671">
        <w:t>, además de si se detuvo con early stopping</w:t>
      </w:r>
      <w:r w:rsidR="005A1858">
        <w:t>, se llegó a itmax</w:t>
      </w:r>
      <w:r w:rsidR="004C5671">
        <w:t xml:space="preserve"> o fue un aprendizaje exitoso,</w:t>
      </w:r>
      <w:r>
        <w:t xml:space="preserve"> como se muestra en la figura 6.</w:t>
      </w:r>
    </w:p>
    <w:p w14:paraId="32132C8B" w14:textId="297A9A01" w:rsidR="007910F3" w:rsidRDefault="007007E3" w:rsidP="007910F3">
      <w:pPr>
        <w:jc w:val="center"/>
      </w:pPr>
      <w:r>
        <w:rPr>
          <w:noProof/>
        </w:rPr>
        <w:drawing>
          <wp:inline distT="0" distB="0" distL="0" distR="0" wp14:anchorId="5F72EEFB" wp14:editId="77262650">
            <wp:extent cx="2498651" cy="119076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233" cy="1205814"/>
                    </a:xfrm>
                    <a:prstGeom prst="rect">
                      <a:avLst/>
                    </a:prstGeom>
                  </pic:spPr>
                </pic:pic>
              </a:graphicData>
            </a:graphic>
          </wp:inline>
        </w:drawing>
      </w:r>
    </w:p>
    <w:p w14:paraId="1B86D9B6" w14:textId="30445866" w:rsidR="004C5671" w:rsidRDefault="007910F3" w:rsidP="004C5671">
      <w:pPr>
        <w:jc w:val="center"/>
      </w:pPr>
      <w:r>
        <w:rPr>
          <w:b/>
        </w:rPr>
        <w:t xml:space="preserve">Figura </w:t>
      </w:r>
      <w:r w:rsidR="00485D67">
        <w:rPr>
          <w:b/>
        </w:rPr>
        <w:t>6</w:t>
      </w:r>
      <w:r>
        <w:rPr>
          <w:b/>
        </w:rPr>
        <w:t xml:space="preserve">. </w:t>
      </w:r>
      <w:r>
        <w:t xml:space="preserve">Se le muestra al usuario los valores finales de Eap, Eval y Ep. </w:t>
      </w:r>
    </w:p>
    <w:p w14:paraId="72DF55BF" w14:textId="4B3E26BF" w:rsidR="004C5671" w:rsidRDefault="004C5671" w:rsidP="004C5671">
      <w:pPr>
        <w:jc w:val="both"/>
      </w:pPr>
      <w:r>
        <w:t>Y por último se le muestra al usuario las siguientes gráficas:</w:t>
      </w:r>
    </w:p>
    <w:p w14:paraId="2A613E03" w14:textId="3228CFC5" w:rsidR="004C5671" w:rsidRDefault="004C5671" w:rsidP="004C5671">
      <w:pPr>
        <w:pStyle w:val="Prrafodelista"/>
        <w:numPr>
          <w:ilvl w:val="0"/>
          <w:numId w:val="4"/>
        </w:numPr>
        <w:jc w:val="both"/>
      </w:pPr>
      <w:r>
        <w:t xml:space="preserve">Comparación de la evaluación del conjunto de prueba (salida de la red) </w:t>
      </w:r>
      <w:r w:rsidR="00BA7764">
        <w:t>vs.</w:t>
      </w:r>
      <w:r>
        <w:t xml:space="preserve"> los targets.</w:t>
      </w:r>
      <w:r w:rsidR="00485D67">
        <w:t xml:space="preserve"> (figura 7)</w:t>
      </w:r>
    </w:p>
    <w:p w14:paraId="62B789C9" w14:textId="5CD2427C" w:rsidR="00564402" w:rsidRDefault="00564402" w:rsidP="00564402">
      <w:pPr>
        <w:pStyle w:val="Prrafodelista"/>
        <w:numPr>
          <w:ilvl w:val="0"/>
          <w:numId w:val="4"/>
        </w:numPr>
        <w:jc w:val="both"/>
      </w:pPr>
      <w:r>
        <w:t>Comparación de la evaluación del conjunto de prueba (salida de la red) vs. los targets. (figura 8)</w:t>
      </w:r>
    </w:p>
    <w:p w14:paraId="19FD66D4" w14:textId="7CBFFB79" w:rsidR="004C5671" w:rsidRDefault="004C5671" w:rsidP="004C5671">
      <w:pPr>
        <w:pStyle w:val="Prrafodelista"/>
        <w:numPr>
          <w:ilvl w:val="0"/>
          <w:numId w:val="4"/>
        </w:numPr>
        <w:jc w:val="both"/>
      </w:pPr>
      <w:r>
        <w:lastRenderedPageBreak/>
        <w:t>Evolución del error de aprendizaje junto con el error de validación.</w:t>
      </w:r>
      <w:r w:rsidR="00485D67">
        <w:t xml:space="preserve"> (figura </w:t>
      </w:r>
      <w:r w:rsidR="00564402">
        <w:t>9</w:t>
      </w:r>
      <w:r w:rsidR="00485D67">
        <w:t>)</w:t>
      </w:r>
    </w:p>
    <w:p w14:paraId="21B144A7" w14:textId="26D599E7" w:rsidR="004C5671" w:rsidRDefault="004C5671" w:rsidP="004C5671">
      <w:pPr>
        <w:pStyle w:val="Prrafodelista"/>
        <w:numPr>
          <w:ilvl w:val="0"/>
          <w:numId w:val="4"/>
        </w:numPr>
        <w:jc w:val="both"/>
      </w:pPr>
      <w:r>
        <w:t>Evolución de los pesos (1 gráfica por capa).</w:t>
      </w:r>
      <w:r w:rsidR="00485D67">
        <w:t xml:space="preserve"> (figuras </w:t>
      </w:r>
      <w:r w:rsidR="00564402">
        <w:t>10</w:t>
      </w:r>
      <w:r w:rsidR="00485D67">
        <w:t xml:space="preserve"> y</w:t>
      </w:r>
      <w:r w:rsidR="00BA7764">
        <w:t>1</w:t>
      </w:r>
      <w:r w:rsidR="00564402">
        <w:t>1</w:t>
      </w:r>
      <w:r w:rsidR="00485D67">
        <w:t>)</w:t>
      </w:r>
    </w:p>
    <w:p w14:paraId="35A8B5FD" w14:textId="188A8BDE" w:rsidR="004C5671" w:rsidRDefault="004C5671" w:rsidP="004C5671">
      <w:pPr>
        <w:pStyle w:val="Prrafodelista"/>
        <w:numPr>
          <w:ilvl w:val="0"/>
          <w:numId w:val="4"/>
        </w:numPr>
        <w:jc w:val="both"/>
      </w:pPr>
      <w:r>
        <w:t>Evolución del bias (1 gráfica por capa).</w:t>
      </w:r>
      <w:r w:rsidR="00485D67">
        <w:t xml:space="preserve"> (figuras 1</w:t>
      </w:r>
      <w:r w:rsidR="00564402">
        <w:t>2</w:t>
      </w:r>
      <w:r w:rsidR="00485D67">
        <w:t xml:space="preserve"> y </w:t>
      </w:r>
      <w:r w:rsidR="00564402">
        <w:t>13</w:t>
      </w:r>
      <w:r w:rsidR="00485D67">
        <w:t>)</w:t>
      </w:r>
    </w:p>
    <w:p w14:paraId="581041CA" w14:textId="7CC509B1" w:rsidR="004C5671" w:rsidRDefault="004C5671" w:rsidP="004C5671">
      <w:pPr>
        <w:jc w:val="both"/>
      </w:pPr>
      <w:r>
        <w:t>Para este experimento se tuvieron los siguientes resultados.</w:t>
      </w:r>
    </w:p>
    <w:p w14:paraId="2E11B5DA" w14:textId="1F91B1E0" w:rsidR="00485D67" w:rsidRDefault="002D7CED" w:rsidP="00FF7811">
      <w:pPr>
        <w:jc w:val="center"/>
      </w:pPr>
      <w:r>
        <w:rPr>
          <w:noProof/>
        </w:rPr>
        <w:drawing>
          <wp:inline distT="0" distB="0" distL="0" distR="0" wp14:anchorId="620A6A4A" wp14:editId="4F347085">
            <wp:extent cx="3604437" cy="2817689"/>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r="4188"/>
                    <a:stretch/>
                  </pic:blipFill>
                  <pic:spPr bwMode="auto">
                    <a:xfrm>
                      <a:off x="0" y="0"/>
                      <a:ext cx="3633417" cy="2840344"/>
                    </a:xfrm>
                    <a:prstGeom prst="rect">
                      <a:avLst/>
                    </a:prstGeom>
                    <a:noFill/>
                    <a:ln>
                      <a:noFill/>
                    </a:ln>
                    <a:extLst>
                      <a:ext uri="{53640926-AAD7-44D8-BBD7-CCE9431645EC}">
                        <a14:shadowObscured xmlns:a14="http://schemas.microsoft.com/office/drawing/2010/main"/>
                      </a:ext>
                    </a:extLst>
                  </pic:spPr>
                </pic:pic>
              </a:graphicData>
            </a:graphic>
          </wp:inline>
        </w:drawing>
      </w:r>
    </w:p>
    <w:p w14:paraId="541F55FD" w14:textId="11E9420E" w:rsidR="00485D67" w:rsidRDefault="00485D67" w:rsidP="00485D67">
      <w:pPr>
        <w:jc w:val="center"/>
      </w:pPr>
      <w:r>
        <w:rPr>
          <w:b/>
        </w:rPr>
        <w:t xml:space="preserve">Figura 7. </w:t>
      </w:r>
      <w:r>
        <w:t>Target vs Salida de la red</w:t>
      </w:r>
      <w:r w:rsidR="00BA7764">
        <w:t xml:space="preserve"> del conjunto de prueba</w:t>
      </w:r>
      <w:r>
        <w:t xml:space="preserve"> (Se puede apreciar que</w:t>
      </w:r>
      <w:r w:rsidR="00BA7764">
        <w:t xml:space="preserve"> el error fue mínimo</w:t>
      </w:r>
      <w:r>
        <w:t>)</w:t>
      </w:r>
      <w:r w:rsidR="00BA7764">
        <w:t>.</w:t>
      </w:r>
    </w:p>
    <w:p w14:paraId="3C97DA32" w14:textId="24337474" w:rsidR="00564402" w:rsidRDefault="002D7CED" w:rsidP="00485D67">
      <w:pPr>
        <w:jc w:val="center"/>
      </w:pPr>
      <w:r>
        <w:rPr>
          <w:noProof/>
        </w:rPr>
        <w:drawing>
          <wp:inline distT="0" distB="0" distL="0" distR="0" wp14:anchorId="6FA91F46" wp14:editId="011989BC">
            <wp:extent cx="3827721" cy="2866920"/>
            <wp:effectExtent l="0" t="0" r="190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347" cy="2882369"/>
                    </a:xfrm>
                    <a:prstGeom prst="rect">
                      <a:avLst/>
                    </a:prstGeom>
                    <a:noFill/>
                    <a:ln>
                      <a:noFill/>
                    </a:ln>
                  </pic:spPr>
                </pic:pic>
              </a:graphicData>
            </a:graphic>
          </wp:inline>
        </w:drawing>
      </w:r>
    </w:p>
    <w:p w14:paraId="4818234A" w14:textId="00D44626" w:rsidR="00564402" w:rsidRDefault="00564402" w:rsidP="00564402">
      <w:pPr>
        <w:jc w:val="center"/>
      </w:pPr>
      <w:r>
        <w:rPr>
          <w:b/>
        </w:rPr>
        <w:t xml:space="preserve">Figura 8. </w:t>
      </w:r>
      <w:r>
        <w:t>Target vs Salida de la red del conjunto de entrenamiento (Se puede apreciar que el error fue mínimo).</w:t>
      </w:r>
    </w:p>
    <w:p w14:paraId="4FAC7C07" w14:textId="7D7092C3" w:rsidR="00BA7764" w:rsidRDefault="002D7CED" w:rsidP="00485D67">
      <w:pPr>
        <w:jc w:val="center"/>
      </w:pPr>
      <w:r>
        <w:rPr>
          <w:noProof/>
        </w:rPr>
        <w:lastRenderedPageBreak/>
        <w:drawing>
          <wp:inline distT="0" distB="0" distL="0" distR="0" wp14:anchorId="41881EED" wp14:editId="7DFC1647">
            <wp:extent cx="4508204" cy="3376594"/>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720" cy="3401697"/>
                    </a:xfrm>
                    <a:prstGeom prst="rect">
                      <a:avLst/>
                    </a:prstGeom>
                    <a:noFill/>
                    <a:ln>
                      <a:noFill/>
                    </a:ln>
                  </pic:spPr>
                </pic:pic>
              </a:graphicData>
            </a:graphic>
          </wp:inline>
        </w:drawing>
      </w:r>
    </w:p>
    <w:p w14:paraId="740A74A9" w14:textId="455C5479" w:rsidR="00BA7764" w:rsidRDefault="00BA7764" w:rsidP="00485D67">
      <w:pPr>
        <w:jc w:val="center"/>
      </w:pPr>
      <w:r>
        <w:rPr>
          <w:b/>
        </w:rPr>
        <w:t xml:space="preserve">Figura </w:t>
      </w:r>
      <w:r w:rsidR="00564402">
        <w:rPr>
          <w:b/>
        </w:rPr>
        <w:t>9</w:t>
      </w:r>
      <w:r>
        <w:rPr>
          <w:b/>
        </w:rPr>
        <w:t>.</w:t>
      </w:r>
      <w:r>
        <w:t xml:space="preserve"> Evolución del error de aprendizaje y el error de validación.</w:t>
      </w:r>
    </w:p>
    <w:p w14:paraId="466E451F" w14:textId="0C505F9B" w:rsidR="00BA7764" w:rsidRDefault="002D7CED" w:rsidP="00485D67">
      <w:pPr>
        <w:jc w:val="center"/>
      </w:pPr>
      <w:r>
        <w:rPr>
          <w:noProof/>
        </w:rPr>
        <w:drawing>
          <wp:inline distT="0" distB="0" distL="0" distR="0" wp14:anchorId="2F552B29" wp14:editId="6B49E12D">
            <wp:extent cx="5337810" cy="3997960"/>
            <wp:effectExtent l="0" t="0" r="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3A8E7E53" w14:textId="31D86FB6" w:rsidR="00BA7764" w:rsidRDefault="00BA7764" w:rsidP="00485D67">
      <w:pPr>
        <w:jc w:val="center"/>
      </w:pPr>
      <w:r>
        <w:rPr>
          <w:b/>
        </w:rPr>
        <w:t xml:space="preserve">Figura </w:t>
      </w:r>
      <w:r w:rsidR="00564402">
        <w:rPr>
          <w:b/>
        </w:rPr>
        <w:t>10</w:t>
      </w:r>
      <w:r>
        <w:rPr>
          <w:b/>
        </w:rPr>
        <w:t xml:space="preserve">. </w:t>
      </w:r>
      <w:r>
        <w:t>Evolución de los pesos de la capa 1.</w:t>
      </w:r>
    </w:p>
    <w:p w14:paraId="2CBA36DB" w14:textId="01D46AA8" w:rsidR="00BA7764" w:rsidRDefault="002D7CED" w:rsidP="00485D67">
      <w:pPr>
        <w:jc w:val="center"/>
      </w:pPr>
      <w:r>
        <w:rPr>
          <w:noProof/>
        </w:rPr>
        <w:lastRenderedPageBreak/>
        <w:drawing>
          <wp:inline distT="0" distB="0" distL="0" distR="0" wp14:anchorId="5E1DD295" wp14:editId="23515270">
            <wp:extent cx="5337810" cy="3997960"/>
            <wp:effectExtent l="0" t="0" r="0"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21562031" w14:textId="2BE7AB2D" w:rsidR="00BA7764" w:rsidRDefault="00BA7764" w:rsidP="00485D67">
      <w:pPr>
        <w:jc w:val="center"/>
      </w:pPr>
      <w:r>
        <w:rPr>
          <w:b/>
        </w:rPr>
        <w:t>Figura 1</w:t>
      </w:r>
      <w:r w:rsidR="00564402">
        <w:rPr>
          <w:b/>
        </w:rPr>
        <w:t>1</w:t>
      </w:r>
      <w:r>
        <w:rPr>
          <w:b/>
        </w:rPr>
        <w:t xml:space="preserve">. </w:t>
      </w:r>
      <w:r>
        <w:t>Evolución de los pesos de la capa 2.</w:t>
      </w:r>
    </w:p>
    <w:p w14:paraId="4271C626" w14:textId="6423D07E" w:rsidR="00BA7764" w:rsidRDefault="002D7CED" w:rsidP="00485D67">
      <w:pPr>
        <w:jc w:val="center"/>
      </w:pPr>
      <w:r>
        <w:rPr>
          <w:noProof/>
        </w:rPr>
        <w:drawing>
          <wp:inline distT="0" distB="0" distL="0" distR="0" wp14:anchorId="7088AA22" wp14:editId="52969D2E">
            <wp:extent cx="4221125" cy="3161575"/>
            <wp:effectExtent l="0" t="0" r="8255"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0499" cy="3168596"/>
                    </a:xfrm>
                    <a:prstGeom prst="rect">
                      <a:avLst/>
                    </a:prstGeom>
                    <a:noFill/>
                    <a:ln>
                      <a:noFill/>
                    </a:ln>
                  </pic:spPr>
                </pic:pic>
              </a:graphicData>
            </a:graphic>
          </wp:inline>
        </w:drawing>
      </w:r>
    </w:p>
    <w:p w14:paraId="154BA906" w14:textId="7718C4B3" w:rsidR="00BA7764" w:rsidRDefault="00BA7764" w:rsidP="00485D67">
      <w:pPr>
        <w:jc w:val="center"/>
      </w:pPr>
      <w:r>
        <w:rPr>
          <w:b/>
        </w:rPr>
        <w:t>Figura 1</w:t>
      </w:r>
      <w:r w:rsidR="00564402">
        <w:rPr>
          <w:b/>
        </w:rPr>
        <w:t>2</w:t>
      </w:r>
      <w:r>
        <w:rPr>
          <w:b/>
        </w:rPr>
        <w:t xml:space="preserve">. </w:t>
      </w:r>
      <w:r>
        <w:t>Evolución del bias de la capa 1.</w:t>
      </w:r>
    </w:p>
    <w:p w14:paraId="0C3F02D0" w14:textId="685B9BBC" w:rsidR="002D7CED" w:rsidRDefault="002D7CED" w:rsidP="00485D67">
      <w:pPr>
        <w:jc w:val="center"/>
      </w:pPr>
    </w:p>
    <w:p w14:paraId="3537949D" w14:textId="2F814AE0" w:rsidR="00BA7764" w:rsidRDefault="002D7CED" w:rsidP="002D7CED">
      <w:pPr>
        <w:jc w:val="center"/>
      </w:pPr>
      <w:r>
        <w:rPr>
          <w:noProof/>
        </w:rPr>
        <w:lastRenderedPageBreak/>
        <w:drawing>
          <wp:inline distT="0" distB="0" distL="0" distR="0" wp14:anchorId="7BB963E4" wp14:editId="6205AD9A">
            <wp:extent cx="5337810" cy="3997960"/>
            <wp:effectExtent l="0" t="0" r="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03FA484D" w14:textId="2CF2249B" w:rsidR="00BA7764" w:rsidRDefault="00BA7764" w:rsidP="00BA7764">
      <w:pPr>
        <w:jc w:val="center"/>
      </w:pPr>
      <w:r>
        <w:rPr>
          <w:b/>
        </w:rPr>
        <w:t>Figura 1</w:t>
      </w:r>
      <w:r w:rsidR="00564402">
        <w:rPr>
          <w:b/>
        </w:rPr>
        <w:t>3</w:t>
      </w:r>
      <w:r>
        <w:rPr>
          <w:b/>
        </w:rPr>
        <w:t xml:space="preserve">. </w:t>
      </w:r>
      <w:r>
        <w:t>Evolución del bias de la capa 2.</w:t>
      </w:r>
    </w:p>
    <w:p w14:paraId="60731005" w14:textId="1BA21758" w:rsidR="00644B18" w:rsidRDefault="00644B18" w:rsidP="00644B18">
      <w:pPr>
        <w:jc w:val="both"/>
      </w:pPr>
      <w:r>
        <w:t>Finalmente los valores de pesos y bias finales se guardan en una carpeta organizada por el número de capas, donde se encontrarán los archivos</w:t>
      </w:r>
      <w:r w:rsidR="008B6EB9">
        <w:t xml:space="preserve"> </w:t>
      </w:r>
      <w:r>
        <w:t>”*.txt” como se muestra en la figura 14:</w:t>
      </w:r>
    </w:p>
    <w:p w14:paraId="1ABD93BC" w14:textId="77777777" w:rsidR="002D7CED" w:rsidRDefault="002D7CED" w:rsidP="002D7CED">
      <w:pPr>
        <w:rPr>
          <w:noProof/>
        </w:rPr>
      </w:pPr>
      <w:r>
        <w:rPr>
          <w:noProof/>
        </w:rPr>
        <w:drawing>
          <wp:inline distT="0" distB="0" distL="0" distR="0" wp14:anchorId="339E559A" wp14:editId="1EEDF175">
            <wp:extent cx="2949038" cy="925033"/>
            <wp:effectExtent l="0" t="0" r="381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8621" cy="946859"/>
                    </a:xfrm>
                    <a:prstGeom prst="rect">
                      <a:avLst/>
                    </a:prstGeom>
                  </pic:spPr>
                </pic:pic>
              </a:graphicData>
            </a:graphic>
          </wp:inline>
        </w:drawing>
      </w:r>
      <w:r w:rsidRPr="002D7CED">
        <w:rPr>
          <w:noProof/>
        </w:rPr>
        <w:t xml:space="preserve"> </w:t>
      </w:r>
      <w:r>
        <w:rPr>
          <w:noProof/>
        </w:rPr>
        <w:drawing>
          <wp:inline distT="0" distB="0" distL="0" distR="0" wp14:anchorId="2EA7F4AD" wp14:editId="749ABB25">
            <wp:extent cx="2603173" cy="946297"/>
            <wp:effectExtent l="0" t="0" r="6985" b="63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267"/>
                    <a:stretch/>
                  </pic:blipFill>
                  <pic:spPr bwMode="auto">
                    <a:xfrm>
                      <a:off x="0" y="0"/>
                      <a:ext cx="2823096" cy="1026243"/>
                    </a:xfrm>
                    <a:prstGeom prst="rect">
                      <a:avLst/>
                    </a:prstGeom>
                    <a:ln>
                      <a:noFill/>
                    </a:ln>
                    <a:extLst>
                      <a:ext uri="{53640926-AAD7-44D8-BBD7-CCE9431645EC}">
                        <a14:shadowObscured xmlns:a14="http://schemas.microsoft.com/office/drawing/2010/main"/>
                      </a:ext>
                    </a:extLst>
                  </pic:spPr>
                </pic:pic>
              </a:graphicData>
            </a:graphic>
          </wp:inline>
        </w:drawing>
      </w:r>
      <w:r w:rsidRPr="002D7CED">
        <w:rPr>
          <w:noProof/>
        </w:rPr>
        <w:t xml:space="preserve"> </w:t>
      </w:r>
      <w:r>
        <w:rPr>
          <w:noProof/>
        </w:rPr>
        <w:drawing>
          <wp:inline distT="0" distB="0" distL="0" distR="0" wp14:anchorId="2B754554" wp14:editId="700124FF">
            <wp:extent cx="1765004" cy="822873"/>
            <wp:effectExtent l="0" t="0" r="698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470" cy="844070"/>
                    </a:xfrm>
                    <a:prstGeom prst="rect">
                      <a:avLst/>
                    </a:prstGeom>
                  </pic:spPr>
                </pic:pic>
              </a:graphicData>
            </a:graphic>
          </wp:inline>
        </w:drawing>
      </w:r>
      <w:r w:rsidRPr="002D7CED">
        <w:rPr>
          <w:noProof/>
        </w:rPr>
        <w:t xml:space="preserve"> </w:t>
      </w:r>
      <w:r>
        <w:rPr>
          <w:noProof/>
        </w:rPr>
        <w:drawing>
          <wp:inline distT="0" distB="0" distL="0" distR="0" wp14:anchorId="461EFC45" wp14:editId="648A433A">
            <wp:extent cx="1351387" cy="576226"/>
            <wp:effectExtent l="0" t="0" r="127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97503" cy="595890"/>
                    </a:xfrm>
                    <a:prstGeom prst="rect">
                      <a:avLst/>
                    </a:prstGeom>
                  </pic:spPr>
                </pic:pic>
              </a:graphicData>
            </a:graphic>
          </wp:inline>
        </w:drawing>
      </w:r>
      <w:r w:rsidRPr="002D7CED">
        <w:rPr>
          <w:noProof/>
        </w:rPr>
        <w:t xml:space="preserve"> </w:t>
      </w:r>
      <w:r>
        <w:rPr>
          <w:noProof/>
        </w:rPr>
        <w:drawing>
          <wp:inline distT="0" distB="0" distL="0" distR="0" wp14:anchorId="54372AEB" wp14:editId="0788A437">
            <wp:extent cx="1138732" cy="576226"/>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17138" cy="615901"/>
                    </a:xfrm>
                    <a:prstGeom prst="rect">
                      <a:avLst/>
                    </a:prstGeom>
                  </pic:spPr>
                </pic:pic>
              </a:graphicData>
            </a:graphic>
          </wp:inline>
        </w:drawing>
      </w:r>
      <w:r w:rsidRPr="002D7CED">
        <w:rPr>
          <w:noProof/>
        </w:rPr>
        <w:t xml:space="preserve"> </w:t>
      </w:r>
    </w:p>
    <w:p w14:paraId="74B4A7AB" w14:textId="608CF5C6" w:rsidR="00644B18" w:rsidRDefault="002D7CED" w:rsidP="002D7CED">
      <w:r>
        <w:rPr>
          <w:noProof/>
        </w:rPr>
        <w:drawing>
          <wp:inline distT="0" distB="0" distL="0" distR="0" wp14:anchorId="7F01F1E4" wp14:editId="142B89F8">
            <wp:extent cx="1817631" cy="95440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71"/>
                    <a:stretch/>
                  </pic:blipFill>
                  <pic:spPr bwMode="auto">
                    <a:xfrm>
                      <a:off x="0" y="0"/>
                      <a:ext cx="1837870" cy="965032"/>
                    </a:xfrm>
                    <a:prstGeom prst="rect">
                      <a:avLst/>
                    </a:prstGeom>
                    <a:ln>
                      <a:noFill/>
                    </a:ln>
                    <a:extLst>
                      <a:ext uri="{53640926-AAD7-44D8-BBD7-CCE9431645EC}">
                        <a14:shadowObscured xmlns:a14="http://schemas.microsoft.com/office/drawing/2010/main"/>
                      </a:ext>
                    </a:extLst>
                  </pic:spPr>
                </pic:pic>
              </a:graphicData>
            </a:graphic>
          </wp:inline>
        </w:drawing>
      </w:r>
      <w:r w:rsidRPr="002D7CED">
        <w:rPr>
          <w:noProof/>
        </w:rPr>
        <w:t xml:space="preserve"> </w:t>
      </w:r>
      <w:r>
        <w:rPr>
          <w:noProof/>
        </w:rPr>
        <w:drawing>
          <wp:inline distT="0" distB="0" distL="0" distR="0" wp14:anchorId="3B743BCA" wp14:editId="2EBF2110">
            <wp:extent cx="1648381" cy="428847"/>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7843" cy="436512"/>
                    </a:xfrm>
                    <a:prstGeom prst="rect">
                      <a:avLst/>
                    </a:prstGeom>
                  </pic:spPr>
                </pic:pic>
              </a:graphicData>
            </a:graphic>
          </wp:inline>
        </w:drawing>
      </w:r>
      <w:r w:rsidRPr="002D7CED">
        <w:rPr>
          <w:noProof/>
        </w:rPr>
        <w:t xml:space="preserve"> </w:t>
      </w:r>
      <w:r>
        <w:rPr>
          <w:noProof/>
        </w:rPr>
        <w:drawing>
          <wp:inline distT="0" distB="0" distL="0" distR="0" wp14:anchorId="43E7FD95" wp14:editId="2C52D397">
            <wp:extent cx="1509764" cy="492825"/>
            <wp:effectExtent l="0" t="0" r="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5017" cy="501068"/>
                    </a:xfrm>
                    <a:prstGeom prst="rect">
                      <a:avLst/>
                    </a:prstGeom>
                  </pic:spPr>
                </pic:pic>
              </a:graphicData>
            </a:graphic>
          </wp:inline>
        </w:drawing>
      </w:r>
    </w:p>
    <w:p w14:paraId="4D190951" w14:textId="44A22BAD" w:rsidR="00FF7811" w:rsidRDefault="00644B18" w:rsidP="008B6EB9">
      <w:pPr>
        <w:jc w:val="center"/>
      </w:pPr>
      <w:r>
        <w:rPr>
          <w:b/>
        </w:rPr>
        <w:t xml:space="preserve">Figura 14. </w:t>
      </w:r>
      <w:r>
        <w:t>Carpeta contenedora y los respectivos archivos y su contenido.</w:t>
      </w:r>
    </w:p>
    <w:p w14:paraId="3FD5B63E" w14:textId="0B988AC6" w:rsidR="00BA7764" w:rsidRDefault="00BA7764" w:rsidP="00BA7764">
      <w:pPr>
        <w:pStyle w:val="Ttulo2"/>
      </w:pPr>
      <w:bookmarkStart w:id="7" w:name="_Toc500602746"/>
      <w:r>
        <w:lastRenderedPageBreak/>
        <w:t>Experimento 2:</w:t>
      </w:r>
      <w:bookmarkEnd w:id="7"/>
    </w:p>
    <w:p w14:paraId="04BD3674" w14:textId="528A99F1" w:rsidR="00BA7764" w:rsidRDefault="00BA7764" w:rsidP="00BA7764">
      <w:r>
        <w:t>Se utilizará a continuación el siguiente conjunto de entrenamiento que consta de 10</w:t>
      </w:r>
      <w:r w:rsidR="00637607">
        <w:t>3</w:t>
      </w:r>
      <w:r>
        <w:t xml:space="preserve"> datos, el cuál corresponde a la función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27</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w:rPr>
            <w:rFonts w:ascii="Cambria Math" w:hAnsi="Cambria Math"/>
          </w:rPr>
          <m:t>-60</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r>
          <w:rPr>
            <w:rFonts w:ascii="Cambria Math" w:hAnsi="Cambria Math"/>
          </w:rPr>
          <m:t>39</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-6n</m:t>
        </m:r>
      </m:oMath>
      <w:r w:rsidRPr="00A41A75">
        <w:t xml:space="preserve"> </w:t>
      </w:r>
      <w:r>
        <w:t>, en el intervalo [</w:t>
      </w:r>
      <w:r w:rsidR="00637607">
        <w:t>0</w:t>
      </w:r>
      <w:r>
        <w:t>,</w:t>
      </w:r>
      <w:r w:rsidR="00637607">
        <w:t>1</w:t>
      </w:r>
      <w:r>
        <w:t>].</w:t>
      </w:r>
      <w:r w:rsidR="004360A7">
        <w:t xml:space="preserve"> </w:t>
      </w:r>
      <w:sdt>
        <w:sdtPr>
          <w:id w:val="-945694962"/>
          <w:citation/>
        </w:sdtPr>
        <w:sdtContent>
          <w:r w:rsidR="004360A7">
            <w:fldChar w:fldCharType="begin"/>
          </w:r>
          <w:r w:rsidR="004360A7">
            <w:instrText xml:space="preserve"> CITATION Pri97 \l 2058 </w:instrText>
          </w:r>
          <w:r w:rsidR="004360A7">
            <w:fldChar w:fldCharType="separate"/>
          </w:r>
          <w:r w:rsidR="00E222C7" w:rsidRPr="00E222C7">
            <w:rPr>
              <w:noProof/>
            </w:rPr>
            <w:t>[6]</w:t>
          </w:r>
          <w:r w:rsidR="004360A7">
            <w:fldChar w:fldCharType="end"/>
          </w:r>
        </w:sdtContent>
      </w:sdt>
    </w:p>
    <w:p w14:paraId="69DEB005" w14:textId="77777777" w:rsidR="00BA7764" w:rsidRPr="00B67587" w:rsidRDefault="00BA7764" w:rsidP="00BA7764">
      <w:pPr>
        <w:pStyle w:val="Sinespaciado"/>
        <w:jc w:val="center"/>
        <w:rPr>
          <w:sz w:val="14"/>
          <w:szCs w:val="14"/>
          <w:lang w:val="es-MX"/>
        </w:rPr>
        <w:sectPr w:rsidR="00BA7764" w:rsidRPr="00B67587" w:rsidSect="00BA7764">
          <w:type w:val="continuous"/>
          <w:pgSz w:w="12240" w:h="15840"/>
          <w:pgMar w:top="1440" w:right="1440" w:bottom="1440" w:left="1440" w:header="720" w:footer="720" w:gutter="0"/>
          <w:cols w:space="720"/>
        </w:sectPr>
      </w:pPr>
    </w:p>
    <w:p w14:paraId="1F138C48" w14:textId="77777777" w:rsidR="00BA7764" w:rsidRPr="00B67587" w:rsidRDefault="00BA7764" w:rsidP="00BA7764">
      <w:pPr>
        <w:pStyle w:val="Sinespaciado"/>
        <w:jc w:val="center"/>
        <w:rPr>
          <w:rFonts w:ascii="Consolas" w:hAnsi="Consolas"/>
          <w:b/>
          <w:sz w:val="18"/>
          <w:szCs w:val="14"/>
          <w:lang w:val="es-MX"/>
        </w:rPr>
      </w:pPr>
      <w:r>
        <w:rPr>
          <w:rFonts w:ascii="Consolas" w:hAnsi="Consolas"/>
          <w:b/>
          <w:sz w:val="18"/>
          <w:szCs w:val="14"/>
          <w:lang w:val="es-MX"/>
        </w:rPr>
        <w:t xml:space="preserve">   </w:t>
      </w:r>
      <w:r w:rsidRPr="00B67587">
        <w:rPr>
          <w:rFonts w:ascii="Consolas" w:hAnsi="Consolas"/>
          <w:b/>
          <w:sz w:val="18"/>
          <w:szCs w:val="14"/>
          <w:lang w:val="es-MX"/>
        </w:rPr>
        <w:t>n      f(n)</w:t>
      </w:r>
    </w:p>
    <w:p w14:paraId="26A70EBC"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0.000000 0.000000</w:t>
      </w:r>
    </w:p>
    <w:p w14:paraId="71ED1683"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0.010000 -0.056160</w:t>
      </w:r>
    </w:p>
    <w:p w14:paraId="2F85A616"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0.020000 -0.104876</w:t>
      </w:r>
    </w:p>
    <w:p w14:paraId="354175A1"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0.030000 -0.146498</w:t>
      </w:r>
    </w:p>
    <w:p w14:paraId="2B4A80F3"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0.040000 -0.181371</w:t>
      </w:r>
    </w:p>
    <w:p w14:paraId="6441AD7C"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0.050000 -0.209831</w:t>
      </w:r>
    </w:p>
    <w:p w14:paraId="46A96BA0"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0.060000 -0.232210</w:t>
      </w:r>
    </w:p>
    <w:p w14:paraId="6C92C372"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0.070000 -0.248832</w:t>
      </w:r>
    </w:p>
    <w:p w14:paraId="5560E2F3"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0.080000 -0.260014</w:t>
      </w:r>
    </w:p>
    <w:p w14:paraId="00EF6BE8"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0.090000 -0.266069</w:t>
      </w:r>
    </w:p>
    <w:p w14:paraId="7C0B5EC5"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0.100000 -0.267300</w:t>
      </w:r>
    </w:p>
    <w:p w14:paraId="5B3FB44F"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0.110000 -0.264007</w:t>
      </w:r>
    </w:p>
    <w:p w14:paraId="35F5331C"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0.120000 -0.256481</w:t>
      </w:r>
    </w:p>
    <w:p w14:paraId="1AB68F0B"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0.130000 -0.245009</w:t>
      </w:r>
    </w:p>
    <w:p w14:paraId="689A529D"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0.140000 -0.229868</w:t>
      </w:r>
    </w:p>
    <w:p w14:paraId="03604507"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0.150000 -0.211331</w:t>
      </w:r>
    </w:p>
    <w:p w14:paraId="1F44D7EA"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0.160000 -0.189665</w:t>
      </w:r>
    </w:p>
    <w:p w14:paraId="2F1BF297"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0.170000 -0.165129</w:t>
      </w:r>
    </w:p>
    <w:p w14:paraId="5E3668BD"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0.180000 -0.137976</w:t>
      </w:r>
    </w:p>
    <w:p w14:paraId="685D0B5A"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0.190000 -0.108453</w:t>
      </w:r>
    </w:p>
    <w:p w14:paraId="54895CBA"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0.200000 -0.076800</w:t>
      </w:r>
    </w:p>
    <w:p w14:paraId="34B72E07"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0.210000 -0.043250</w:t>
      </w:r>
    </w:p>
    <w:p w14:paraId="726D8FF1"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0.220000 -0.008031</w:t>
      </w:r>
    </w:p>
    <w:p w14:paraId="703802BD"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0.230000 0.028637</w:t>
      </w:r>
    </w:p>
    <w:p w14:paraId="2FCE05F8" w14:textId="77777777" w:rsidR="0024545F" w:rsidRPr="0024545F" w:rsidRDefault="0024545F" w:rsidP="0024545F">
      <w:pPr>
        <w:pStyle w:val="Sinespaciado"/>
        <w:rPr>
          <w:rFonts w:ascii="Consolas" w:hAnsi="Consolas"/>
          <w:sz w:val="18"/>
          <w:szCs w:val="14"/>
          <w:lang w:val="es-MX"/>
        </w:rPr>
      </w:pPr>
      <w:r w:rsidRPr="0024545F">
        <w:rPr>
          <w:rFonts w:ascii="Consolas" w:hAnsi="Consolas"/>
          <w:sz w:val="18"/>
          <w:szCs w:val="14"/>
          <w:lang w:val="es-MX"/>
        </w:rPr>
        <w:t>0.240000 0.066540</w:t>
      </w:r>
    </w:p>
    <w:p w14:paraId="57FD2CA6" w14:textId="0DC7D7EF" w:rsidR="00BA7764" w:rsidRDefault="0024545F" w:rsidP="0024545F">
      <w:pPr>
        <w:pStyle w:val="Sinespaciado"/>
        <w:rPr>
          <w:rFonts w:ascii="Consolas" w:hAnsi="Consolas"/>
          <w:sz w:val="18"/>
          <w:szCs w:val="14"/>
          <w:lang w:val="es-MX"/>
        </w:rPr>
      </w:pPr>
      <w:r w:rsidRPr="0024545F">
        <w:rPr>
          <w:rFonts w:ascii="Consolas" w:hAnsi="Consolas"/>
          <w:sz w:val="18"/>
          <w:szCs w:val="14"/>
          <w:lang w:val="es-MX"/>
        </w:rPr>
        <w:t>0.250000 0.105469</w:t>
      </w:r>
    </w:p>
    <w:p w14:paraId="26A6B758" w14:textId="77777777" w:rsidR="00BA7764" w:rsidRPr="00B67587" w:rsidRDefault="00BA7764" w:rsidP="00BA7764">
      <w:pPr>
        <w:pStyle w:val="Sinespaciado"/>
        <w:rPr>
          <w:rFonts w:ascii="Consolas" w:hAnsi="Consolas"/>
          <w:b/>
          <w:sz w:val="18"/>
          <w:szCs w:val="14"/>
          <w:lang w:val="es-MX"/>
        </w:rPr>
      </w:pPr>
      <w:r w:rsidRPr="00B67587">
        <w:rPr>
          <w:rFonts w:ascii="Consolas" w:hAnsi="Consolas"/>
          <w:sz w:val="18"/>
          <w:szCs w:val="14"/>
          <w:lang w:val="es-MX"/>
        </w:rPr>
        <w:t xml:space="preserve">     </w:t>
      </w:r>
      <w:r w:rsidRPr="00B67587">
        <w:rPr>
          <w:rFonts w:ascii="Consolas" w:hAnsi="Consolas"/>
          <w:b/>
          <w:sz w:val="18"/>
          <w:szCs w:val="14"/>
          <w:lang w:val="es-MX"/>
        </w:rPr>
        <w:t xml:space="preserve">n     </w:t>
      </w:r>
      <w:r>
        <w:rPr>
          <w:rFonts w:ascii="Consolas" w:hAnsi="Consolas"/>
          <w:b/>
          <w:sz w:val="18"/>
          <w:szCs w:val="14"/>
          <w:lang w:val="es-MX"/>
        </w:rPr>
        <w:t xml:space="preserve">  </w:t>
      </w:r>
      <w:r w:rsidRPr="00B67587">
        <w:rPr>
          <w:rFonts w:ascii="Consolas" w:hAnsi="Consolas"/>
          <w:b/>
          <w:sz w:val="18"/>
          <w:szCs w:val="14"/>
          <w:lang w:val="es-MX"/>
        </w:rPr>
        <w:t>f(n)</w:t>
      </w:r>
    </w:p>
    <w:p w14:paraId="732749E2"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0.260000 0.145224</w:t>
      </w:r>
    </w:p>
    <w:p w14:paraId="454A65DA"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0.270000 0.185609</w:t>
      </w:r>
    </w:p>
    <w:p w14:paraId="523234AF"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0.280000 0.226437</w:t>
      </w:r>
    </w:p>
    <w:p w14:paraId="6B1C0B44"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0.290000 0.267526</w:t>
      </w:r>
    </w:p>
    <w:p w14:paraId="2DE92CE9"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0.300000 0.308700</w:t>
      </w:r>
    </w:p>
    <w:p w14:paraId="656CAE33"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0.310000 0.349791</w:t>
      </w:r>
    </w:p>
    <w:p w14:paraId="1563C647"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0.320000 0.390636</w:t>
      </w:r>
    </w:p>
    <w:p w14:paraId="2FBA4CEA"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0.330000 0.431079</w:t>
      </w:r>
    </w:p>
    <w:p w14:paraId="19256C8D"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0.340000 0.470971</w:t>
      </w:r>
    </w:p>
    <w:p w14:paraId="4BC211E6"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0.350000 0.510169</w:t>
      </w:r>
    </w:p>
    <w:p w14:paraId="6F3572A1"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0.360000 0.548536</w:t>
      </w:r>
    </w:p>
    <w:p w14:paraId="707B6EAA"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0.370000 0.585943</w:t>
      </w:r>
    </w:p>
    <w:p w14:paraId="4A516A6A"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0.380000 0.622267</w:t>
      </w:r>
    </w:p>
    <w:p w14:paraId="306C4BAF"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0.390000 0.657389</w:t>
      </w:r>
    </w:p>
    <w:p w14:paraId="45A056FC"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0.400000 0.691200</w:t>
      </w:r>
    </w:p>
    <w:p w14:paraId="3335D64B"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0.410000 0.723595</w:t>
      </w:r>
    </w:p>
    <w:p w14:paraId="336ABF6F"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0.420000 0.754478</w:t>
      </w:r>
    </w:p>
    <w:p w14:paraId="213EC40B"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0.430000 0.783756</w:t>
      </w:r>
    </w:p>
    <w:p w14:paraId="7FF38EBE"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0.440000 0.811346</w:t>
      </w:r>
    </w:p>
    <w:p w14:paraId="3DB80A6E"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0.450000 0.837169</w:t>
      </w:r>
    </w:p>
    <w:p w14:paraId="5874FE18"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0.460000 0.861153</w:t>
      </w:r>
    </w:p>
    <w:p w14:paraId="1B44BA49"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0.470000 0.883234</w:t>
      </w:r>
    </w:p>
    <w:p w14:paraId="36AB34A6"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0.480000 0.903352</w:t>
      </w:r>
    </w:p>
    <w:p w14:paraId="610F8BA2"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0.490000 0.921456</w:t>
      </w:r>
    </w:p>
    <w:p w14:paraId="2C6CC30F"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0.500000 0.937500</w:t>
      </w:r>
    </w:p>
    <w:p w14:paraId="57ABE008" w14:textId="16B0F421" w:rsidR="0024545F" w:rsidRDefault="0024545F" w:rsidP="0024545F">
      <w:pPr>
        <w:pStyle w:val="Sinespaciado"/>
        <w:rPr>
          <w:rFonts w:ascii="Consolas" w:hAnsi="Consolas"/>
          <w:sz w:val="18"/>
          <w:szCs w:val="14"/>
          <w:lang w:val="es-MX"/>
        </w:rPr>
      </w:pPr>
      <w:r>
        <w:rPr>
          <w:rFonts w:ascii="Consolas" w:hAnsi="Consolas"/>
          <w:sz w:val="18"/>
          <w:szCs w:val="14"/>
          <w:lang w:val="es-MX"/>
        </w:rPr>
        <w:t xml:space="preserve"> </w:t>
      </w:r>
      <w:r w:rsidRPr="0024545F">
        <w:rPr>
          <w:rFonts w:ascii="Consolas" w:hAnsi="Consolas"/>
          <w:sz w:val="18"/>
          <w:szCs w:val="14"/>
          <w:lang w:val="es-MX"/>
        </w:rPr>
        <w:t>0.510000 0.951444</w:t>
      </w:r>
    </w:p>
    <w:p w14:paraId="6F55F77E" w14:textId="5A0046E0" w:rsidR="00BA7764" w:rsidRPr="00B67587" w:rsidRDefault="00BA7764" w:rsidP="0024545F">
      <w:pPr>
        <w:pStyle w:val="Sinespaciado"/>
        <w:rPr>
          <w:rFonts w:ascii="Consolas" w:hAnsi="Consolas"/>
          <w:b/>
          <w:sz w:val="18"/>
          <w:szCs w:val="14"/>
          <w:lang w:val="es-MX"/>
        </w:rPr>
      </w:pPr>
      <w:r>
        <w:rPr>
          <w:rFonts w:ascii="Consolas" w:hAnsi="Consolas"/>
          <w:b/>
          <w:sz w:val="18"/>
          <w:szCs w:val="14"/>
          <w:lang w:val="es-MX"/>
        </w:rPr>
        <w:t xml:space="preserve"> </w:t>
      </w:r>
      <w:r w:rsidRPr="00B67587">
        <w:rPr>
          <w:rFonts w:ascii="Consolas" w:hAnsi="Consolas"/>
          <w:b/>
          <w:sz w:val="18"/>
          <w:szCs w:val="14"/>
          <w:lang w:val="es-MX"/>
        </w:rPr>
        <w:t>n      f(n)</w:t>
      </w:r>
    </w:p>
    <w:p w14:paraId="216EC77C"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0.520000 0.963256</w:t>
      </w:r>
    </w:p>
    <w:p w14:paraId="31E79493"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0.530000 0.972910</w:t>
      </w:r>
    </w:p>
    <w:p w14:paraId="1C3B8B8B"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0.540000 0.980385</w:t>
      </w:r>
    </w:p>
    <w:p w14:paraId="3365198E"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0.550000 0.985669</w:t>
      </w:r>
    </w:p>
    <w:p w14:paraId="4892300E"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0.560000 0.988754</w:t>
      </w:r>
    </w:p>
    <w:p w14:paraId="2B4A7044"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0.570000 0.989640</w:t>
      </w:r>
    </w:p>
    <w:p w14:paraId="61C198BF"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0.580000 0.988334</w:t>
      </w:r>
    </w:p>
    <w:p w14:paraId="5B0DD27E"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0.590000 0.984847</w:t>
      </w:r>
    </w:p>
    <w:p w14:paraId="3C511652"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0.600000 0.979200</w:t>
      </w:r>
    </w:p>
    <w:p w14:paraId="0DD22CDF"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0.610000 0.971417</w:t>
      </w:r>
    </w:p>
    <w:p w14:paraId="53101BC3"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0.620000 0.961531</w:t>
      </w:r>
    </w:p>
    <w:p w14:paraId="2C05DCE3"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0.630000 0.949579</w:t>
      </w:r>
    </w:p>
    <w:p w14:paraId="77F7AA28"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0.640000 0.935608</w:t>
      </w:r>
    </w:p>
    <w:p w14:paraId="7347BB7C"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0.650000 0.919669</w:t>
      </w:r>
    </w:p>
    <w:p w14:paraId="21F08719"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0.660000 0.901819</w:t>
      </w:r>
    </w:p>
    <w:p w14:paraId="237B9816"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0.670000 0.882123</w:t>
      </w:r>
    </w:p>
    <w:p w14:paraId="57863AD7"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0.680000 0.860652</w:t>
      </w:r>
    </w:p>
    <w:p w14:paraId="538C2272"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0.690000 0.837483</w:t>
      </w:r>
    </w:p>
    <w:p w14:paraId="42124F2C"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0.700000 0.812700</w:t>
      </w:r>
    </w:p>
    <w:p w14:paraId="53742A11"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0.710000 0.786394</w:t>
      </w:r>
    </w:p>
    <w:p w14:paraId="2A7EBB46"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0.720000 0.758661</w:t>
      </w:r>
    </w:p>
    <w:p w14:paraId="5AE331E3"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0.730000 0.729605</w:t>
      </w:r>
    </w:p>
    <w:p w14:paraId="58FDB9EA"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0.740000 0.699336</w:t>
      </w:r>
    </w:p>
    <w:p w14:paraId="18D227CB"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0.750000 0.667969</w:t>
      </w:r>
    </w:p>
    <w:p w14:paraId="514D4BCB"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0.760000 0.635628</w:t>
      </w:r>
    </w:p>
    <w:p w14:paraId="22F17170" w14:textId="1D619BAA" w:rsidR="00BA7764" w:rsidRPr="00B67587"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0.770000 0.602441</w:t>
      </w:r>
    </w:p>
    <w:p w14:paraId="239998D3" w14:textId="77777777" w:rsidR="00BA7764" w:rsidRPr="00B67587" w:rsidRDefault="00BA7764" w:rsidP="00BA7764">
      <w:pPr>
        <w:pStyle w:val="Sinespaciado"/>
        <w:jc w:val="center"/>
        <w:rPr>
          <w:rFonts w:ascii="Consolas" w:hAnsi="Consolas"/>
          <w:b/>
          <w:sz w:val="18"/>
          <w:szCs w:val="14"/>
          <w:lang w:val="es-MX"/>
        </w:rPr>
      </w:pPr>
      <w:r>
        <w:rPr>
          <w:rFonts w:ascii="Consolas" w:hAnsi="Consolas"/>
          <w:b/>
          <w:sz w:val="18"/>
          <w:szCs w:val="14"/>
          <w:lang w:val="es-MX"/>
        </w:rPr>
        <w:t xml:space="preserve">  </w:t>
      </w:r>
      <w:r w:rsidRPr="00B67587">
        <w:rPr>
          <w:rFonts w:ascii="Consolas" w:hAnsi="Consolas"/>
          <w:b/>
          <w:sz w:val="18"/>
          <w:szCs w:val="14"/>
          <w:lang w:val="es-MX"/>
        </w:rPr>
        <w:t>n      f(n)</w:t>
      </w:r>
    </w:p>
    <w:p w14:paraId="4664E189"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0.780000 0.568545</w:t>
      </w:r>
    </w:p>
    <w:p w14:paraId="272D2F9E"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0.790000 0.534082</w:t>
      </w:r>
    </w:p>
    <w:p w14:paraId="0B889AFE"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0.800000 0.499200</w:t>
      </w:r>
    </w:p>
    <w:p w14:paraId="12AEA68B"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0.810000 0.464055</w:t>
      </w:r>
    </w:p>
    <w:p w14:paraId="5137D2AD"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0.820000 0.428808</w:t>
      </w:r>
    </w:p>
    <w:p w14:paraId="659A08D1"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0.830000 0.393627</w:t>
      </w:r>
    </w:p>
    <w:p w14:paraId="61512F30"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0.840000 0.358687</w:t>
      </w:r>
    </w:p>
    <w:p w14:paraId="028C288C"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0.850000 0.324169</w:t>
      </w:r>
    </w:p>
    <w:p w14:paraId="55FC29BF"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0.860000 0.290260</w:t>
      </w:r>
    </w:p>
    <w:p w14:paraId="45DA68A5"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0.870000 0.257155</w:t>
      </w:r>
    </w:p>
    <w:p w14:paraId="66ED4DC4"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0.880000 0.225055</w:t>
      </w:r>
    </w:p>
    <w:p w14:paraId="38CD5183"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0.890000 0.194165</w:t>
      </w:r>
    </w:p>
    <w:p w14:paraId="37BCEB5A"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0.900000 0.164700</w:t>
      </w:r>
    </w:p>
    <w:p w14:paraId="659DB096"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0.910000 0.136879</w:t>
      </w:r>
    </w:p>
    <w:p w14:paraId="6D8C62F9"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0.920000 0.110930</w:t>
      </w:r>
    </w:p>
    <w:p w14:paraId="3DBDEDA8"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0.930000 0.087084</w:t>
      </w:r>
    </w:p>
    <w:p w14:paraId="3A5321F8"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0.940000 0.065582</w:t>
      </w:r>
    </w:p>
    <w:p w14:paraId="224AFC11"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0.950000 0.046669</w:t>
      </w:r>
    </w:p>
    <w:p w14:paraId="31B4CAE7"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0.960000 0.030597</w:t>
      </w:r>
    </w:p>
    <w:p w14:paraId="7FD8D8A1"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0.970000 0.017626</w:t>
      </w:r>
    </w:p>
    <w:p w14:paraId="3CFB9B17"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0.980000 0.008020</w:t>
      </w:r>
    </w:p>
    <w:p w14:paraId="1B798BE9"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0.990000 0.002052</w:t>
      </w:r>
    </w:p>
    <w:p w14:paraId="20F93938"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1.000000 -0.000000</w:t>
      </w:r>
    </w:p>
    <w:p w14:paraId="1414EF70" w14:textId="77777777" w:rsidR="0024545F" w:rsidRPr="0024545F" w:rsidRDefault="0024545F" w:rsidP="0024545F">
      <w:pPr>
        <w:pStyle w:val="Sinespaciado"/>
        <w:jc w:val="center"/>
        <w:rPr>
          <w:rFonts w:ascii="Consolas" w:hAnsi="Consolas"/>
          <w:sz w:val="18"/>
          <w:szCs w:val="14"/>
          <w:lang w:val="es-MX"/>
        </w:rPr>
      </w:pPr>
      <w:r w:rsidRPr="0024545F">
        <w:rPr>
          <w:rFonts w:ascii="Consolas" w:hAnsi="Consolas"/>
          <w:sz w:val="18"/>
          <w:szCs w:val="14"/>
          <w:lang w:val="es-MX"/>
        </w:rPr>
        <w:t>1.010000 0.002148</w:t>
      </w:r>
    </w:p>
    <w:p w14:paraId="4E5149E5" w14:textId="02326A37" w:rsidR="00BA7764" w:rsidRPr="0024545F" w:rsidRDefault="0024545F" w:rsidP="0024545F">
      <w:pPr>
        <w:pStyle w:val="Sinespaciado"/>
        <w:jc w:val="center"/>
        <w:rPr>
          <w:rFonts w:ascii="Consolas" w:hAnsi="Consolas"/>
          <w:sz w:val="18"/>
          <w:szCs w:val="14"/>
          <w:u w:val="single"/>
          <w:lang w:val="es-MX"/>
        </w:rPr>
      </w:pPr>
      <w:r w:rsidRPr="0024545F">
        <w:rPr>
          <w:rFonts w:ascii="Consolas" w:hAnsi="Consolas"/>
          <w:sz w:val="18"/>
          <w:szCs w:val="14"/>
          <w:lang w:val="es-MX"/>
        </w:rPr>
        <w:t>1.020000 0.008788</w:t>
      </w:r>
    </w:p>
    <w:p w14:paraId="760FF4A2" w14:textId="77777777" w:rsidR="00BA7764" w:rsidRDefault="00BA7764" w:rsidP="00BA7764">
      <w:pPr>
        <w:pStyle w:val="Ttulo1"/>
        <w:jc w:val="left"/>
        <w:sectPr w:rsidR="00BA7764" w:rsidSect="00A41A75">
          <w:type w:val="continuous"/>
          <w:pgSz w:w="12240" w:h="15840"/>
          <w:pgMar w:top="1440" w:right="1440" w:bottom="1440" w:left="1440" w:header="720" w:footer="720" w:gutter="0"/>
          <w:cols w:num="4" w:space="720"/>
        </w:sectPr>
      </w:pPr>
    </w:p>
    <w:p w14:paraId="2CE771D3" w14:textId="77777777" w:rsidR="00BA7764" w:rsidRDefault="00BA7764" w:rsidP="00BA7764">
      <w:pPr>
        <w:jc w:val="both"/>
      </w:pPr>
    </w:p>
    <w:p w14:paraId="46066E6A" w14:textId="1FA5CD64" w:rsidR="00BA7764" w:rsidRDefault="00BA7764" w:rsidP="00BA7764">
      <w:pPr>
        <w:jc w:val="both"/>
      </w:pPr>
      <w:r>
        <w:t>Para este ejemplo se usarán los respectivos valores de acuerdo con el orden establecido en el experimento anterior:</w:t>
      </w:r>
    </w:p>
    <w:p w14:paraId="7FC6AC46" w14:textId="77777777" w:rsidR="00BA7764" w:rsidRDefault="00BA7764" w:rsidP="00BA7764">
      <w:pPr>
        <w:pStyle w:val="Prrafodelista"/>
        <w:numPr>
          <w:ilvl w:val="0"/>
          <w:numId w:val="3"/>
        </w:numPr>
        <w:jc w:val="both"/>
      </w:pPr>
      <w:r>
        <w:t>Archivo de entradas: input</w:t>
      </w:r>
    </w:p>
    <w:p w14:paraId="03CBFC7C" w14:textId="77777777" w:rsidR="00BA7764" w:rsidRDefault="00BA7764" w:rsidP="00BA7764">
      <w:pPr>
        <w:pStyle w:val="Prrafodelista"/>
        <w:numPr>
          <w:ilvl w:val="0"/>
          <w:numId w:val="3"/>
        </w:numPr>
        <w:jc w:val="both"/>
      </w:pPr>
      <w:r>
        <w:t xml:space="preserve">Archivo de valores deseados: target </w:t>
      </w:r>
    </w:p>
    <w:p w14:paraId="43A1C8AF" w14:textId="77777777" w:rsidR="00BA7764" w:rsidRDefault="00BA7764" w:rsidP="00BA7764">
      <w:pPr>
        <w:pStyle w:val="Prrafodelista"/>
        <w:numPr>
          <w:ilvl w:val="0"/>
          <w:numId w:val="3"/>
        </w:numPr>
        <w:jc w:val="both"/>
      </w:pPr>
      <w:r>
        <w:t>Arquitectura del M.L.P.: 1 3 1</w:t>
      </w:r>
    </w:p>
    <w:p w14:paraId="309CBEC9" w14:textId="5D49A0F5" w:rsidR="00BA7764" w:rsidRDefault="00BA7764" w:rsidP="00BA7764">
      <w:pPr>
        <w:pStyle w:val="Prrafodelista"/>
        <w:numPr>
          <w:ilvl w:val="0"/>
          <w:numId w:val="3"/>
        </w:numPr>
        <w:jc w:val="both"/>
      </w:pPr>
      <w:r>
        <w:t xml:space="preserve">Funciones de las capas del M.L.P.: </w:t>
      </w:r>
      <w:r w:rsidR="00637607">
        <w:t>3</w:t>
      </w:r>
      <w:r>
        <w:t xml:space="preserve"> 1</w:t>
      </w:r>
      <w:r w:rsidR="004360A7">
        <w:t xml:space="preserve">                   (Se usará la función tansig(n) en la capa oculta)</w:t>
      </w:r>
    </w:p>
    <w:p w14:paraId="084FFD5D" w14:textId="77777777" w:rsidR="00BA7764" w:rsidRDefault="00BA7764" w:rsidP="00BA7764">
      <w:pPr>
        <w:pStyle w:val="Prrafodelista"/>
        <w:numPr>
          <w:ilvl w:val="0"/>
          <w:numId w:val="3"/>
        </w:numPr>
        <w:jc w:val="both"/>
      </w:pPr>
      <w:r>
        <w:t>Alfa: 0.1</w:t>
      </w:r>
    </w:p>
    <w:p w14:paraId="7FB7922D" w14:textId="77777777" w:rsidR="00BA7764" w:rsidRDefault="00BA7764" w:rsidP="00BA7764">
      <w:pPr>
        <w:pStyle w:val="Prrafodelista"/>
        <w:numPr>
          <w:ilvl w:val="0"/>
          <w:numId w:val="3"/>
        </w:numPr>
        <w:jc w:val="both"/>
      </w:pPr>
      <w:r>
        <w:t>Itmax: 30000</w:t>
      </w:r>
    </w:p>
    <w:p w14:paraId="406FCDCC" w14:textId="6722B86D" w:rsidR="00BA7764" w:rsidRDefault="00BA7764" w:rsidP="00BA7764">
      <w:pPr>
        <w:pStyle w:val="Prrafodelista"/>
        <w:numPr>
          <w:ilvl w:val="0"/>
          <w:numId w:val="3"/>
        </w:numPr>
        <w:jc w:val="both"/>
      </w:pPr>
      <w:r>
        <w:t xml:space="preserve">Itval: </w:t>
      </w:r>
      <w:r w:rsidR="00637607">
        <w:t>5</w:t>
      </w:r>
      <w:r>
        <w:t>000</w:t>
      </w:r>
    </w:p>
    <w:p w14:paraId="1C36D1EB" w14:textId="77777777" w:rsidR="00BA7764" w:rsidRDefault="00BA7764" w:rsidP="00BA7764">
      <w:pPr>
        <w:pStyle w:val="Prrafodelista"/>
        <w:numPr>
          <w:ilvl w:val="0"/>
          <w:numId w:val="3"/>
        </w:numPr>
        <w:jc w:val="both"/>
      </w:pPr>
      <w:r>
        <w:t>Numval: 3</w:t>
      </w:r>
    </w:p>
    <w:p w14:paraId="7E1FF0CB" w14:textId="52CFA9C8" w:rsidR="00BA7764" w:rsidRDefault="00BA7764" w:rsidP="00637607">
      <w:pPr>
        <w:pStyle w:val="Prrafodelista"/>
        <w:numPr>
          <w:ilvl w:val="0"/>
          <w:numId w:val="3"/>
        </w:numPr>
        <w:jc w:val="both"/>
      </w:pPr>
      <w:r>
        <w:t xml:space="preserve">Eit: </w:t>
      </w:r>
      <w:r w:rsidR="00637607" w:rsidRPr="00637607">
        <w:t>0.0000000000001</w:t>
      </w:r>
    </w:p>
    <w:p w14:paraId="2A65A671" w14:textId="4858CEDD" w:rsidR="00BA7764" w:rsidRDefault="00BA7764" w:rsidP="00BA7764">
      <w:pPr>
        <w:pStyle w:val="Prrafodelista"/>
        <w:numPr>
          <w:ilvl w:val="0"/>
          <w:numId w:val="3"/>
        </w:numPr>
        <w:jc w:val="both"/>
      </w:pPr>
      <w:r>
        <w:t>Configuración: 70-15-15 (Para el programa es la opción 2)</w:t>
      </w:r>
    </w:p>
    <w:p w14:paraId="5FAED8EA" w14:textId="77777777" w:rsidR="00BA7764" w:rsidRDefault="00BA7764" w:rsidP="00BA7764">
      <w:pPr>
        <w:jc w:val="both"/>
      </w:pPr>
    </w:p>
    <w:p w14:paraId="767E2B96" w14:textId="77777777" w:rsidR="00BA7764" w:rsidRDefault="00BA7764" w:rsidP="00BA7764">
      <w:pPr>
        <w:jc w:val="both"/>
      </w:pPr>
    </w:p>
    <w:p w14:paraId="7E6B999D" w14:textId="77777777" w:rsidR="00BA7764" w:rsidRDefault="00BA7764" w:rsidP="00BA7764">
      <w:pPr>
        <w:jc w:val="both"/>
      </w:pPr>
    </w:p>
    <w:p w14:paraId="18AEF8EC" w14:textId="7AB2FFE1" w:rsidR="00BA7764" w:rsidRDefault="00BA7764" w:rsidP="00BA7764">
      <w:pPr>
        <w:jc w:val="both"/>
      </w:pPr>
      <w:r>
        <w:lastRenderedPageBreak/>
        <w:t>Como se muestra en las capturas del programa en la figura 1</w:t>
      </w:r>
      <w:r w:rsidR="00644B18">
        <w:t>5</w:t>
      </w:r>
      <w:r>
        <w:t>:</w:t>
      </w:r>
    </w:p>
    <w:p w14:paraId="0B902E3C" w14:textId="1C425D1D" w:rsidR="00BA7764" w:rsidRDefault="0063254B" w:rsidP="00BA7764">
      <w:r>
        <w:rPr>
          <w:noProof/>
        </w:rPr>
        <w:drawing>
          <wp:inline distT="0" distB="0" distL="0" distR="0" wp14:anchorId="32F972FD" wp14:editId="1A48C8D5">
            <wp:extent cx="5943600" cy="33737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73755"/>
                    </a:xfrm>
                    <a:prstGeom prst="rect">
                      <a:avLst/>
                    </a:prstGeom>
                  </pic:spPr>
                </pic:pic>
              </a:graphicData>
            </a:graphic>
          </wp:inline>
        </w:drawing>
      </w:r>
      <w:r>
        <w:rPr>
          <w:noProof/>
        </w:rPr>
        <w:drawing>
          <wp:inline distT="0" distB="0" distL="0" distR="0" wp14:anchorId="38FADF5A" wp14:editId="552F11B9">
            <wp:extent cx="5000625" cy="107919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5780" cy="1093256"/>
                    </a:xfrm>
                    <a:prstGeom prst="rect">
                      <a:avLst/>
                    </a:prstGeom>
                  </pic:spPr>
                </pic:pic>
              </a:graphicData>
            </a:graphic>
          </wp:inline>
        </w:drawing>
      </w:r>
    </w:p>
    <w:p w14:paraId="354A65A0" w14:textId="729C1709" w:rsidR="00BA7764" w:rsidRDefault="00BA7764" w:rsidP="00BA7764">
      <w:pPr>
        <w:jc w:val="center"/>
      </w:pPr>
      <w:r>
        <w:rPr>
          <w:b/>
        </w:rPr>
        <w:t xml:space="preserve">Figura </w:t>
      </w:r>
      <w:r w:rsidR="00564402">
        <w:rPr>
          <w:b/>
        </w:rPr>
        <w:t>1</w:t>
      </w:r>
      <w:r w:rsidR="00644B18">
        <w:rPr>
          <w:b/>
        </w:rPr>
        <w:t>5</w:t>
      </w:r>
      <w:r>
        <w:rPr>
          <w:b/>
        </w:rPr>
        <w:t xml:space="preserve">. </w:t>
      </w:r>
      <w:r>
        <w:t>Se muestran los datos solicitados e ingresados en el programa.</w:t>
      </w:r>
    </w:p>
    <w:p w14:paraId="02297CF3" w14:textId="2F3288B3" w:rsidR="00BA7764" w:rsidRDefault="00BA7764" w:rsidP="00BA7764">
      <w:pPr>
        <w:jc w:val="both"/>
      </w:pPr>
      <w:r>
        <w:t xml:space="preserve">Para ver el la selección de los subconjuntos para el M.L.P., ir al </w:t>
      </w:r>
      <w:hyperlink w:anchor="_EXPERIMENTO_2" w:history="1">
        <w:r w:rsidR="008B6EB9" w:rsidRPr="008B6EB9">
          <w:rPr>
            <w:rStyle w:val="Hipervnculo"/>
          </w:rPr>
          <w:t>ANEXO 1.2.</w:t>
        </w:r>
      </w:hyperlink>
      <w:r w:rsidR="008B6EB9">
        <w:t xml:space="preserve"> </w:t>
      </w:r>
    </w:p>
    <w:p w14:paraId="59B946F0" w14:textId="6F62A253" w:rsidR="00BA7764" w:rsidRPr="00411DEC" w:rsidRDefault="00BA7764" w:rsidP="00BA7764">
      <w:pPr>
        <w:jc w:val="both"/>
      </w:pPr>
      <w:r>
        <w:t>A continuación, se muestran las matrices de pesos y los vectores bias iniciales</w:t>
      </w:r>
      <w:r w:rsidR="00564402">
        <w:t xml:space="preserve"> en la figura 1</w:t>
      </w:r>
      <w:r w:rsidR="00644B18">
        <w:t>6</w:t>
      </w:r>
      <w:r>
        <w:t>.</w:t>
      </w:r>
    </w:p>
    <w:p w14:paraId="0CAB373E" w14:textId="147249C8" w:rsidR="00BA7764" w:rsidRDefault="0063254B" w:rsidP="00BA7764">
      <w:pPr>
        <w:jc w:val="center"/>
        <w:rPr>
          <w:u w:val="single"/>
        </w:rPr>
      </w:pPr>
      <w:r>
        <w:rPr>
          <w:noProof/>
        </w:rPr>
        <w:drawing>
          <wp:inline distT="0" distB="0" distL="0" distR="0" wp14:anchorId="7F853553" wp14:editId="040BF9D1">
            <wp:extent cx="2219325" cy="2037744"/>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3742" cy="2050981"/>
                    </a:xfrm>
                    <a:prstGeom prst="rect">
                      <a:avLst/>
                    </a:prstGeom>
                  </pic:spPr>
                </pic:pic>
              </a:graphicData>
            </a:graphic>
          </wp:inline>
        </w:drawing>
      </w:r>
    </w:p>
    <w:p w14:paraId="1F730B83" w14:textId="5C400B2F" w:rsidR="00BA7764" w:rsidRDefault="00BA7764" w:rsidP="00BA7764">
      <w:pPr>
        <w:jc w:val="center"/>
      </w:pPr>
      <w:r>
        <w:rPr>
          <w:b/>
        </w:rPr>
        <w:t>Figura 1</w:t>
      </w:r>
      <w:r w:rsidR="00644B18">
        <w:rPr>
          <w:b/>
        </w:rPr>
        <w:t>6</w:t>
      </w:r>
      <w:r>
        <w:rPr>
          <w:b/>
        </w:rPr>
        <w:t xml:space="preserve">. </w:t>
      </w:r>
      <w:r>
        <w:t>Se muestran las matrices de pesos y los vectores bias iniciales de cada capa.</w:t>
      </w:r>
    </w:p>
    <w:p w14:paraId="4673D54D" w14:textId="49D4B040" w:rsidR="00BA7764" w:rsidRDefault="00BA7764" w:rsidP="00BA7764">
      <w:pPr>
        <w:jc w:val="both"/>
      </w:pPr>
      <w:r>
        <w:lastRenderedPageBreak/>
        <w:t xml:space="preserve">S le muestra al usuario los valores finales del error de validación </w:t>
      </w:r>
      <w:r>
        <w:rPr>
          <w:i/>
        </w:rPr>
        <w:t>Eval</w:t>
      </w:r>
      <w:r>
        <w:t xml:space="preserve">, el error de aprendizaje </w:t>
      </w:r>
      <w:r>
        <w:rPr>
          <w:i/>
        </w:rPr>
        <w:t>Eap</w:t>
      </w:r>
      <w:r>
        <w:t xml:space="preserve"> y el error de prueba </w:t>
      </w:r>
      <w:r>
        <w:rPr>
          <w:i/>
        </w:rPr>
        <w:t>Ep</w:t>
      </w:r>
      <w:r>
        <w:t>, además de si se detuvo con early stopping</w:t>
      </w:r>
      <w:r w:rsidR="008B6EB9">
        <w:t>, llegó a itmax</w:t>
      </w:r>
      <w:r>
        <w:t xml:space="preserve"> o fue un aprendizaje exitoso, como se muestra en la figura 1</w:t>
      </w:r>
      <w:r w:rsidR="00644B18">
        <w:t>7</w:t>
      </w:r>
      <w:r>
        <w:t>.</w:t>
      </w:r>
    </w:p>
    <w:p w14:paraId="64CABD3E" w14:textId="6F1404F4" w:rsidR="00BA7764" w:rsidRDefault="00637607" w:rsidP="00BA7764">
      <w:pPr>
        <w:jc w:val="center"/>
      </w:pPr>
      <w:r>
        <w:rPr>
          <w:noProof/>
        </w:rPr>
        <w:drawing>
          <wp:inline distT="0" distB="0" distL="0" distR="0" wp14:anchorId="6E0F0823" wp14:editId="51B81E86">
            <wp:extent cx="3686175" cy="1933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175" cy="1933575"/>
                    </a:xfrm>
                    <a:prstGeom prst="rect">
                      <a:avLst/>
                    </a:prstGeom>
                  </pic:spPr>
                </pic:pic>
              </a:graphicData>
            </a:graphic>
          </wp:inline>
        </w:drawing>
      </w:r>
    </w:p>
    <w:p w14:paraId="50CADE4C" w14:textId="701245AD" w:rsidR="00BA7764" w:rsidRDefault="00BA7764" w:rsidP="00BA7764">
      <w:pPr>
        <w:jc w:val="center"/>
      </w:pPr>
      <w:r>
        <w:rPr>
          <w:b/>
        </w:rPr>
        <w:t>Figura 1</w:t>
      </w:r>
      <w:r w:rsidR="00644B18">
        <w:rPr>
          <w:b/>
        </w:rPr>
        <w:t>7</w:t>
      </w:r>
      <w:r>
        <w:rPr>
          <w:b/>
        </w:rPr>
        <w:t xml:space="preserve">. </w:t>
      </w:r>
      <w:r>
        <w:t xml:space="preserve">Se le muestra al usuario los valores finales de Eap, Eval y Ep. </w:t>
      </w:r>
    </w:p>
    <w:p w14:paraId="11BEDD3C" w14:textId="77777777" w:rsidR="00BA7764" w:rsidRDefault="00BA7764" w:rsidP="00BA7764">
      <w:pPr>
        <w:jc w:val="both"/>
      </w:pPr>
      <w:r>
        <w:t>Y por último se le muestra al usuario las siguientes gráficas:</w:t>
      </w:r>
    </w:p>
    <w:p w14:paraId="6239EF2E" w14:textId="3276CF67" w:rsidR="00BA7764" w:rsidRDefault="00BA7764" w:rsidP="00BA7764">
      <w:pPr>
        <w:pStyle w:val="Prrafodelista"/>
        <w:numPr>
          <w:ilvl w:val="0"/>
          <w:numId w:val="4"/>
        </w:numPr>
        <w:jc w:val="both"/>
      </w:pPr>
      <w:r>
        <w:t>Comparación de la evaluación del conjunto de prueba (salida de la red) vs. los targets. (figura 1</w:t>
      </w:r>
      <w:r w:rsidR="00644B18">
        <w:t>8</w:t>
      </w:r>
      <w:r>
        <w:t>)</w:t>
      </w:r>
    </w:p>
    <w:p w14:paraId="36B674EE" w14:textId="6E1DE3D8" w:rsidR="00564402" w:rsidRDefault="00564402" w:rsidP="00564402">
      <w:pPr>
        <w:pStyle w:val="Prrafodelista"/>
        <w:numPr>
          <w:ilvl w:val="0"/>
          <w:numId w:val="4"/>
        </w:numPr>
        <w:jc w:val="both"/>
      </w:pPr>
      <w:r>
        <w:t>Comparación de la evaluación del conjunto de entrenamiento (salida de la red) vs. los targets. (figura 1</w:t>
      </w:r>
      <w:r w:rsidR="00644B18">
        <w:t>9</w:t>
      </w:r>
      <w:r>
        <w:t>)</w:t>
      </w:r>
    </w:p>
    <w:p w14:paraId="6399B43D" w14:textId="77334120" w:rsidR="00BA7764" w:rsidRDefault="00BA7764" w:rsidP="00BA7764">
      <w:pPr>
        <w:pStyle w:val="Prrafodelista"/>
        <w:numPr>
          <w:ilvl w:val="0"/>
          <w:numId w:val="4"/>
        </w:numPr>
        <w:jc w:val="both"/>
      </w:pPr>
      <w:r>
        <w:t xml:space="preserve">Evolución del error de aprendizaje junto con el error de validación. (figura </w:t>
      </w:r>
      <w:r w:rsidR="00644B18">
        <w:t>20</w:t>
      </w:r>
      <w:r>
        <w:t>)</w:t>
      </w:r>
    </w:p>
    <w:p w14:paraId="1AA48405" w14:textId="2096BC6E" w:rsidR="00BA7764" w:rsidRDefault="00BA7764" w:rsidP="00BA7764">
      <w:pPr>
        <w:pStyle w:val="Prrafodelista"/>
        <w:numPr>
          <w:ilvl w:val="0"/>
          <w:numId w:val="4"/>
        </w:numPr>
        <w:jc w:val="both"/>
      </w:pPr>
      <w:r>
        <w:t xml:space="preserve">Evolución de los pesos (1 gráfica por capa). (figuras </w:t>
      </w:r>
      <w:r w:rsidR="00564402">
        <w:t>2</w:t>
      </w:r>
      <w:r w:rsidR="00644B18">
        <w:t>1</w:t>
      </w:r>
      <w:r>
        <w:t xml:space="preserve"> y</w:t>
      </w:r>
      <w:r w:rsidR="00564402">
        <w:t>2</w:t>
      </w:r>
      <w:r w:rsidR="00644B18">
        <w:t>2</w:t>
      </w:r>
      <w:r>
        <w:t>)</w:t>
      </w:r>
    </w:p>
    <w:p w14:paraId="346970F5" w14:textId="6F86FEC2" w:rsidR="00BA7764" w:rsidRDefault="00BA7764" w:rsidP="00BA7764">
      <w:pPr>
        <w:pStyle w:val="Prrafodelista"/>
        <w:numPr>
          <w:ilvl w:val="0"/>
          <w:numId w:val="4"/>
        </w:numPr>
        <w:jc w:val="both"/>
      </w:pPr>
      <w:r>
        <w:t xml:space="preserve">Evolución del bias (1 gráfica por capa). (figuras </w:t>
      </w:r>
      <w:r w:rsidR="00564402">
        <w:t>2</w:t>
      </w:r>
      <w:r w:rsidR="00644B18">
        <w:t>3</w:t>
      </w:r>
      <w:r>
        <w:t xml:space="preserve"> y 2</w:t>
      </w:r>
      <w:r w:rsidR="00644B18">
        <w:t>4</w:t>
      </w:r>
      <w:r>
        <w:t>)</w:t>
      </w:r>
    </w:p>
    <w:p w14:paraId="4C1F493C" w14:textId="77777777" w:rsidR="00BA7764" w:rsidRDefault="00BA7764" w:rsidP="00BA7764">
      <w:pPr>
        <w:jc w:val="both"/>
      </w:pPr>
      <w:r>
        <w:t>Para este experimento se tuvieron los siguientes resultados.</w:t>
      </w:r>
    </w:p>
    <w:p w14:paraId="674961A7" w14:textId="2AD20A46" w:rsidR="00BA7764" w:rsidRDefault="00637607" w:rsidP="00637607">
      <w:pPr>
        <w:jc w:val="center"/>
      </w:pPr>
      <w:r>
        <w:rPr>
          <w:noProof/>
        </w:rPr>
        <w:drawing>
          <wp:inline distT="0" distB="0" distL="0" distR="0" wp14:anchorId="3563E3FF" wp14:editId="5EE8C148">
            <wp:extent cx="5419725" cy="2887047"/>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8816" t="3027" r="7833" b="3806"/>
                    <a:stretch/>
                  </pic:blipFill>
                  <pic:spPr bwMode="auto">
                    <a:xfrm>
                      <a:off x="0" y="0"/>
                      <a:ext cx="5474836" cy="2916404"/>
                    </a:xfrm>
                    <a:prstGeom prst="rect">
                      <a:avLst/>
                    </a:prstGeom>
                    <a:noFill/>
                    <a:ln>
                      <a:noFill/>
                    </a:ln>
                    <a:extLst>
                      <a:ext uri="{53640926-AAD7-44D8-BBD7-CCE9431645EC}">
                        <a14:shadowObscured xmlns:a14="http://schemas.microsoft.com/office/drawing/2010/main"/>
                      </a:ext>
                    </a:extLst>
                  </pic:spPr>
                </pic:pic>
              </a:graphicData>
            </a:graphic>
          </wp:inline>
        </w:drawing>
      </w:r>
    </w:p>
    <w:p w14:paraId="0534423A" w14:textId="727F9579" w:rsidR="00BA7764" w:rsidRDefault="00BA7764" w:rsidP="00BA7764">
      <w:pPr>
        <w:jc w:val="center"/>
      </w:pPr>
      <w:r>
        <w:rPr>
          <w:b/>
        </w:rPr>
        <w:t xml:space="preserve">Figura </w:t>
      </w:r>
      <w:r w:rsidR="00564402">
        <w:rPr>
          <w:b/>
        </w:rPr>
        <w:t>1</w:t>
      </w:r>
      <w:r w:rsidR="00644B18">
        <w:rPr>
          <w:b/>
        </w:rPr>
        <w:t>8</w:t>
      </w:r>
      <w:r>
        <w:rPr>
          <w:b/>
        </w:rPr>
        <w:t xml:space="preserve">. </w:t>
      </w:r>
      <w:r>
        <w:t>Target vs Salida de la red del conjunto de prueba (Se puede apreciar que el error fue mínimo).</w:t>
      </w:r>
    </w:p>
    <w:p w14:paraId="750C5762" w14:textId="689A768C" w:rsidR="00564402" w:rsidRDefault="00637607" w:rsidP="00BA7764">
      <w:pPr>
        <w:jc w:val="center"/>
      </w:pPr>
      <w:r>
        <w:rPr>
          <w:noProof/>
        </w:rPr>
        <w:lastRenderedPageBreak/>
        <w:drawing>
          <wp:inline distT="0" distB="0" distL="0" distR="0" wp14:anchorId="558B7A38" wp14:editId="78DE9615">
            <wp:extent cx="5922356" cy="309562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7534" t="3027" r="7813" b="4126"/>
                    <a:stretch/>
                  </pic:blipFill>
                  <pic:spPr bwMode="auto">
                    <a:xfrm>
                      <a:off x="0" y="0"/>
                      <a:ext cx="5935231" cy="3102355"/>
                    </a:xfrm>
                    <a:prstGeom prst="rect">
                      <a:avLst/>
                    </a:prstGeom>
                    <a:noFill/>
                    <a:ln>
                      <a:noFill/>
                    </a:ln>
                    <a:extLst>
                      <a:ext uri="{53640926-AAD7-44D8-BBD7-CCE9431645EC}">
                        <a14:shadowObscured xmlns:a14="http://schemas.microsoft.com/office/drawing/2010/main"/>
                      </a:ext>
                    </a:extLst>
                  </pic:spPr>
                </pic:pic>
              </a:graphicData>
            </a:graphic>
          </wp:inline>
        </w:drawing>
      </w:r>
    </w:p>
    <w:p w14:paraId="7A95C45F" w14:textId="549E849B" w:rsidR="00564402" w:rsidRDefault="00564402" w:rsidP="00564402">
      <w:pPr>
        <w:jc w:val="center"/>
      </w:pPr>
      <w:r>
        <w:rPr>
          <w:b/>
        </w:rPr>
        <w:t>Figura 1</w:t>
      </w:r>
      <w:r w:rsidR="00644B18">
        <w:rPr>
          <w:b/>
        </w:rPr>
        <w:t>9</w:t>
      </w:r>
      <w:r>
        <w:rPr>
          <w:b/>
        </w:rPr>
        <w:t xml:space="preserve">. </w:t>
      </w:r>
      <w:r>
        <w:t>Target vs Salida de la red del conjunto de entrenamiento (Se puede apreciar que el error fue mínimo).</w:t>
      </w:r>
    </w:p>
    <w:p w14:paraId="40DD5687" w14:textId="3FFC0EE7" w:rsidR="00BA7764" w:rsidRDefault="00637607" w:rsidP="00BA7764">
      <w:pPr>
        <w:jc w:val="center"/>
      </w:pPr>
      <w:r>
        <w:rPr>
          <w:noProof/>
        </w:rPr>
        <w:drawing>
          <wp:inline distT="0" distB="0" distL="0" distR="0" wp14:anchorId="61F316A0" wp14:editId="431A5BA7">
            <wp:extent cx="5853267" cy="3076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6892" t="3027" r="8634" b="3806"/>
                    <a:stretch/>
                  </pic:blipFill>
                  <pic:spPr bwMode="auto">
                    <a:xfrm>
                      <a:off x="0" y="0"/>
                      <a:ext cx="5874761" cy="3087872"/>
                    </a:xfrm>
                    <a:prstGeom prst="rect">
                      <a:avLst/>
                    </a:prstGeom>
                    <a:noFill/>
                    <a:ln>
                      <a:noFill/>
                    </a:ln>
                    <a:extLst>
                      <a:ext uri="{53640926-AAD7-44D8-BBD7-CCE9431645EC}">
                        <a14:shadowObscured xmlns:a14="http://schemas.microsoft.com/office/drawing/2010/main"/>
                      </a:ext>
                    </a:extLst>
                  </pic:spPr>
                </pic:pic>
              </a:graphicData>
            </a:graphic>
          </wp:inline>
        </w:drawing>
      </w:r>
    </w:p>
    <w:p w14:paraId="6968F1DB" w14:textId="1C419BFB" w:rsidR="00637607" w:rsidRDefault="00BA7764" w:rsidP="00644B18">
      <w:pPr>
        <w:jc w:val="center"/>
      </w:pPr>
      <w:r>
        <w:rPr>
          <w:b/>
        </w:rPr>
        <w:t xml:space="preserve">Figura </w:t>
      </w:r>
      <w:r w:rsidR="00644B18">
        <w:rPr>
          <w:b/>
        </w:rPr>
        <w:t>20</w:t>
      </w:r>
      <w:r>
        <w:rPr>
          <w:b/>
        </w:rPr>
        <w:t>.</w:t>
      </w:r>
      <w:r>
        <w:t xml:space="preserve"> Evolución del error de aprendizaje y el error de validación.</w:t>
      </w:r>
    </w:p>
    <w:p w14:paraId="52586555" w14:textId="243452A9" w:rsidR="00637607" w:rsidRDefault="00637607" w:rsidP="00BA7764">
      <w:pPr>
        <w:jc w:val="center"/>
      </w:pPr>
    </w:p>
    <w:p w14:paraId="0653DCA3" w14:textId="23D82F4E" w:rsidR="00637607" w:rsidRPr="00BA7764" w:rsidRDefault="00637607" w:rsidP="00BA7764">
      <w:pPr>
        <w:jc w:val="center"/>
      </w:pPr>
      <w:r>
        <w:rPr>
          <w:noProof/>
        </w:rPr>
        <w:lastRenderedPageBreak/>
        <w:drawing>
          <wp:inline distT="0" distB="0" distL="0" distR="0" wp14:anchorId="07CFA2B2" wp14:editId="3657D488">
            <wp:extent cx="5910039" cy="3124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7373" t="3027" r="8634" b="3806"/>
                    <a:stretch/>
                  </pic:blipFill>
                  <pic:spPr bwMode="auto">
                    <a:xfrm>
                      <a:off x="0" y="0"/>
                      <a:ext cx="5927553" cy="3133459"/>
                    </a:xfrm>
                    <a:prstGeom prst="rect">
                      <a:avLst/>
                    </a:prstGeom>
                    <a:noFill/>
                    <a:ln>
                      <a:noFill/>
                    </a:ln>
                    <a:extLst>
                      <a:ext uri="{53640926-AAD7-44D8-BBD7-CCE9431645EC}">
                        <a14:shadowObscured xmlns:a14="http://schemas.microsoft.com/office/drawing/2010/main"/>
                      </a:ext>
                    </a:extLst>
                  </pic:spPr>
                </pic:pic>
              </a:graphicData>
            </a:graphic>
          </wp:inline>
        </w:drawing>
      </w:r>
    </w:p>
    <w:p w14:paraId="28DBEEA4" w14:textId="59D047B0" w:rsidR="00BA7764" w:rsidRDefault="00BA7764" w:rsidP="00BA7764">
      <w:pPr>
        <w:jc w:val="center"/>
      </w:pPr>
      <w:r>
        <w:rPr>
          <w:b/>
        </w:rPr>
        <w:t xml:space="preserve">Figura </w:t>
      </w:r>
      <w:r w:rsidR="00564402">
        <w:rPr>
          <w:b/>
        </w:rPr>
        <w:t>2</w:t>
      </w:r>
      <w:r w:rsidR="00644B18">
        <w:rPr>
          <w:b/>
        </w:rPr>
        <w:t>1</w:t>
      </w:r>
      <w:r>
        <w:rPr>
          <w:b/>
        </w:rPr>
        <w:t xml:space="preserve">. </w:t>
      </w:r>
      <w:r>
        <w:t>Evolución de los pesos de la capa 1.</w:t>
      </w:r>
    </w:p>
    <w:p w14:paraId="185ECE84" w14:textId="420C9246" w:rsidR="00BA7764" w:rsidRDefault="00637607" w:rsidP="00BA7764">
      <w:pPr>
        <w:jc w:val="center"/>
      </w:pPr>
      <w:r>
        <w:rPr>
          <w:noProof/>
        </w:rPr>
        <w:drawing>
          <wp:inline distT="0" distB="0" distL="0" distR="0" wp14:anchorId="3C2A9776" wp14:editId="43E8444D">
            <wp:extent cx="5897880" cy="31432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l="8976" t="3700" r="8318" b="3811"/>
                    <a:stretch/>
                  </pic:blipFill>
                  <pic:spPr bwMode="auto">
                    <a:xfrm>
                      <a:off x="0" y="0"/>
                      <a:ext cx="5921451" cy="3155812"/>
                    </a:xfrm>
                    <a:prstGeom prst="rect">
                      <a:avLst/>
                    </a:prstGeom>
                    <a:noFill/>
                    <a:ln>
                      <a:noFill/>
                    </a:ln>
                    <a:extLst>
                      <a:ext uri="{53640926-AAD7-44D8-BBD7-CCE9431645EC}">
                        <a14:shadowObscured xmlns:a14="http://schemas.microsoft.com/office/drawing/2010/main"/>
                      </a:ext>
                    </a:extLst>
                  </pic:spPr>
                </pic:pic>
              </a:graphicData>
            </a:graphic>
          </wp:inline>
        </w:drawing>
      </w:r>
    </w:p>
    <w:p w14:paraId="7E78460D" w14:textId="50DE4B61" w:rsidR="00637607" w:rsidRDefault="00BA7764" w:rsidP="00644B18">
      <w:pPr>
        <w:jc w:val="center"/>
      </w:pPr>
      <w:r>
        <w:rPr>
          <w:b/>
        </w:rPr>
        <w:t xml:space="preserve">Figura </w:t>
      </w:r>
      <w:r w:rsidR="00564402">
        <w:rPr>
          <w:b/>
        </w:rPr>
        <w:t>2</w:t>
      </w:r>
      <w:r w:rsidR="00644B18">
        <w:rPr>
          <w:b/>
        </w:rPr>
        <w:t>2</w:t>
      </w:r>
      <w:r>
        <w:rPr>
          <w:b/>
        </w:rPr>
        <w:t xml:space="preserve">. </w:t>
      </w:r>
      <w:r>
        <w:t>Evolución de los pesos de la capa 2</w:t>
      </w:r>
      <w:r w:rsidR="00644B18">
        <w:t>.</w:t>
      </w:r>
    </w:p>
    <w:p w14:paraId="78AA4139" w14:textId="36951973" w:rsidR="00637607" w:rsidRDefault="00637607" w:rsidP="00BA7764">
      <w:pPr>
        <w:jc w:val="center"/>
      </w:pPr>
    </w:p>
    <w:p w14:paraId="10FE206E" w14:textId="536F9476" w:rsidR="00637607" w:rsidRDefault="00637607" w:rsidP="00BA7764">
      <w:pPr>
        <w:jc w:val="center"/>
      </w:pPr>
      <w:r>
        <w:rPr>
          <w:noProof/>
        </w:rPr>
        <w:lastRenderedPageBreak/>
        <w:drawing>
          <wp:inline distT="0" distB="0" distL="0" distR="0" wp14:anchorId="30484FE5" wp14:editId="143C842F">
            <wp:extent cx="5927711" cy="3429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l="8975" r="8639"/>
                    <a:stretch/>
                  </pic:blipFill>
                  <pic:spPr bwMode="auto">
                    <a:xfrm>
                      <a:off x="0" y="0"/>
                      <a:ext cx="5949652" cy="3441692"/>
                    </a:xfrm>
                    <a:prstGeom prst="rect">
                      <a:avLst/>
                    </a:prstGeom>
                    <a:noFill/>
                    <a:ln>
                      <a:noFill/>
                    </a:ln>
                    <a:extLst>
                      <a:ext uri="{53640926-AAD7-44D8-BBD7-CCE9431645EC}">
                        <a14:shadowObscured xmlns:a14="http://schemas.microsoft.com/office/drawing/2010/main"/>
                      </a:ext>
                    </a:extLst>
                  </pic:spPr>
                </pic:pic>
              </a:graphicData>
            </a:graphic>
          </wp:inline>
        </w:drawing>
      </w:r>
    </w:p>
    <w:p w14:paraId="4EB8DC1E" w14:textId="08B33C23" w:rsidR="00BA7764" w:rsidRDefault="00BA7764" w:rsidP="00BA7764">
      <w:pPr>
        <w:jc w:val="center"/>
      </w:pPr>
      <w:r>
        <w:rPr>
          <w:b/>
        </w:rPr>
        <w:t>Figura 2</w:t>
      </w:r>
      <w:r w:rsidR="00644B18">
        <w:rPr>
          <w:b/>
        </w:rPr>
        <w:t>3</w:t>
      </w:r>
      <w:r>
        <w:rPr>
          <w:b/>
        </w:rPr>
        <w:t xml:space="preserve">. </w:t>
      </w:r>
      <w:r>
        <w:t>Evolución del bias de la capa 1.</w:t>
      </w:r>
    </w:p>
    <w:p w14:paraId="24E14E1B" w14:textId="75F9CD91" w:rsidR="00BA7764" w:rsidRDefault="00637607" w:rsidP="00BA7764">
      <w:pPr>
        <w:jc w:val="center"/>
      </w:pPr>
      <w:r>
        <w:rPr>
          <w:noProof/>
        </w:rPr>
        <w:drawing>
          <wp:inline distT="0" distB="0" distL="0" distR="0" wp14:anchorId="788869AE" wp14:editId="60ADF289">
            <wp:extent cx="5972209" cy="3181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4">
                      <a:extLst>
                        <a:ext uri="{28A0092B-C50C-407E-A947-70E740481C1C}">
                          <a14:useLocalDpi xmlns:a14="http://schemas.microsoft.com/office/drawing/2010/main" val="0"/>
                        </a:ext>
                      </a:extLst>
                    </a:blip>
                    <a:srcRect l="8335" t="3363" r="8300" b="3454"/>
                    <a:stretch/>
                  </pic:blipFill>
                  <pic:spPr bwMode="auto">
                    <a:xfrm>
                      <a:off x="0" y="0"/>
                      <a:ext cx="5998849" cy="3195541"/>
                    </a:xfrm>
                    <a:prstGeom prst="rect">
                      <a:avLst/>
                    </a:prstGeom>
                    <a:noFill/>
                    <a:ln>
                      <a:noFill/>
                    </a:ln>
                    <a:extLst>
                      <a:ext uri="{53640926-AAD7-44D8-BBD7-CCE9431645EC}">
                        <a14:shadowObscured xmlns:a14="http://schemas.microsoft.com/office/drawing/2010/main"/>
                      </a:ext>
                    </a:extLst>
                  </pic:spPr>
                </pic:pic>
              </a:graphicData>
            </a:graphic>
          </wp:inline>
        </w:drawing>
      </w:r>
    </w:p>
    <w:p w14:paraId="727E282A" w14:textId="05B6790C" w:rsidR="00BA7764" w:rsidRPr="00BA7764" w:rsidRDefault="00BA7764" w:rsidP="00BA7764">
      <w:pPr>
        <w:jc w:val="center"/>
      </w:pPr>
      <w:r>
        <w:rPr>
          <w:b/>
        </w:rPr>
        <w:t>Figura 2</w:t>
      </w:r>
      <w:r w:rsidR="00644B18">
        <w:rPr>
          <w:b/>
        </w:rPr>
        <w:t>4</w:t>
      </w:r>
      <w:r>
        <w:rPr>
          <w:b/>
        </w:rPr>
        <w:t xml:space="preserve">. </w:t>
      </w:r>
      <w:r>
        <w:t>Evolución del bias de la capa 2.</w:t>
      </w:r>
    </w:p>
    <w:p w14:paraId="57D5CAE6" w14:textId="2B5261FE" w:rsidR="00BA7764" w:rsidRDefault="00644B18" w:rsidP="00644B18">
      <w:pPr>
        <w:jc w:val="both"/>
      </w:pPr>
      <w:r>
        <w:t>Finalmente verificamos el contenido de los archivos que contienen los resultados finales como se muestra en la figura 25:</w:t>
      </w:r>
    </w:p>
    <w:p w14:paraId="6FC41C0C" w14:textId="77777777" w:rsidR="00644B18" w:rsidRDefault="00644B18" w:rsidP="00644B18">
      <w:pPr>
        <w:jc w:val="center"/>
        <w:rPr>
          <w:b/>
        </w:rPr>
      </w:pPr>
    </w:p>
    <w:p w14:paraId="0BE426EE" w14:textId="0AF1F7D0" w:rsidR="00644B18" w:rsidRDefault="00345A02" w:rsidP="00345A02">
      <w:pPr>
        <w:rPr>
          <w:b/>
        </w:rPr>
      </w:pPr>
      <w:r>
        <w:rPr>
          <w:noProof/>
        </w:rPr>
        <w:lastRenderedPageBreak/>
        <w:drawing>
          <wp:anchor distT="0" distB="0" distL="114300" distR="114300" simplePos="0" relativeHeight="251653120" behindDoc="0" locked="0" layoutInCell="1" allowOverlap="1" wp14:anchorId="346BF019" wp14:editId="07AD6DA6">
            <wp:simplePos x="0" y="0"/>
            <wp:positionH relativeFrom="column">
              <wp:posOffset>0</wp:posOffset>
            </wp:positionH>
            <wp:positionV relativeFrom="paragraph">
              <wp:posOffset>1200150</wp:posOffset>
            </wp:positionV>
            <wp:extent cx="4324350" cy="1390650"/>
            <wp:effectExtent l="0" t="0" r="0" b="0"/>
            <wp:wrapThrough wrapText="bothSides">
              <wp:wrapPolygon edited="0">
                <wp:start x="0" y="0"/>
                <wp:lineTo x="0" y="21304"/>
                <wp:lineTo x="21505" y="21304"/>
                <wp:lineTo x="21505"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732"/>
                    <a:stretch/>
                  </pic:blipFill>
                  <pic:spPr bwMode="auto">
                    <a:xfrm>
                      <a:off x="0" y="0"/>
                      <a:ext cx="4324350" cy="1390650"/>
                    </a:xfrm>
                    <a:prstGeom prst="rect">
                      <a:avLst/>
                    </a:prstGeom>
                    <a:ln>
                      <a:noFill/>
                    </a:ln>
                    <a:extLst>
                      <a:ext uri="{53640926-AAD7-44D8-BBD7-CCE9431645EC}">
                        <a14:shadowObscured xmlns:a14="http://schemas.microsoft.com/office/drawing/2010/main"/>
                      </a:ext>
                    </a:extLst>
                  </pic:spPr>
                </pic:pic>
              </a:graphicData>
            </a:graphic>
          </wp:anchor>
        </w:drawing>
      </w:r>
      <w:r w:rsidR="00644B18">
        <w:rPr>
          <w:noProof/>
        </w:rPr>
        <w:drawing>
          <wp:anchor distT="0" distB="0" distL="114300" distR="114300" simplePos="0" relativeHeight="251630592" behindDoc="0" locked="0" layoutInCell="1" allowOverlap="1" wp14:anchorId="5649B938" wp14:editId="66E680CC">
            <wp:simplePos x="0" y="0"/>
            <wp:positionH relativeFrom="column">
              <wp:posOffset>0</wp:posOffset>
            </wp:positionH>
            <wp:positionV relativeFrom="paragraph">
              <wp:posOffset>0</wp:posOffset>
            </wp:positionV>
            <wp:extent cx="4324350" cy="1114425"/>
            <wp:effectExtent l="0" t="0" r="0" b="9525"/>
            <wp:wrapThrough wrapText="bothSides">
              <wp:wrapPolygon edited="0">
                <wp:start x="0" y="0"/>
                <wp:lineTo x="0" y="21415"/>
                <wp:lineTo x="21505" y="21415"/>
                <wp:lineTo x="21505"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r="4220"/>
                    <a:stretch/>
                  </pic:blipFill>
                  <pic:spPr bwMode="auto">
                    <a:xfrm>
                      <a:off x="0" y="0"/>
                      <a:ext cx="4324350" cy="1114425"/>
                    </a:xfrm>
                    <a:prstGeom prst="rect">
                      <a:avLst/>
                    </a:prstGeom>
                    <a:ln>
                      <a:noFill/>
                    </a:ln>
                    <a:extLst>
                      <a:ext uri="{53640926-AAD7-44D8-BBD7-CCE9431645EC}">
                        <a14:shadowObscured xmlns:a14="http://schemas.microsoft.com/office/drawing/2010/main"/>
                      </a:ext>
                    </a:extLst>
                  </pic:spPr>
                </pic:pic>
              </a:graphicData>
            </a:graphic>
          </wp:anchor>
        </w:drawing>
      </w:r>
      <w:r w:rsidR="00644B18" w:rsidRPr="00644B18">
        <w:rPr>
          <w:noProof/>
        </w:rPr>
        <w:t xml:space="preserve"> </w:t>
      </w:r>
      <w:r w:rsidRPr="00345A02">
        <w:rPr>
          <w:noProof/>
        </w:rPr>
        <w:t xml:space="preserve">       </w:t>
      </w:r>
    </w:p>
    <w:p w14:paraId="55344D90" w14:textId="77777777" w:rsidR="00345A02" w:rsidRDefault="00345A02" w:rsidP="00644B18">
      <w:pPr>
        <w:jc w:val="center"/>
        <w:rPr>
          <w:b/>
        </w:rPr>
      </w:pPr>
    </w:p>
    <w:p w14:paraId="09D7A913" w14:textId="77777777" w:rsidR="00345A02" w:rsidRDefault="00345A02" w:rsidP="00644B18">
      <w:pPr>
        <w:jc w:val="center"/>
        <w:rPr>
          <w:b/>
        </w:rPr>
      </w:pPr>
    </w:p>
    <w:p w14:paraId="48DB39D0" w14:textId="77777777" w:rsidR="00345A02" w:rsidRDefault="00345A02" w:rsidP="00644B18">
      <w:pPr>
        <w:jc w:val="center"/>
        <w:rPr>
          <w:b/>
        </w:rPr>
      </w:pPr>
    </w:p>
    <w:p w14:paraId="18A7E099" w14:textId="651C3DCC" w:rsidR="00345A02" w:rsidRDefault="00345A02" w:rsidP="00644B18">
      <w:pPr>
        <w:jc w:val="center"/>
        <w:rPr>
          <w:b/>
        </w:rPr>
      </w:pPr>
    </w:p>
    <w:p w14:paraId="30B0249C" w14:textId="521CA3F7" w:rsidR="00345A02" w:rsidRDefault="00345A02" w:rsidP="00644B18">
      <w:pPr>
        <w:jc w:val="center"/>
        <w:rPr>
          <w:b/>
        </w:rPr>
      </w:pPr>
    </w:p>
    <w:p w14:paraId="75F169D9" w14:textId="1118667C" w:rsidR="00345A02" w:rsidRDefault="00345A02" w:rsidP="00644B18">
      <w:pPr>
        <w:jc w:val="center"/>
        <w:rPr>
          <w:b/>
        </w:rPr>
      </w:pPr>
    </w:p>
    <w:p w14:paraId="68C1E8E0" w14:textId="6BB4F798" w:rsidR="00345A02" w:rsidRDefault="00345A02" w:rsidP="00644B18">
      <w:pPr>
        <w:jc w:val="center"/>
        <w:rPr>
          <w:b/>
        </w:rPr>
      </w:pPr>
    </w:p>
    <w:p w14:paraId="63910627" w14:textId="27423851" w:rsidR="00345A02" w:rsidRDefault="00345A02" w:rsidP="00644B18">
      <w:pPr>
        <w:jc w:val="center"/>
        <w:rPr>
          <w:b/>
        </w:rPr>
      </w:pPr>
    </w:p>
    <w:p w14:paraId="73A00F94" w14:textId="32773007" w:rsidR="00345A02" w:rsidRDefault="00530DFC" w:rsidP="00644B18">
      <w:pPr>
        <w:jc w:val="center"/>
        <w:rPr>
          <w:b/>
        </w:rPr>
      </w:pPr>
      <w:r>
        <w:rPr>
          <w:noProof/>
        </w:rPr>
        <w:drawing>
          <wp:anchor distT="0" distB="0" distL="114300" distR="114300" simplePos="0" relativeHeight="251607040" behindDoc="0" locked="0" layoutInCell="1" allowOverlap="1" wp14:anchorId="3E783799" wp14:editId="373C0B23">
            <wp:simplePos x="0" y="0"/>
            <wp:positionH relativeFrom="column">
              <wp:posOffset>3678555</wp:posOffset>
            </wp:positionH>
            <wp:positionV relativeFrom="paragraph">
              <wp:posOffset>223520</wp:posOffset>
            </wp:positionV>
            <wp:extent cx="1296670" cy="679450"/>
            <wp:effectExtent l="0" t="0" r="0" b="6350"/>
            <wp:wrapThrough wrapText="bothSides">
              <wp:wrapPolygon edited="0">
                <wp:start x="0" y="0"/>
                <wp:lineTo x="0" y="21196"/>
                <wp:lineTo x="21262" y="21196"/>
                <wp:lineTo x="21262"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296670" cy="679450"/>
                    </a:xfrm>
                    <a:prstGeom prst="rect">
                      <a:avLst/>
                    </a:prstGeom>
                  </pic:spPr>
                </pic:pic>
              </a:graphicData>
            </a:graphic>
            <wp14:sizeRelH relativeFrom="margin">
              <wp14:pctWidth>0</wp14:pctWidth>
            </wp14:sizeRelH>
            <wp14:sizeRelV relativeFrom="margin">
              <wp14:pctHeight>0</wp14:pctHeight>
            </wp14:sizeRelV>
          </wp:anchor>
        </w:drawing>
      </w:r>
      <w:r w:rsidR="00345A02">
        <w:rPr>
          <w:noProof/>
        </w:rPr>
        <w:drawing>
          <wp:anchor distT="0" distB="0" distL="114300" distR="114300" simplePos="0" relativeHeight="251680768" behindDoc="0" locked="0" layoutInCell="1" allowOverlap="1" wp14:anchorId="503045C3" wp14:editId="517B361B">
            <wp:simplePos x="0" y="0"/>
            <wp:positionH relativeFrom="column">
              <wp:posOffset>0</wp:posOffset>
            </wp:positionH>
            <wp:positionV relativeFrom="paragraph">
              <wp:posOffset>20320</wp:posOffset>
            </wp:positionV>
            <wp:extent cx="3676650" cy="1447800"/>
            <wp:effectExtent l="0" t="0" r="0" b="0"/>
            <wp:wrapThrough wrapText="bothSides">
              <wp:wrapPolygon edited="0">
                <wp:start x="0" y="0"/>
                <wp:lineTo x="0" y="21316"/>
                <wp:lineTo x="21488" y="21316"/>
                <wp:lineTo x="21488"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76650" cy="1447800"/>
                    </a:xfrm>
                    <a:prstGeom prst="rect">
                      <a:avLst/>
                    </a:prstGeom>
                  </pic:spPr>
                </pic:pic>
              </a:graphicData>
            </a:graphic>
          </wp:anchor>
        </w:drawing>
      </w:r>
    </w:p>
    <w:p w14:paraId="54FB951D" w14:textId="2E5559FD" w:rsidR="00345A02" w:rsidRDefault="00345A02" w:rsidP="00644B18">
      <w:pPr>
        <w:jc w:val="center"/>
        <w:rPr>
          <w:b/>
        </w:rPr>
      </w:pPr>
    </w:p>
    <w:p w14:paraId="22AAD4E1" w14:textId="2EF78FCA" w:rsidR="00345A02" w:rsidRDefault="00345A02" w:rsidP="00644B18">
      <w:pPr>
        <w:jc w:val="center"/>
        <w:rPr>
          <w:b/>
        </w:rPr>
      </w:pPr>
    </w:p>
    <w:p w14:paraId="6677891A" w14:textId="74E78648" w:rsidR="00345A02" w:rsidRDefault="00530DFC" w:rsidP="00644B18">
      <w:pPr>
        <w:jc w:val="center"/>
        <w:rPr>
          <w:b/>
        </w:rPr>
      </w:pPr>
      <w:r>
        <w:rPr>
          <w:noProof/>
        </w:rPr>
        <w:drawing>
          <wp:anchor distT="0" distB="0" distL="114300" distR="114300" simplePos="0" relativeHeight="251574272" behindDoc="1" locked="0" layoutInCell="1" allowOverlap="1" wp14:anchorId="4E199610" wp14:editId="672C1034">
            <wp:simplePos x="0" y="0"/>
            <wp:positionH relativeFrom="column">
              <wp:posOffset>3701725</wp:posOffset>
            </wp:positionH>
            <wp:positionV relativeFrom="paragraph">
              <wp:posOffset>50815</wp:posOffset>
            </wp:positionV>
            <wp:extent cx="1275080" cy="643890"/>
            <wp:effectExtent l="0" t="0" r="1270" b="3810"/>
            <wp:wrapThrough wrapText="bothSides">
              <wp:wrapPolygon edited="0">
                <wp:start x="0" y="0"/>
                <wp:lineTo x="0" y="21089"/>
                <wp:lineTo x="21299" y="21089"/>
                <wp:lineTo x="21299"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275080" cy="643890"/>
                    </a:xfrm>
                    <a:prstGeom prst="rect">
                      <a:avLst/>
                    </a:prstGeom>
                  </pic:spPr>
                </pic:pic>
              </a:graphicData>
            </a:graphic>
            <wp14:sizeRelH relativeFrom="margin">
              <wp14:pctWidth>0</wp14:pctWidth>
            </wp14:sizeRelH>
            <wp14:sizeRelV relativeFrom="margin">
              <wp14:pctHeight>0</wp14:pctHeight>
            </wp14:sizeRelV>
          </wp:anchor>
        </w:drawing>
      </w:r>
    </w:p>
    <w:p w14:paraId="0EE8F808" w14:textId="26E9DD9D" w:rsidR="00345A02" w:rsidRDefault="00345A02" w:rsidP="00644B18">
      <w:pPr>
        <w:jc w:val="center"/>
        <w:rPr>
          <w:b/>
        </w:rPr>
      </w:pPr>
    </w:p>
    <w:p w14:paraId="03FEC525" w14:textId="429BB31F" w:rsidR="00345A02" w:rsidRDefault="00345A02" w:rsidP="00644B18">
      <w:pPr>
        <w:jc w:val="center"/>
        <w:rPr>
          <w:b/>
        </w:rPr>
      </w:pPr>
    </w:p>
    <w:p w14:paraId="5C7B30A9" w14:textId="142C257F" w:rsidR="00345A02" w:rsidRDefault="00345A02" w:rsidP="00644B18">
      <w:pPr>
        <w:jc w:val="center"/>
        <w:rPr>
          <w:b/>
        </w:rPr>
      </w:pPr>
      <w:r>
        <w:rPr>
          <w:noProof/>
        </w:rPr>
        <w:drawing>
          <wp:anchor distT="0" distB="0" distL="114300" distR="114300" simplePos="0" relativeHeight="251712512" behindDoc="0" locked="0" layoutInCell="1" allowOverlap="1" wp14:anchorId="2A462ED1" wp14:editId="3364A059">
            <wp:simplePos x="0" y="0"/>
            <wp:positionH relativeFrom="column">
              <wp:posOffset>66675</wp:posOffset>
            </wp:positionH>
            <wp:positionV relativeFrom="paragraph">
              <wp:posOffset>198120</wp:posOffset>
            </wp:positionV>
            <wp:extent cx="3638550" cy="1438275"/>
            <wp:effectExtent l="0" t="0" r="0" b="9525"/>
            <wp:wrapThrough wrapText="bothSides">
              <wp:wrapPolygon edited="0">
                <wp:start x="0" y="0"/>
                <wp:lineTo x="0" y="21457"/>
                <wp:lineTo x="21487" y="21457"/>
                <wp:lineTo x="2148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38550" cy="1438275"/>
                    </a:xfrm>
                    <a:prstGeom prst="rect">
                      <a:avLst/>
                    </a:prstGeom>
                  </pic:spPr>
                </pic:pic>
              </a:graphicData>
            </a:graphic>
          </wp:anchor>
        </w:drawing>
      </w:r>
    </w:p>
    <w:p w14:paraId="04DE750A" w14:textId="7CA725DE" w:rsidR="00345A02" w:rsidRDefault="00530DFC" w:rsidP="00644B18">
      <w:pPr>
        <w:jc w:val="center"/>
        <w:rPr>
          <w:b/>
        </w:rPr>
      </w:pPr>
      <w:r>
        <w:rPr>
          <w:noProof/>
        </w:rPr>
        <w:drawing>
          <wp:anchor distT="0" distB="0" distL="114300" distR="114300" simplePos="0" relativeHeight="251746304" behindDoc="0" locked="0" layoutInCell="1" allowOverlap="1" wp14:anchorId="50F87A69" wp14:editId="0273C321">
            <wp:simplePos x="0" y="0"/>
            <wp:positionH relativeFrom="column">
              <wp:posOffset>3676015</wp:posOffset>
            </wp:positionH>
            <wp:positionV relativeFrom="paragraph">
              <wp:posOffset>65405</wp:posOffset>
            </wp:positionV>
            <wp:extent cx="1168400" cy="431800"/>
            <wp:effectExtent l="0" t="0" r="0" b="6350"/>
            <wp:wrapThrough wrapText="bothSides">
              <wp:wrapPolygon edited="0">
                <wp:start x="0" y="0"/>
                <wp:lineTo x="0" y="20965"/>
                <wp:lineTo x="21130" y="20965"/>
                <wp:lineTo x="21130"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168400" cy="431800"/>
                    </a:xfrm>
                    <a:prstGeom prst="rect">
                      <a:avLst/>
                    </a:prstGeom>
                  </pic:spPr>
                </pic:pic>
              </a:graphicData>
            </a:graphic>
            <wp14:sizeRelH relativeFrom="margin">
              <wp14:pctWidth>0</wp14:pctWidth>
            </wp14:sizeRelH>
            <wp14:sizeRelV relativeFrom="margin">
              <wp14:pctHeight>0</wp14:pctHeight>
            </wp14:sizeRelV>
          </wp:anchor>
        </w:drawing>
      </w:r>
    </w:p>
    <w:p w14:paraId="749D40BF" w14:textId="4CE03ADF" w:rsidR="00345A02" w:rsidRDefault="00530DFC" w:rsidP="00644B18">
      <w:pPr>
        <w:jc w:val="center"/>
        <w:rPr>
          <w:b/>
        </w:rPr>
      </w:pPr>
      <w:r>
        <w:rPr>
          <w:noProof/>
        </w:rPr>
        <w:drawing>
          <wp:anchor distT="0" distB="0" distL="114300" distR="114300" simplePos="0" relativeHeight="251777024" behindDoc="0" locked="0" layoutInCell="1" allowOverlap="1" wp14:anchorId="0C0D2FEF" wp14:editId="4D272603">
            <wp:simplePos x="0" y="0"/>
            <wp:positionH relativeFrom="column">
              <wp:posOffset>3676015</wp:posOffset>
            </wp:positionH>
            <wp:positionV relativeFrom="paragraph">
              <wp:posOffset>215265</wp:posOffset>
            </wp:positionV>
            <wp:extent cx="1796415" cy="464820"/>
            <wp:effectExtent l="0" t="0" r="0" b="0"/>
            <wp:wrapThrough wrapText="bothSides">
              <wp:wrapPolygon edited="0">
                <wp:start x="0" y="0"/>
                <wp:lineTo x="0" y="20361"/>
                <wp:lineTo x="21302" y="20361"/>
                <wp:lineTo x="21302"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96415" cy="464820"/>
                    </a:xfrm>
                    <a:prstGeom prst="rect">
                      <a:avLst/>
                    </a:prstGeom>
                  </pic:spPr>
                </pic:pic>
              </a:graphicData>
            </a:graphic>
            <wp14:sizeRelH relativeFrom="margin">
              <wp14:pctWidth>0</wp14:pctWidth>
            </wp14:sizeRelH>
            <wp14:sizeRelV relativeFrom="margin">
              <wp14:pctHeight>0</wp14:pctHeight>
            </wp14:sizeRelV>
          </wp:anchor>
        </w:drawing>
      </w:r>
    </w:p>
    <w:p w14:paraId="0AEA5FC4" w14:textId="0B155811" w:rsidR="00345A02" w:rsidRDefault="00345A02" w:rsidP="00644B18">
      <w:pPr>
        <w:jc w:val="center"/>
        <w:rPr>
          <w:b/>
        </w:rPr>
      </w:pPr>
    </w:p>
    <w:p w14:paraId="7A4CA153" w14:textId="513F6DC7" w:rsidR="00345A02" w:rsidRDefault="00345A02" w:rsidP="00644B18">
      <w:pPr>
        <w:jc w:val="center"/>
        <w:rPr>
          <w:b/>
        </w:rPr>
      </w:pPr>
    </w:p>
    <w:p w14:paraId="0963534C" w14:textId="77777777" w:rsidR="00530DFC" w:rsidRDefault="00530DFC" w:rsidP="00644B18">
      <w:pPr>
        <w:jc w:val="center"/>
        <w:rPr>
          <w:b/>
        </w:rPr>
      </w:pPr>
    </w:p>
    <w:p w14:paraId="6767E5E9" w14:textId="76D23BCA" w:rsidR="00644B18" w:rsidRPr="00644B18" w:rsidRDefault="00644B18" w:rsidP="00644B18">
      <w:pPr>
        <w:jc w:val="center"/>
      </w:pPr>
      <w:r>
        <w:rPr>
          <w:b/>
        </w:rPr>
        <w:t xml:space="preserve">Figura 25. </w:t>
      </w:r>
      <w:r>
        <w:t>Carpeta contenedora y los respectivos archivos y su contenido.</w:t>
      </w:r>
    </w:p>
    <w:p w14:paraId="12860CE4" w14:textId="1569F969" w:rsidR="00644B18" w:rsidRPr="00BA7764" w:rsidRDefault="00644B18" w:rsidP="00644B18">
      <w:pPr>
        <w:jc w:val="both"/>
      </w:pPr>
    </w:p>
    <w:p w14:paraId="3F476F41" w14:textId="2E5BF3F7" w:rsidR="004360A7" w:rsidRDefault="004360A7" w:rsidP="004360A7"/>
    <w:p w14:paraId="127F884C" w14:textId="35B73FC9" w:rsidR="00644B18" w:rsidRDefault="00644B18" w:rsidP="004360A7"/>
    <w:p w14:paraId="2C1A7CC9" w14:textId="0F31FBDF" w:rsidR="00644B18" w:rsidRDefault="00644B18" w:rsidP="004360A7"/>
    <w:p w14:paraId="2305B91E" w14:textId="77777777" w:rsidR="00644B18" w:rsidRDefault="00644B18" w:rsidP="004360A7"/>
    <w:p w14:paraId="5C26664F" w14:textId="36128AE4" w:rsidR="004360A7" w:rsidRDefault="004360A7" w:rsidP="004360A7">
      <w:pPr>
        <w:pStyle w:val="Ttulo2"/>
      </w:pPr>
      <w:bookmarkStart w:id="8" w:name="_Toc500602747"/>
      <w:r>
        <w:lastRenderedPageBreak/>
        <w:t>Experimento 3:</w:t>
      </w:r>
      <w:bookmarkEnd w:id="8"/>
    </w:p>
    <w:p w14:paraId="482FBA44" w14:textId="4755DFA4" w:rsidR="004360A7" w:rsidRDefault="004360A7" w:rsidP="004360A7">
      <w:r>
        <w:t xml:space="preserve">Se utilizará a continuación el siguiente conjunto de entrenamiento que consta de </w:t>
      </w:r>
      <w:r w:rsidR="00BF3B57">
        <w:t>91</w:t>
      </w:r>
      <w:r>
        <w:t xml:space="preserve"> datos, el cuál corresponde a la función</w:t>
      </w:r>
      <w:r w:rsidR="00BF3B57">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m:rPr>
                <m:sty m:val="p"/>
              </m:rPr>
              <w:rPr>
                <w:rFonts w:ascii="Cambria Math" w:hAnsi="Cambria Math"/>
              </w:rPr>
              <m:t>n</m:t>
            </m:r>
          </m:num>
          <m:den>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BF3B57" w:rsidRPr="00A41A75">
        <w:t xml:space="preserve"> </w:t>
      </w:r>
      <w:r>
        <w:t xml:space="preserve"> en </w:t>
      </w:r>
      <w:r w:rsidRPr="00BF3B57">
        <w:rPr>
          <w:u w:val="single"/>
        </w:rPr>
        <w:t>el</w:t>
      </w:r>
      <w:r>
        <w:t xml:space="preserve"> intervalo [</w:t>
      </w:r>
      <w:r w:rsidR="0045661D">
        <w:t>-3</w:t>
      </w:r>
      <w:r>
        <w:t>,</w:t>
      </w:r>
      <w:r w:rsidR="0045661D">
        <w:t>3</w:t>
      </w:r>
      <w:r>
        <w:t xml:space="preserve">]. </w:t>
      </w:r>
      <w:sdt>
        <w:sdtPr>
          <w:id w:val="1258863463"/>
          <w:citation/>
        </w:sdtPr>
        <w:sdtContent>
          <w:r>
            <w:fldChar w:fldCharType="begin"/>
          </w:r>
          <w:r>
            <w:instrText xml:space="preserve"> CITATION Pri97 \l 2058 </w:instrText>
          </w:r>
          <w:r>
            <w:fldChar w:fldCharType="separate"/>
          </w:r>
          <w:r w:rsidR="00E222C7" w:rsidRPr="00E222C7">
            <w:rPr>
              <w:noProof/>
            </w:rPr>
            <w:t>[6]</w:t>
          </w:r>
          <w:r>
            <w:fldChar w:fldCharType="end"/>
          </w:r>
        </w:sdtContent>
      </w:sdt>
    </w:p>
    <w:p w14:paraId="6A09AD2D" w14:textId="77777777" w:rsidR="004360A7" w:rsidRPr="00B67587" w:rsidRDefault="004360A7" w:rsidP="004360A7">
      <w:pPr>
        <w:pStyle w:val="Sinespaciado"/>
        <w:jc w:val="center"/>
        <w:rPr>
          <w:sz w:val="14"/>
          <w:szCs w:val="14"/>
          <w:lang w:val="es-MX"/>
        </w:rPr>
        <w:sectPr w:rsidR="004360A7" w:rsidRPr="00B67587" w:rsidSect="00BA7764">
          <w:type w:val="continuous"/>
          <w:pgSz w:w="12240" w:h="15840"/>
          <w:pgMar w:top="1440" w:right="1440" w:bottom="1440" w:left="1440" w:header="720" w:footer="720" w:gutter="0"/>
          <w:cols w:space="720"/>
        </w:sectPr>
      </w:pPr>
    </w:p>
    <w:p w14:paraId="10457576" w14:textId="77777777" w:rsidR="004360A7" w:rsidRPr="0045661D" w:rsidRDefault="004360A7" w:rsidP="004360A7">
      <w:pPr>
        <w:pStyle w:val="Sinespaciado"/>
        <w:jc w:val="center"/>
        <w:rPr>
          <w:rFonts w:ascii="Consolas" w:hAnsi="Consolas"/>
          <w:b/>
          <w:sz w:val="16"/>
          <w:szCs w:val="14"/>
          <w:lang w:val="es-MX"/>
        </w:rPr>
      </w:pPr>
      <w:r w:rsidRPr="0045661D">
        <w:rPr>
          <w:rFonts w:ascii="Consolas" w:hAnsi="Consolas"/>
          <w:b/>
          <w:sz w:val="16"/>
          <w:szCs w:val="14"/>
          <w:lang w:val="es-MX"/>
        </w:rPr>
        <w:t xml:space="preserve">   n      f(n)</w:t>
      </w:r>
    </w:p>
    <w:p w14:paraId="3EEF7E35"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-3.000000 -0.300000</w:t>
      </w:r>
    </w:p>
    <w:p w14:paraId="04C97B5E"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-2.950000 -0.304045</w:t>
      </w:r>
    </w:p>
    <w:p w14:paraId="408E7CE5"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-2.900000 -0.308183</w:t>
      </w:r>
    </w:p>
    <w:p w14:paraId="355A3C6D"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-2.850000 -0.312414</w:t>
      </w:r>
    </w:p>
    <w:p w14:paraId="61CCF644"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-2.800000 -0.316742</w:t>
      </w:r>
    </w:p>
    <w:p w14:paraId="0F107249"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-2.750000 -0.321168</w:t>
      </w:r>
    </w:p>
    <w:p w14:paraId="04FD1D5C"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-2.700000 -0.325694</w:t>
      </w:r>
    </w:p>
    <w:p w14:paraId="7D5C06CB"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-2.650000 -0.330321</w:t>
      </w:r>
    </w:p>
    <w:p w14:paraId="4E7D98AD"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-2.600000 -0.335052</w:t>
      </w:r>
    </w:p>
    <w:p w14:paraId="4356F34C"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-2.550000 -0.339887</w:t>
      </w:r>
    </w:p>
    <w:p w14:paraId="79C08B43"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-2.500000 -0.344828</w:t>
      </w:r>
    </w:p>
    <w:p w14:paraId="6AAB95AE"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-2.450000 -0.349875</w:t>
      </w:r>
    </w:p>
    <w:p w14:paraId="539A164B"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-2.400000 -0.355030</w:t>
      </w:r>
    </w:p>
    <w:p w14:paraId="59560C2B"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-2.350000 -0.360291</w:t>
      </w:r>
    </w:p>
    <w:p w14:paraId="551DAE0E"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-2.300000 -0.365660</w:t>
      </w:r>
    </w:p>
    <w:p w14:paraId="6EAB2028"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-2.250000 -0.371134</w:t>
      </w:r>
    </w:p>
    <w:p w14:paraId="35FD8CE7"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-2.200000 -0.376712</w:t>
      </w:r>
    </w:p>
    <w:p w14:paraId="5B1342D2"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-2.150000 -0.382392</w:t>
      </w:r>
    </w:p>
    <w:p w14:paraId="0CF76861"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-2.100000 -0.388170</w:t>
      </w:r>
    </w:p>
    <w:p w14:paraId="0A6C0EE8"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-2.050000 -0.394041</w:t>
      </w:r>
    </w:p>
    <w:p w14:paraId="6E84A090"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-2.000000 -0.400000</w:t>
      </w:r>
    </w:p>
    <w:p w14:paraId="71109CAF"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-1.950000 -0.406039</w:t>
      </w:r>
    </w:p>
    <w:p w14:paraId="2557E6D4"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-1.900000 -0.412148</w:t>
      </w:r>
    </w:p>
    <w:p w14:paraId="383F133B"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-1.850000 -0.418315</w:t>
      </w:r>
    </w:p>
    <w:p w14:paraId="66D18B75"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-1.800000 -0.424528</w:t>
      </w:r>
    </w:p>
    <w:p w14:paraId="2CF4524C"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-1.750000 -0.430769</w:t>
      </w:r>
    </w:p>
    <w:p w14:paraId="37121830"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-1.700000 -0.437018</w:t>
      </w:r>
    </w:p>
    <w:p w14:paraId="4C36CC44"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-1.650000 -0.443251</w:t>
      </w:r>
    </w:p>
    <w:p w14:paraId="6D473CF1"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-1.600000 -0.449438</w:t>
      </w:r>
    </w:p>
    <w:p w14:paraId="60F9ED7F"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-1.550000 -0.455547</w:t>
      </w:r>
    </w:p>
    <w:p w14:paraId="6F191C64"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-1.500000 -0.461538</w:t>
      </w:r>
    </w:p>
    <w:p w14:paraId="316320D0"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-1.450000 -0.467365</w:t>
      </w:r>
    </w:p>
    <w:p w14:paraId="42EEA866" w14:textId="2219B052" w:rsidR="0045661D" w:rsidRDefault="0045661D" w:rsidP="0045661D">
      <w:pPr>
        <w:pStyle w:val="Sinespaciado"/>
        <w:rPr>
          <w:rFonts w:ascii="Consolas" w:hAnsi="Consolas"/>
          <w:sz w:val="16"/>
          <w:szCs w:val="14"/>
          <w:lang w:val="es-MX"/>
        </w:rPr>
      </w:pPr>
      <w:r w:rsidRPr="0045661D">
        <w:rPr>
          <w:rFonts w:ascii="Consolas" w:hAnsi="Consolas"/>
          <w:sz w:val="16"/>
          <w:szCs w:val="14"/>
          <w:lang w:val="es-MX"/>
        </w:rPr>
        <w:t>-1.400000 -0.472973</w:t>
      </w:r>
    </w:p>
    <w:p w14:paraId="4E8DF0DC" w14:textId="77777777" w:rsidR="0045661D" w:rsidRPr="0045661D" w:rsidRDefault="0045661D" w:rsidP="0045661D">
      <w:pPr>
        <w:pStyle w:val="Sinespaciado"/>
        <w:rPr>
          <w:rFonts w:ascii="Consolas" w:hAnsi="Consolas"/>
          <w:sz w:val="16"/>
          <w:szCs w:val="14"/>
          <w:lang w:val="es-MX"/>
        </w:rPr>
      </w:pPr>
    </w:p>
    <w:p w14:paraId="74635751" w14:textId="77777777" w:rsidR="0045661D" w:rsidRPr="0045661D" w:rsidRDefault="0045661D" w:rsidP="0045661D">
      <w:pPr>
        <w:pStyle w:val="Sinespaciado"/>
        <w:rPr>
          <w:rFonts w:ascii="Consolas" w:hAnsi="Consolas"/>
          <w:b/>
          <w:sz w:val="16"/>
          <w:szCs w:val="14"/>
          <w:lang w:val="es-MX"/>
        </w:rPr>
      </w:pPr>
      <w:r w:rsidRPr="0045661D">
        <w:rPr>
          <w:rFonts w:ascii="Consolas" w:hAnsi="Consolas"/>
          <w:sz w:val="16"/>
          <w:szCs w:val="14"/>
          <w:lang w:val="es-MX"/>
        </w:rPr>
        <w:t xml:space="preserve">     </w:t>
      </w:r>
      <w:r w:rsidRPr="0045661D">
        <w:rPr>
          <w:rFonts w:ascii="Consolas" w:hAnsi="Consolas"/>
          <w:b/>
          <w:sz w:val="16"/>
          <w:szCs w:val="14"/>
          <w:lang w:val="es-MX"/>
        </w:rPr>
        <w:t>n       f(n)</w:t>
      </w:r>
    </w:p>
    <w:p w14:paraId="58BF2CEA"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-1.350000 -0.478299</w:t>
      </w:r>
    </w:p>
    <w:p w14:paraId="392B015F"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-1.300000 -0.483271</w:t>
      </w:r>
    </w:p>
    <w:p w14:paraId="41E076B9"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-1.250000 -0.487805</w:t>
      </w:r>
    </w:p>
    <w:p w14:paraId="5B376F8C"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-1.200000 -0.491803</w:t>
      </w:r>
    </w:p>
    <w:p w14:paraId="78BF2D9D"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-1.150000 -0.495156</w:t>
      </w:r>
    </w:p>
    <w:p w14:paraId="5945E57B"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-1.100000 -0.497738</w:t>
      </w:r>
    </w:p>
    <w:p w14:paraId="69818CDA"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-1.050000 -0.499405</w:t>
      </w:r>
    </w:p>
    <w:p w14:paraId="2A0579FD"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-1.000000 -0.500000</w:t>
      </w:r>
    </w:p>
    <w:p w14:paraId="2F259CE1"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-0.950000 -0.499343</w:t>
      </w:r>
    </w:p>
    <w:p w14:paraId="51001F88"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-0.900000 -0.497238</w:t>
      </w:r>
    </w:p>
    <w:p w14:paraId="0CC67C4D"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-0.850000 -0.493469</w:t>
      </w:r>
    </w:p>
    <w:p w14:paraId="359B4BEC"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-0.800000 -0.487805</w:t>
      </w:r>
    </w:p>
    <w:p w14:paraId="21BC6E2F"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-0.750000 -0.480000</w:t>
      </w:r>
    </w:p>
    <w:p w14:paraId="54DBC58F"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-0.700000 -0.469799</w:t>
      </w:r>
    </w:p>
    <w:p w14:paraId="0E36D98A"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-0.650000 -0.456942</w:t>
      </w:r>
    </w:p>
    <w:p w14:paraId="69444DC2"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-0.600000 -0.441176</w:t>
      </w:r>
    </w:p>
    <w:p w14:paraId="7C680861"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-0.550000 -0.422265</w:t>
      </w:r>
    </w:p>
    <w:p w14:paraId="3E166993" w14:textId="77777777" w:rsidR="0045661D"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-0.500000 -0.400000</w:t>
      </w:r>
    </w:p>
    <w:p w14:paraId="67B8FF31" w14:textId="7CDCFB73" w:rsidR="004360A7" w:rsidRPr="0045661D" w:rsidRDefault="0045661D" w:rsidP="0045661D">
      <w:pPr>
        <w:pStyle w:val="Sinespaciado"/>
        <w:rPr>
          <w:rFonts w:ascii="Consolas" w:hAnsi="Consolas"/>
          <w:sz w:val="16"/>
          <w:szCs w:val="14"/>
          <w:lang w:val="es-MX"/>
        </w:rPr>
      </w:pPr>
      <w:r w:rsidRPr="0045661D">
        <w:rPr>
          <w:rFonts w:ascii="Consolas" w:hAnsi="Consolas"/>
          <w:sz w:val="16"/>
          <w:szCs w:val="14"/>
          <w:lang w:val="es-MX"/>
        </w:rPr>
        <w:t>-0.450000 -0.374220</w:t>
      </w:r>
    </w:p>
    <w:p w14:paraId="29E3AD80"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-0.400000 -0.344828</w:t>
      </w:r>
    </w:p>
    <w:p w14:paraId="1E83CED6"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-0.350000 -0.311804</w:t>
      </w:r>
    </w:p>
    <w:p w14:paraId="41A29839"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-0.300000 -0.275229</w:t>
      </w:r>
    </w:p>
    <w:p w14:paraId="15B68A31"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-0.250000 -0.235294</w:t>
      </w:r>
    </w:p>
    <w:p w14:paraId="16E03838"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-0.200000 -0.192308</w:t>
      </w:r>
    </w:p>
    <w:p w14:paraId="32D97B96"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-0.150000 -0.146699</w:t>
      </w:r>
    </w:p>
    <w:p w14:paraId="5C66E8A8"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-0.100000 -0.099010</w:t>
      </w:r>
    </w:p>
    <w:p w14:paraId="72F85397"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-0.050000 -0.049875</w:t>
      </w:r>
    </w:p>
    <w:p w14:paraId="3BABAA89"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-0.000000 -0.000000</w:t>
      </w:r>
    </w:p>
    <w:p w14:paraId="43BA2C27"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0.050000 0.049875</w:t>
      </w:r>
    </w:p>
    <w:p w14:paraId="583C9A99"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0.100000 0.099010</w:t>
      </w:r>
    </w:p>
    <w:p w14:paraId="2803D5E5"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0.150000 0.146699</w:t>
      </w:r>
    </w:p>
    <w:p w14:paraId="363184C3"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0.200000 0.192308</w:t>
      </w:r>
    </w:p>
    <w:p w14:paraId="24BF0D20"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0.250000 0.235294</w:t>
      </w:r>
    </w:p>
    <w:p w14:paraId="506747C3"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0.300000 0.275229</w:t>
      </w:r>
    </w:p>
    <w:p w14:paraId="4551C0ED" w14:textId="3EB44F97" w:rsidR="0045661D" w:rsidRPr="0045661D" w:rsidRDefault="0045661D" w:rsidP="0045661D">
      <w:pPr>
        <w:pStyle w:val="Sinespaciado"/>
        <w:rPr>
          <w:rFonts w:ascii="Consolas" w:hAnsi="Consolas"/>
          <w:b/>
          <w:sz w:val="16"/>
          <w:szCs w:val="14"/>
          <w:lang w:val="es-MX"/>
        </w:rPr>
      </w:pPr>
      <w:r>
        <w:rPr>
          <w:rFonts w:ascii="Consolas" w:hAnsi="Consolas"/>
          <w:b/>
          <w:sz w:val="16"/>
          <w:szCs w:val="14"/>
          <w:lang w:val="es-MX"/>
        </w:rPr>
        <w:t xml:space="preserve">     </w:t>
      </w:r>
      <w:r w:rsidRPr="0045661D">
        <w:rPr>
          <w:rFonts w:ascii="Consolas" w:hAnsi="Consolas"/>
          <w:b/>
          <w:sz w:val="16"/>
          <w:szCs w:val="14"/>
          <w:lang w:val="es-MX"/>
        </w:rPr>
        <w:t>n      f(n)</w:t>
      </w:r>
    </w:p>
    <w:p w14:paraId="2538D417"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0.350000 0.311804</w:t>
      </w:r>
    </w:p>
    <w:p w14:paraId="102D3E71"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0.400000 0.344828</w:t>
      </w:r>
    </w:p>
    <w:p w14:paraId="32C11E7D"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0.450000 0.374220</w:t>
      </w:r>
    </w:p>
    <w:p w14:paraId="35BB660C"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0.500000 0.400000</w:t>
      </w:r>
    </w:p>
    <w:p w14:paraId="71469C85"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0.550000 0.422265</w:t>
      </w:r>
    </w:p>
    <w:p w14:paraId="3CEF8311"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0.600000 0.441176</w:t>
      </w:r>
    </w:p>
    <w:p w14:paraId="4B83FA9E"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0.650000 0.456942</w:t>
      </w:r>
    </w:p>
    <w:p w14:paraId="21325844"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0.700000 0.469799</w:t>
      </w:r>
    </w:p>
    <w:p w14:paraId="2370EC84"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0.750000 0.480000</w:t>
      </w:r>
    </w:p>
    <w:p w14:paraId="3E2E4631"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0.800000 0.487805</w:t>
      </w:r>
    </w:p>
    <w:p w14:paraId="74418D24" w14:textId="10478F29" w:rsidR="004360A7"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0.850000 0.493469</w:t>
      </w:r>
    </w:p>
    <w:p w14:paraId="7F92E40A"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0.900000 0.497238</w:t>
      </w:r>
    </w:p>
    <w:p w14:paraId="41435901"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0.950000 0.499343</w:t>
      </w:r>
    </w:p>
    <w:p w14:paraId="4FBA617D"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1.000000 0.500000</w:t>
      </w:r>
    </w:p>
    <w:p w14:paraId="3C3AE85B"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1.050000 0.499405</w:t>
      </w:r>
    </w:p>
    <w:p w14:paraId="3AF0ACC5"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1.100000 0.497738</w:t>
      </w:r>
    </w:p>
    <w:p w14:paraId="3E20E6DF"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1.150000 0.495156</w:t>
      </w:r>
    </w:p>
    <w:p w14:paraId="0F45C2AB"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1.200000 0.491803</w:t>
      </w:r>
    </w:p>
    <w:p w14:paraId="0249E2CE"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1.250000 0.487805</w:t>
      </w:r>
    </w:p>
    <w:p w14:paraId="678EB3A7"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1.300000 0.483271</w:t>
      </w:r>
    </w:p>
    <w:p w14:paraId="688EFE10"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1.350000 0.478299</w:t>
      </w:r>
    </w:p>
    <w:p w14:paraId="50B587F9"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1.400000 0.472973</w:t>
      </w:r>
    </w:p>
    <w:p w14:paraId="5F2E4554"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1.450000 0.467365</w:t>
      </w:r>
    </w:p>
    <w:p w14:paraId="0D269A9C"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1.500000 0.461538</w:t>
      </w:r>
    </w:p>
    <w:p w14:paraId="1D060626"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1.550000 0.455547</w:t>
      </w:r>
    </w:p>
    <w:p w14:paraId="0B26B17B"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1.600000 0.449438</w:t>
      </w:r>
    </w:p>
    <w:p w14:paraId="66736EB5"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1.650000 0.443251</w:t>
      </w:r>
    </w:p>
    <w:p w14:paraId="756B0A57"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1.700000 0.437018</w:t>
      </w:r>
    </w:p>
    <w:p w14:paraId="26789DB9"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1.750000 0.430769</w:t>
      </w:r>
    </w:p>
    <w:p w14:paraId="7C478E42"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1.800000 0.424528</w:t>
      </w:r>
    </w:p>
    <w:p w14:paraId="602961D3"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1.850000 0.418315</w:t>
      </w:r>
    </w:p>
    <w:p w14:paraId="2E9AD291"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1.900000 0.412148</w:t>
      </w:r>
    </w:p>
    <w:p w14:paraId="048CC245"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1.950000 0.406039</w:t>
      </w:r>
    </w:p>
    <w:p w14:paraId="27059062"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2.000000 0.400000</w:t>
      </w:r>
    </w:p>
    <w:p w14:paraId="3AAA5147" w14:textId="77777777" w:rsidR="0045661D" w:rsidRPr="0045661D" w:rsidRDefault="0045661D" w:rsidP="0045661D">
      <w:pPr>
        <w:pStyle w:val="Sinespaciado"/>
        <w:jc w:val="center"/>
        <w:rPr>
          <w:rFonts w:ascii="Consolas" w:hAnsi="Consolas"/>
          <w:b/>
          <w:sz w:val="16"/>
          <w:szCs w:val="14"/>
          <w:lang w:val="es-MX"/>
        </w:rPr>
      </w:pPr>
      <w:r w:rsidRPr="0045661D">
        <w:rPr>
          <w:rFonts w:ascii="Consolas" w:hAnsi="Consolas"/>
          <w:b/>
          <w:sz w:val="16"/>
          <w:szCs w:val="14"/>
          <w:lang w:val="es-MX"/>
        </w:rPr>
        <w:t xml:space="preserve">  n      f(n)</w:t>
      </w:r>
    </w:p>
    <w:p w14:paraId="1B80C5BD"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2.050000 0.394041</w:t>
      </w:r>
    </w:p>
    <w:p w14:paraId="362E97BC"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2.100000 0.388170</w:t>
      </w:r>
    </w:p>
    <w:p w14:paraId="347FEA5A"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2.150000 0.382392</w:t>
      </w:r>
    </w:p>
    <w:p w14:paraId="2A4E5D7B"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2.200000 0.376712</w:t>
      </w:r>
    </w:p>
    <w:p w14:paraId="1B6508E9"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2.250000 0.371134</w:t>
      </w:r>
    </w:p>
    <w:p w14:paraId="0E13823A"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2.300000 0.365660</w:t>
      </w:r>
    </w:p>
    <w:p w14:paraId="1D77ABA9"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2.350000 0.360291</w:t>
      </w:r>
    </w:p>
    <w:p w14:paraId="13013BE7"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2.400000 0.355030</w:t>
      </w:r>
    </w:p>
    <w:p w14:paraId="3163C7AA"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2.450000 0.349875</w:t>
      </w:r>
    </w:p>
    <w:p w14:paraId="5BEF87D1"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2.500000 0.344828</w:t>
      </w:r>
    </w:p>
    <w:p w14:paraId="0F3A4C92"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2.550000 0.339887</w:t>
      </w:r>
    </w:p>
    <w:p w14:paraId="4A98493E"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2.600000 0.335052</w:t>
      </w:r>
    </w:p>
    <w:p w14:paraId="4F3E9EF2"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2.650000 0.330321</w:t>
      </w:r>
    </w:p>
    <w:p w14:paraId="3064986F"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2.700000 0.325694</w:t>
      </w:r>
    </w:p>
    <w:p w14:paraId="1E38B118"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2.750000 0.321168</w:t>
      </w:r>
    </w:p>
    <w:p w14:paraId="7FEEA63A"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2.800000 0.316742</w:t>
      </w:r>
    </w:p>
    <w:p w14:paraId="016C0E56"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2.850000 0.312414</w:t>
      </w:r>
    </w:p>
    <w:p w14:paraId="296EB81C"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2.900000 0.308183</w:t>
      </w:r>
    </w:p>
    <w:p w14:paraId="1799CCDD" w14:textId="77777777" w:rsidR="0045661D" w:rsidRPr="0045661D" w:rsidRDefault="0045661D" w:rsidP="0045661D">
      <w:pPr>
        <w:pStyle w:val="Sinespaciado"/>
        <w:jc w:val="center"/>
        <w:rPr>
          <w:rFonts w:ascii="Consolas" w:hAnsi="Consolas"/>
          <w:sz w:val="16"/>
          <w:szCs w:val="14"/>
          <w:lang w:val="es-MX"/>
        </w:rPr>
      </w:pPr>
      <w:r w:rsidRPr="0045661D">
        <w:rPr>
          <w:rFonts w:ascii="Consolas" w:hAnsi="Consolas"/>
          <w:sz w:val="16"/>
          <w:szCs w:val="14"/>
          <w:lang w:val="es-MX"/>
        </w:rPr>
        <w:t>2.950000 0.304045</w:t>
      </w:r>
    </w:p>
    <w:p w14:paraId="34F8DB0D" w14:textId="0254EC3B" w:rsidR="00BF3B57" w:rsidRPr="0045661D" w:rsidRDefault="0045661D" w:rsidP="0045661D">
      <w:pPr>
        <w:pStyle w:val="Sinespaciado"/>
        <w:jc w:val="center"/>
        <w:rPr>
          <w:rFonts w:ascii="Consolas" w:hAnsi="Consolas"/>
          <w:sz w:val="16"/>
          <w:szCs w:val="14"/>
          <w:u w:val="single"/>
          <w:lang w:val="es-MX"/>
        </w:rPr>
      </w:pPr>
      <w:r w:rsidRPr="0045661D">
        <w:rPr>
          <w:rFonts w:ascii="Consolas" w:hAnsi="Consolas"/>
          <w:sz w:val="16"/>
          <w:szCs w:val="14"/>
          <w:lang w:val="es-MX"/>
        </w:rPr>
        <w:t>3.000000 0.300000</w:t>
      </w:r>
    </w:p>
    <w:p w14:paraId="564B0717" w14:textId="175BD83F" w:rsidR="00BF3B57" w:rsidRDefault="00BF3B57" w:rsidP="00BF3B57">
      <w:pPr>
        <w:pStyle w:val="Sinespaciado"/>
        <w:jc w:val="center"/>
        <w:rPr>
          <w:rFonts w:ascii="Consolas" w:hAnsi="Consolas"/>
          <w:sz w:val="18"/>
          <w:szCs w:val="14"/>
          <w:u w:val="single"/>
          <w:lang w:val="es-MX"/>
        </w:rPr>
      </w:pPr>
    </w:p>
    <w:p w14:paraId="3983A907" w14:textId="0AF8379B" w:rsidR="00BF3B57" w:rsidRDefault="00BF3B57" w:rsidP="00BF3B57">
      <w:pPr>
        <w:pStyle w:val="Sinespaciado"/>
        <w:jc w:val="center"/>
        <w:rPr>
          <w:rFonts w:ascii="Consolas" w:hAnsi="Consolas"/>
          <w:sz w:val="18"/>
          <w:szCs w:val="14"/>
          <w:u w:val="single"/>
          <w:lang w:val="es-MX"/>
        </w:rPr>
      </w:pPr>
    </w:p>
    <w:p w14:paraId="6F79E26A" w14:textId="31EFE3AF" w:rsidR="00BF3B57" w:rsidRDefault="00BF3B57" w:rsidP="00BF3B57">
      <w:pPr>
        <w:pStyle w:val="Sinespaciado"/>
        <w:jc w:val="center"/>
        <w:rPr>
          <w:rFonts w:ascii="Consolas" w:hAnsi="Consolas"/>
          <w:sz w:val="18"/>
          <w:szCs w:val="14"/>
          <w:u w:val="single"/>
          <w:lang w:val="es-MX"/>
        </w:rPr>
      </w:pPr>
    </w:p>
    <w:p w14:paraId="5AFE8F0F" w14:textId="72C30E29" w:rsidR="00BF3B57" w:rsidRDefault="00BF3B57" w:rsidP="00BF3B57">
      <w:pPr>
        <w:pStyle w:val="Sinespaciado"/>
        <w:jc w:val="center"/>
        <w:rPr>
          <w:rFonts w:ascii="Consolas" w:hAnsi="Consolas"/>
          <w:sz w:val="18"/>
          <w:szCs w:val="14"/>
          <w:u w:val="single"/>
          <w:lang w:val="es-MX"/>
        </w:rPr>
      </w:pPr>
    </w:p>
    <w:p w14:paraId="40032152" w14:textId="53222C51" w:rsidR="00BF3B57" w:rsidRDefault="00BF3B57" w:rsidP="00BF3B57">
      <w:pPr>
        <w:pStyle w:val="Sinespaciado"/>
        <w:jc w:val="center"/>
        <w:rPr>
          <w:rFonts w:ascii="Consolas" w:hAnsi="Consolas"/>
          <w:sz w:val="18"/>
          <w:szCs w:val="14"/>
          <w:u w:val="single"/>
          <w:lang w:val="es-MX"/>
        </w:rPr>
      </w:pPr>
    </w:p>
    <w:p w14:paraId="610AFDFC" w14:textId="7DBE8F39" w:rsidR="00BF3B57" w:rsidRDefault="00BF3B57" w:rsidP="00BF3B57">
      <w:pPr>
        <w:pStyle w:val="Sinespaciado"/>
        <w:jc w:val="center"/>
        <w:rPr>
          <w:rFonts w:ascii="Consolas" w:hAnsi="Consolas"/>
          <w:sz w:val="18"/>
          <w:szCs w:val="14"/>
          <w:u w:val="single"/>
          <w:lang w:val="es-MX"/>
        </w:rPr>
      </w:pPr>
    </w:p>
    <w:p w14:paraId="12898661" w14:textId="40F4F6B4" w:rsidR="00BF3B57" w:rsidRDefault="00BF3B57" w:rsidP="00BF3B57">
      <w:pPr>
        <w:pStyle w:val="Sinespaciado"/>
        <w:jc w:val="center"/>
        <w:rPr>
          <w:rFonts w:ascii="Consolas" w:hAnsi="Consolas"/>
          <w:sz w:val="18"/>
          <w:szCs w:val="14"/>
          <w:u w:val="single"/>
          <w:lang w:val="es-MX"/>
        </w:rPr>
      </w:pPr>
    </w:p>
    <w:p w14:paraId="10A92B77" w14:textId="44F52010" w:rsidR="00BF3B57" w:rsidRDefault="00BF3B57" w:rsidP="00BF3B57">
      <w:pPr>
        <w:pStyle w:val="Sinespaciado"/>
        <w:jc w:val="center"/>
        <w:rPr>
          <w:rFonts w:ascii="Consolas" w:hAnsi="Consolas"/>
          <w:sz w:val="18"/>
          <w:szCs w:val="14"/>
          <w:u w:val="single"/>
          <w:lang w:val="es-MX"/>
        </w:rPr>
      </w:pPr>
    </w:p>
    <w:p w14:paraId="0ADBE99F" w14:textId="319E2A24" w:rsidR="00BF3B57" w:rsidRDefault="00BF3B57" w:rsidP="00BF3B57">
      <w:pPr>
        <w:pStyle w:val="Sinespaciado"/>
        <w:jc w:val="center"/>
        <w:rPr>
          <w:rFonts w:ascii="Consolas" w:hAnsi="Consolas"/>
          <w:sz w:val="18"/>
          <w:szCs w:val="14"/>
          <w:u w:val="single"/>
          <w:lang w:val="es-MX"/>
        </w:rPr>
      </w:pPr>
    </w:p>
    <w:p w14:paraId="065438A1" w14:textId="77777777" w:rsidR="004360A7" w:rsidRDefault="004360A7" w:rsidP="004360A7">
      <w:pPr>
        <w:pStyle w:val="Ttulo1"/>
        <w:jc w:val="left"/>
        <w:sectPr w:rsidR="004360A7" w:rsidSect="00A41A75">
          <w:type w:val="continuous"/>
          <w:pgSz w:w="12240" w:h="15840"/>
          <w:pgMar w:top="1440" w:right="1440" w:bottom="1440" w:left="1440" w:header="720" w:footer="720" w:gutter="0"/>
          <w:cols w:num="4" w:space="720"/>
        </w:sectPr>
      </w:pPr>
    </w:p>
    <w:p w14:paraId="680D22AC" w14:textId="77777777" w:rsidR="004360A7" w:rsidRDefault="004360A7" w:rsidP="004360A7">
      <w:pPr>
        <w:jc w:val="both"/>
      </w:pPr>
    </w:p>
    <w:p w14:paraId="5AF80470" w14:textId="77777777" w:rsidR="004360A7" w:rsidRDefault="004360A7" w:rsidP="004360A7">
      <w:pPr>
        <w:jc w:val="both"/>
      </w:pPr>
      <w:r>
        <w:t>Para este ejemplo se usarán los respectivos valores de acuerdo con el orden establecido en el experimento anterior:</w:t>
      </w:r>
    </w:p>
    <w:p w14:paraId="77CF225D" w14:textId="77777777" w:rsidR="004360A7" w:rsidRDefault="004360A7" w:rsidP="004360A7">
      <w:pPr>
        <w:pStyle w:val="Prrafodelista"/>
        <w:numPr>
          <w:ilvl w:val="0"/>
          <w:numId w:val="3"/>
        </w:numPr>
        <w:jc w:val="both"/>
      </w:pPr>
      <w:r>
        <w:t>Archivo de entradas: input</w:t>
      </w:r>
    </w:p>
    <w:p w14:paraId="60663648" w14:textId="77777777" w:rsidR="004360A7" w:rsidRDefault="004360A7" w:rsidP="004360A7">
      <w:pPr>
        <w:pStyle w:val="Prrafodelista"/>
        <w:numPr>
          <w:ilvl w:val="0"/>
          <w:numId w:val="3"/>
        </w:numPr>
        <w:jc w:val="both"/>
      </w:pPr>
      <w:r>
        <w:t xml:space="preserve">Archivo de valores deseados: target </w:t>
      </w:r>
    </w:p>
    <w:p w14:paraId="4C3D4298" w14:textId="27EDE6A0" w:rsidR="004360A7" w:rsidRDefault="004360A7" w:rsidP="004360A7">
      <w:pPr>
        <w:pStyle w:val="Prrafodelista"/>
        <w:numPr>
          <w:ilvl w:val="0"/>
          <w:numId w:val="3"/>
        </w:numPr>
        <w:jc w:val="both"/>
      </w:pPr>
      <w:r>
        <w:t xml:space="preserve">Arquitectura del M.L.P.: 1 </w:t>
      </w:r>
      <w:r w:rsidR="0045661D">
        <w:t>2</w:t>
      </w:r>
      <w:r>
        <w:t xml:space="preserve"> 1</w:t>
      </w:r>
    </w:p>
    <w:p w14:paraId="6530A446" w14:textId="77777777" w:rsidR="004360A7" w:rsidRDefault="004360A7" w:rsidP="004360A7">
      <w:pPr>
        <w:pStyle w:val="Prrafodelista"/>
        <w:numPr>
          <w:ilvl w:val="0"/>
          <w:numId w:val="3"/>
        </w:numPr>
        <w:jc w:val="both"/>
      </w:pPr>
      <w:r>
        <w:t>Funciones de las capas del M.L.P.: 3 1                   (Se usará la función tansig(n) en la capa oculta)</w:t>
      </w:r>
    </w:p>
    <w:p w14:paraId="161AF038" w14:textId="77777777" w:rsidR="004360A7" w:rsidRDefault="004360A7" w:rsidP="004360A7">
      <w:pPr>
        <w:pStyle w:val="Prrafodelista"/>
        <w:numPr>
          <w:ilvl w:val="0"/>
          <w:numId w:val="3"/>
        </w:numPr>
        <w:jc w:val="both"/>
      </w:pPr>
      <w:r>
        <w:t>Alfa: 0.1</w:t>
      </w:r>
    </w:p>
    <w:p w14:paraId="227E3F34" w14:textId="62F4808D" w:rsidR="004360A7" w:rsidRDefault="004360A7" w:rsidP="004360A7">
      <w:pPr>
        <w:pStyle w:val="Prrafodelista"/>
        <w:numPr>
          <w:ilvl w:val="0"/>
          <w:numId w:val="3"/>
        </w:numPr>
        <w:jc w:val="both"/>
      </w:pPr>
      <w:r>
        <w:t xml:space="preserve">Itmax: </w:t>
      </w:r>
      <w:r w:rsidR="0045661D">
        <w:t>20000</w:t>
      </w:r>
    </w:p>
    <w:p w14:paraId="604B83D5" w14:textId="535E1416" w:rsidR="004360A7" w:rsidRDefault="004360A7" w:rsidP="004360A7">
      <w:pPr>
        <w:pStyle w:val="Prrafodelista"/>
        <w:numPr>
          <w:ilvl w:val="0"/>
          <w:numId w:val="3"/>
        </w:numPr>
        <w:jc w:val="both"/>
      </w:pPr>
      <w:r>
        <w:t xml:space="preserve">Itval: </w:t>
      </w:r>
      <w:r w:rsidR="0045661D">
        <w:t>200</w:t>
      </w:r>
    </w:p>
    <w:p w14:paraId="4C0D6954" w14:textId="77777777" w:rsidR="004360A7" w:rsidRDefault="004360A7" w:rsidP="004360A7">
      <w:pPr>
        <w:pStyle w:val="Prrafodelista"/>
        <w:numPr>
          <w:ilvl w:val="0"/>
          <w:numId w:val="3"/>
        </w:numPr>
        <w:jc w:val="both"/>
      </w:pPr>
      <w:r>
        <w:t>Numval: 3</w:t>
      </w:r>
    </w:p>
    <w:p w14:paraId="398EAB62" w14:textId="77777777" w:rsidR="004360A7" w:rsidRDefault="004360A7" w:rsidP="004360A7">
      <w:pPr>
        <w:pStyle w:val="Prrafodelista"/>
        <w:numPr>
          <w:ilvl w:val="0"/>
          <w:numId w:val="3"/>
        </w:numPr>
        <w:jc w:val="both"/>
      </w:pPr>
      <w:r>
        <w:t xml:space="preserve">Eit: </w:t>
      </w:r>
      <w:r w:rsidRPr="00637607">
        <w:t>0.0000000000001</w:t>
      </w:r>
    </w:p>
    <w:p w14:paraId="3151AFB6" w14:textId="44482B42" w:rsidR="004360A7" w:rsidRDefault="004360A7" w:rsidP="004360A7">
      <w:pPr>
        <w:pStyle w:val="Prrafodelista"/>
        <w:numPr>
          <w:ilvl w:val="0"/>
          <w:numId w:val="3"/>
        </w:numPr>
        <w:jc w:val="both"/>
      </w:pPr>
      <w:r>
        <w:t xml:space="preserve">Configuración: </w:t>
      </w:r>
      <w:r w:rsidR="0045661D">
        <w:t>8</w:t>
      </w:r>
      <w:r>
        <w:t>0-1</w:t>
      </w:r>
      <w:r w:rsidR="0045661D">
        <w:t>0</w:t>
      </w:r>
      <w:r>
        <w:t>-1</w:t>
      </w:r>
      <w:r w:rsidR="0045661D">
        <w:t>0</w:t>
      </w:r>
      <w:r>
        <w:t xml:space="preserve"> (Para el programa es la opción </w:t>
      </w:r>
      <w:r w:rsidR="0045661D">
        <w:t>1</w:t>
      </w:r>
      <w:r>
        <w:t>)</w:t>
      </w:r>
    </w:p>
    <w:p w14:paraId="796B3179" w14:textId="77777777" w:rsidR="004360A7" w:rsidRDefault="004360A7" w:rsidP="004360A7">
      <w:pPr>
        <w:jc w:val="both"/>
      </w:pPr>
    </w:p>
    <w:p w14:paraId="2055E4C0" w14:textId="3F46AF1F" w:rsidR="004360A7" w:rsidRDefault="004360A7" w:rsidP="004360A7">
      <w:pPr>
        <w:jc w:val="both"/>
      </w:pPr>
      <w:r>
        <w:lastRenderedPageBreak/>
        <w:t>Como se muestra en las capturas del programa en la figura 2</w:t>
      </w:r>
      <w:r w:rsidR="00644B18">
        <w:t>6</w:t>
      </w:r>
      <w:r>
        <w:t>:</w:t>
      </w:r>
    </w:p>
    <w:p w14:paraId="1A3552A0" w14:textId="78EEB278" w:rsidR="004360A7" w:rsidRDefault="00530DFC" w:rsidP="004360A7">
      <w:r>
        <w:rPr>
          <w:noProof/>
        </w:rPr>
        <w:drawing>
          <wp:inline distT="0" distB="0" distL="0" distR="0" wp14:anchorId="5722D563" wp14:editId="395A8E30">
            <wp:extent cx="5943600" cy="35179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17900"/>
                    </a:xfrm>
                    <a:prstGeom prst="rect">
                      <a:avLst/>
                    </a:prstGeom>
                  </pic:spPr>
                </pic:pic>
              </a:graphicData>
            </a:graphic>
          </wp:inline>
        </w:drawing>
      </w:r>
      <w:r w:rsidRPr="00530DFC">
        <w:rPr>
          <w:noProof/>
        </w:rPr>
        <w:t xml:space="preserve"> </w:t>
      </w:r>
      <w:r>
        <w:rPr>
          <w:noProof/>
        </w:rPr>
        <w:drawing>
          <wp:inline distT="0" distB="0" distL="0" distR="0" wp14:anchorId="3B8EDF01" wp14:editId="2EAADF8C">
            <wp:extent cx="4284921" cy="1105540"/>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4036" cy="1128532"/>
                    </a:xfrm>
                    <a:prstGeom prst="rect">
                      <a:avLst/>
                    </a:prstGeom>
                  </pic:spPr>
                </pic:pic>
              </a:graphicData>
            </a:graphic>
          </wp:inline>
        </w:drawing>
      </w:r>
    </w:p>
    <w:p w14:paraId="0AAF726F" w14:textId="44205A26" w:rsidR="004360A7" w:rsidRDefault="004360A7" w:rsidP="004360A7">
      <w:pPr>
        <w:jc w:val="center"/>
      </w:pPr>
      <w:r>
        <w:rPr>
          <w:b/>
        </w:rPr>
        <w:t>Figura 2</w:t>
      </w:r>
      <w:r w:rsidR="00644B18">
        <w:rPr>
          <w:b/>
        </w:rPr>
        <w:t>6</w:t>
      </w:r>
      <w:r>
        <w:rPr>
          <w:b/>
        </w:rPr>
        <w:t xml:space="preserve">. </w:t>
      </w:r>
      <w:r>
        <w:t>Se muestran los datos solicitados e ingresados en el programa.</w:t>
      </w:r>
    </w:p>
    <w:p w14:paraId="07C5C98B" w14:textId="1DE8A6F6" w:rsidR="004360A7" w:rsidRDefault="004360A7" w:rsidP="004360A7">
      <w:pPr>
        <w:jc w:val="both"/>
      </w:pPr>
      <w:r>
        <w:t xml:space="preserve">Para ver el la selección de los subconjuntos para el M.L.P., ir al </w:t>
      </w:r>
      <w:hyperlink w:anchor="_EXPERIMENTO_3" w:history="1">
        <w:r w:rsidR="008B6EB9" w:rsidRPr="008B6EB9">
          <w:rPr>
            <w:rStyle w:val="Hipervnculo"/>
          </w:rPr>
          <w:t>ANEXO 1.3.</w:t>
        </w:r>
      </w:hyperlink>
      <w:r w:rsidR="008B6EB9">
        <w:t xml:space="preserve"> </w:t>
      </w:r>
    </w:p>
    <w:p w14:paraId="49D19C55" w14:textId="79F50A39" w:rsidR="004360A7" w:rsidRPr="00411DEC" w:rsidRDefault="004360A7" w:rsidP="004360A7">
      <w:pPr>
        <w:jc w:val="both"/>
      </w:pPr>
      <w:r>
        <w:t>A continuación, se muestran las matrices de pesos y los vectores bias iniciales en la figura 2</w:t>
      </w:r>
      <w:r w:rsidR="00644B18">
        <w:t>7</w:t>
      </w:r>
      <w:r>
        <w:t>.</w:t>
      </w:r>
    </w:p>
    <w:p w14:paraId="0967439F" w14:textId="30848A0E" w:rsidR="004360A7" w:rsidRDefault="00530DFC" w:rsidP="004360A7">
      <w:pPr>
        <w:jc w:val="center"/>
        <w:rPr>
          <w:u w:val="single"/>
        </w:rPr>
      </w:pPr>
      <w:r>
        <w:rPr>
          <w:noProof/>
        </w:rPr>
        <w:drawing>
          <wp:inline distT="0" distB="0" distL="0" distR="0" wp14:anchorId="67B1063D" wp14:editId="00706929">
            <wp:extent cx="2605957" cy="1941549"/>
            <wp:effectExtent l="0" t="0" r="4445"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4448" cy="1947875"/>
                    </a:xfrm>
                    <a:prstGeom prst="rect">
                      <a:avLst/>
                    </a:prstGeom>
                  </pic:spPr>
                </pic:pic>
              </a:graphicData>
            </a:graphic>
          </wp:inline>
        </w:drawing>
      </w:r>
    </w:p>
    <w:p w14:paraId="5999DCF6" w14:textId="35E9E54C" w:rsidR="004360A7" w:rsidRDefault="004360A7" w:rsidP="004360A7">
      <w:pPr>
        <w:jc w:val="center"/>
      </w:pPr>
      <w:r>
        <w:rPr>
          <w:b/>
        </w:rPr>
        <w:t>Figura 2</w:t>
      </w:r>
      <w:r w:rsidR="00644B18">
        <w:rPr>
          <w:b/>
        </w:rPr>
        <w:t>7</w:t>
      </w:r>
      <w:r>
        <w:rPr>
          <w:b/>
        </w:rPr>
        <w:t xml:space="preserve">. </w:t>
      </w:r>
      <w:r>
        <w:t>Se muestran las matrices de pesos y los vectores bias iniciales de cada capa.</w:t>
      </w:r>
    </w:p>
    <w:p w14:paraId="7EBEBE07" w14:textId="408EB2EB" w:rsidR="004360A7" w:rsidRPr="004D1EE0" w:rsidRDefault="004360A7" w:rsidP="004360A7">
      <w:pPr>
        <w:jc w:val="both"/>
      </w:pPr>
      <w:r>
        <w:lastRenderedPageBreak/>
        <w:t xml:space="preserve">S le muestra al usuario los valores finales del error de validación </w:t>
      </w:r>
      <w:r>
        <w:rPr>
          <w:i/>
        </w:rPr>
        <w:t>Eval</w:t>
      </w:r>
      <w:r>
        <w:t xml:space="preserve">, el error de aprendizaje </w:t>
      </w:r>
      <w:r>
        <w:rPr>
          <w:i/>
        </w:rPr>
        <w:t>Eap</w:t>
      </w:r>
      <w:r>
        <w:t xml:space="preserve"> y el error de prueba </w:t>
      </w:r>
      <w:r>
        <w:rPr>
          <w:i/>
        </w:rPr>
        <w:t>Ep</w:t>
      </w:r>
      <w:r>
        <w:t>, además de si se detuvo con early stopping</w:t>
      </w:r>
      <w:r w:rsidR="004D1EE0">
        <w:t>, se llegó a itmax</w:t>
      </w:r>
      <w:r>
        <w:t xml:space="preserve"> o fue un aprendizaje exitoso, como se muestra en la figura 2</w:t>
      </w:r>
      <w:r w:rsidR="00644B18">
        <w:t>8</w:t>
      </w:r>
      <w:r>
        <w:t>.</w:t>
      </w:r>
      <w:bookmarkStart w:id="9" w:name="_GoBack"/>
      <w:bookmarkEnd w:id="9"/>
    </w:p>
    <w:p w14:paraId="768D0BA0" w14:textId="56AE43F9" w:rsidR="004360A7" w:rsidRDefault="00530DFC" w:rsidP="004360A7">
      <w:pPr>
        <w:jc w:val="center"/>
      </w:pPr>
      <w:r>
        <w:rPr>
          <w:noProof/>
        </w:rPr>
        <w:drawing>
          <wp:inline distT="0" distB="0" distL="0" distR="0" wp14:anchorId="76729227" wp14:editId="245DD52F">
            <wp:extent cx="3943350" cy="1419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3350" cy="1419225"/>
                    </a:xfrm>
                    <a:prstGeom prst="rect">
                      <a:avLst/>
                    </a:prstGeom>
                  </pic:spPr>
                </pic:pic>
              </a:graphicData>
            </a:graphic>
          </wp:inline>
        </w:drawing>
      </w:r>
    </w:p>
    <w:p w14:paraId="1C03E759" w14:textId="11FB7BD5" w:rsidR="004360A7" w:rsidRDefault="004360A7" w:rsidP="004360A7">
      <w:pPr>
        <w:jc w:val="center"/>
      </w:pPr>
      <w:r>
        <w:rPr>
          <w:b/>
        </w:rPr>
        <w:t>Figura 2</w:t>
      </w:r>
      <w:r w:rsidR="00644B18">
        <w:rPr>
          <w:b/>
        </w:rPr>
        <w:t>8</w:t>
      </w:r>
      <w:r>
        <w:rPr>
          <w:b/>
        </w:rPr>
        <w:t xml:space="preserve">. </w:t>
      </w:r>
      <w:r>
        <w:t xml:space="preserve">Se le muestra al usuario los valores finales de Eap, Eval y Ep. </w:t>
      </w:r>
    </w:p>
    <w:p w14:paraId="5CCEFC4D" w14:textId="77777777" w:rsidR="004360A7" w:rsidRDefault="004360A7" w:rsidP="004360A7">
      <w:pPr>
        <w:jc w:val="both"/>
      </w:pPr>
      <w:r>
        <w:t>Y por último se le muestra al usuario las siguientes gráficas:</w:t>
      </w:r>
    </w:p>
    <w:p w14:paraId="0BB1EDF1" w14:textId="267003DD" w:rsidR="004360A7" w:rsidRDefault="004360A7" w:rsidP="004360A7">
      <w:pPr>
        <w:pStyle w:val="Prrafodelista"/>
        <w:numPr>
          <w:ilvl w:val="0"/>
          <w:numId w:val="4"/>
        </w:numPr>
        <w:jc w:val="both"/>
      </w:pPr>
      <w:r>
        <w:t>Comparación de la evaluación del conjunto de prueba (salida de la red) vs. los targets. (figura 2</w:t>
      </w:r>
      <w:r w:rsidR="00644B18">
        <w:t>9</w:t>
      </w:r>
      <w:r>
        <w:t>)</w:t>
      </w:r>
    </w:p>
    <w:p w14:paraId="4401F378" w14:textId="2E67C17A" w:rsidR="004360A7" w:rsidRDefault="004360A7" w:rsidP="004360A7">
      <w:pPr>
        <w:pStyle w:val="Prrafodelista"/>
        <w:numPr>
          <w:ilvl w:val="0"/>
          <w:numId w:val="4"/>
        </w:numPr>
        <w:jc w:val="both"/>
      </w:pPr>
      <w:r>
        <w:t xml:space="preserve">Comparación de la evaluación del conjunto de entrenamiento (salida de la red) vs. los targets. (figura </w:t>
      </w:r>
      <w:r w:rsidR="00644B18">
        <w:t>30</w:t>
      </w:r>
      <w:r>
        <w:t>)</w:t>
      </w:r>
    </w:p>
    <w:p w14:paraId="19E60FEC" w14:textId="5130ED7C" w:rsidR="004360A7" w:rsidRDefault="004360A7" w:rsidP="004360A7">
      <w:pPr>
        <w:pStyle w:val="Prrafodelista"/>
        <w:numPr>
          <w:ilvl w:val="0"/>
          <w:numId w:val="4"/>
        </w:numPr>
        <w:jc w:val="both"/>
      </w:pPr>
      <w:r>
        <w:t xml:space="preserve">Evolución del error de aprendizaje junto con el error de validación. (figura </w:t>
      </w:r>
      <w:r w:rsidR="00644B18">
        <w:t>31</w:t>
      </w:r>
      <w:r>
        <w:t>)</w:t>
      </w:r>
    </w:p>
    <w:p w14:paraId="29FD9598" w14:textId="32E41DD6" w:rsidR="004360A7" w:rsidRDefault="004360A7" w:rsidP="004360A7">
      <w:pPr>
        <w:pStyle w:val="Prrafodelista"/>
        <w:numPr>
          <w:ilvl w:val="0"/>
          <w:numId w:val="4"/>
        </w:numPr>
        <w:jc w:val="both"/>
      </w:pPr>
      <w:r>
        <w:t>Evolución de los pesos (1 gráfica por capa). (figuras 3</w:t>
      </w:r>
      <w:r w:rsidR="00644B18">
        <w:t>2</w:t>
      </w:r>
      <w:r>
        <w:t xml:space="preserve"> y3</w:t>
      </w:r>
      <w:r w:rsidR="00644B18">
        <w:t>3</w:t>
      </w:r>
      <w:r>
        <w:t>)</w:t>
      </w:r>
    </w:p>
    <w:p w14:paraId="0060BF4A" w14:textId="172DDAD8" w:rsidR="004360A7" w:rsidRDefault="004360A7" w:rsidP="004360A7">
      <w:pPr>
        <w:pStyle w:val="Prrafodelista"/>
        <w:numPr>
          <w:ilvl w:val="0"/>
          <w:numId w:val="4"/>
        </w:numPr>
        <w:jc w:val="both"/>
      </w:pPr>
      <w:r>
        <w:t>Evolución del bias (1 gráfica por capa). (figuras 3</w:t>
      </w:r>
      <w:r w:rsidR="00644B18">
        <w:t>4</w:t>
      </w:r>
      <w:r>
        <w:t xml:space="preserve"> y 3</w:t>
      </w:r>
      <w:r w:rsidR="00644B18">
        <w:t>5</w:t>
      </w:r>
      <w:r>
        <w:t>)</w:t>
      </w:r>
    </w:p>
    <w:p w14:paraId="1A972FE9" w14:textId="77777777" w:rsidR="004360A7" w:rsidRDefault="004360A7" w:rsidP="004360A7">
      <w:pPr>
        <w:jc w:val="both"/>
      </w:pPr>
      <w:r>
        <w:t>Para este experimento se tuvieron los siguientes resultados.</w:t>
      </w:r>
    </w:p>
    <w:p w14:paraId="3515AFB3" w14:textId="389FFC90" w:rsidR="004360A7" w:rsidRDefault="00530DFC" w:rsidP="004360A7">
      <w:pPr>
        <w:jc w:val="center"/>
      </w:pPr>
      <w:r>
        <w:rPr>
          <w:noProof/>
        </w:rPr>
        <w:drawing>
          <wp:inline distT="0" distB="0" distL="0" distR="0" wp14:anchorId="366922CA" wp14:editId="46709C81">
            <wp:extent cx="6060194" cy="3179135"/>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7">
                      <a:extLst>
                        <a:ext uri="{28A0092B-C50C-407E-A947-70E740481C1C}">
                          <a14:useLocalDpi xmlns:a14="http://schemas.microsoft.com/office/drawing/2010/main" val="0"/>
                        </a:ext>
                      </a:extLst>
                    </a:blip>
                    <a:srcRect l="7871" t="3382" r="8217" b="4200"/>
                    <a:stretch/>
                  </pic:blipFill>
                  <pic:spPr bwMode="auto">
                    <a:xfrm>
                      <a:off x="0" y="0"/>
                      <a:ext cx="6113132" cy="3206906"/>
                    </a:xfrm>
                    <a:prstGeom prst="rect">
                      <a:avLst/>
                    </a:prstGeom>
                    <a:noFill/>
                    <a:ln>
                      <a:noFill/>
                    </a:ln>
                    <a:extLst>
                      <a:ext uri="{53640926-AAD7-44D8-BBD7-CCE9431645EC}">
                        <a14:shadowObscured xmlns:a14="http://schemas.microsoft.com/office/drawing/2010/main"/>
                      </a:ext>
                    </a:extLst>
                  </pic:spPr>
                </pic:pic>
              </a:graphicData>
            </a:graphic>
          </wp:inline>
        </w:drawing>
      </w:r>
    </w:p>
    <w:p w14:paraId="1C0234C3" w14:textId="6FE5E848" w:rsidR="004360A7" w:rsidRDefault="004360A7" w:rsidP="004360A7">
      <w:pPr>
        <w:jc w:val="center"/>
      </w:pPr>
      <w:r>
        <w:rPr>
          <w:b/>
        </w:rPr>
        <w:t>Figura 2</w:t>
      </w:r>
      <w:r w:rsidR="00644B18">
        <w:rPr>
          <w:b/>
        </w:rPr>
        <w:t>9</w:t>
      </w:r>
      <w:r>
        <w:rPr>
          <w:b/>
        </w:rPr>
        <w:t xml:space="preserve">. </w:t>
      </w:r>
      <w:r>
        <w:t>Target vs Salida de la red del conjunto de prueba (Se puede apreciar que el error fue mínimo).</w:t>
      </w:r>
    </w:p>
    <w:p w14:paraId="1BAED484" w14:textId="79A1B66D" w:rsidR="004360A7" w:rsidRDefault="00530DFC" w:rsidP="004360A7">
      <w:pPr>
        <w:jc w:val="center"/>
      </w:pPr>
      <w:r>
        <w:rPr>
          <w:noProof/>
        </w:rPr>
        <w:lastRenderedPageBreak/>
        <w:drawing>
          <wp:inline distT="0" distB="0" distL="0" distR="0" wp14:anchorId="7ECB571C" wp14:editId="3E59B01C">
            <wp:extent cx="5998335" cy="3147237"/>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8">
                      <a:extLst>
                        <a:ext uri="{28A0092B-C50C-407E-A947-70E740481C1C}">
                          <a14:useLocalDpi xmlns:a14="http://schemas.microsoft.com/office/drawing/2010/main" val="0"/>
                        </a:ext>
                      </a:extLst>
                    </a:blip>
                    <a:srcRect l="7515" t="3381" r="8581" b="4195"/>
                    <a:stretch/>
                  </pic:blipFill>
                  <pic:spPr bwMode="auto">
                    <a:xfrm>
                      <a:off x="0" y="0"/>
                      <a:ext cx="6038296" cy="3168204"/>
                    </a:xfrm>
                    <a:prstGeom prst="rect">
                      <a:avLst/>
                    </a:prstGeom>
                    <a:noFill/>
                    <a:ln>
                      <a:noFill/>
                    </a:ln>
                    <a:extLst>
                      <a:ext uri="{53640926-AAD7-44D8-BBD7-CCE9431645EC}">
                        <a14:shadowObscured xmlns:a14="http://schemas.microsoft.com/office/drawing/2010/main"/>
                      </a:ext>
                    </a:extLst>
                  </pic:spPr>
                </pic:pic>
              </a:graphicData>
            </a:graphic>
          </wp:inline>
        </w:drawing>
      </w:r>
    </w:p>
    <w:p w14:paraId="1D1B7DDC" w14:textId="6E974A9D" w:rsidR="004360A7" w:rsidRDefault="004360A7" w:rsidP="004360A7">
      <w:pPr>
        <w:jc w:val="center"/>
      </w:pPr>
      <w:r>
        <w:rPr>
          <w:b/>
        </w:rPr>
        <w:t xml:space="preserve">Figura </w:t>
      </w:r>
      <w:r w:rsidR="00644B18">
        <w:rPr>
          <w:b/>
        </w:rPr>
        <w:t>30</w:t>
      </w:r>
      <w:r>
        <w:rPr>
          <w:b/>
        </w:rPr>
        <w:t xml:space="preserve">. </w:t>
      </w:r>
      <w:r>
        <w:t>Target vs Salida de la red del conjunto de entrenamiento (Se puede apreciar que el error fue mínimo).</w:t>
      </w:r>
    </w:p>
    <w:p w14:paraId="42B81359" w14:textId="4CC88B63" w:rsidR="004360A7" w:rsidRDefault="00530DFC" w:rsidP="004360A7">
      <w:pPr>
        <w:jc w:val="center"/>
      </w:pPr>
      <w:r>
        <w:rPr>
          <w:noProof/>
        </w:rPr>
        <w:drawing>
          <wp:inline distT="0" distB="0" distL="0" distR="0" wp14:anchorId="4028BF5D" wp14:editId="145FFD14">
            <wp:extent cx="5882601" cy="3104707"/>
            <wp:effectExtent l="0" t="0" r="444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9">
                      <a:extLst>
                        <a:ext uri="{28A0092B-C50C-407E-A947-70E740481C1C}">
                          <a14:useLocalDpi xmlns:a14="http://schemas.microsoft.com/office/drawing/2010/main" val="0"/>
                        </a:ext>
                      </a:extLst>
                    </a:blip>
                    <a:srcRect l="7156" t="3005" r="8754" b="3818"/>
                    <a:stretch/>
                  </pic:blipFill>
                  <pic:spPr bwMode="auto">
                    <a:xfrm>
                      <a:off x="0" y="0"/>
                      <a:ext cx="5924474" cy="3126807"/>
                    </a:xfrm>
                    <a:prstGeom prst="rect">
                      <a:avLst/>
                    </a:prstGeom>
                    <a:noFill/>
                    <a:ln>
                      <a:noFill/>
                    </a:ln>
                    <a:extLst>
                      <a:ext uri="{53640926-AAD7-44D8-BBD7-CCE9431645EC}">
                        <a14:shadowObscured xmlns:a14="http://schemas.microsoft.com/office/drawing/2010/main"/>
                      </a:ext>
                    </a:extLst>
                  </pic:spPr>
                </pic:pic>
              </a:graphicData>
            </a:graphic>
          </wp:inline>
        </w:drawing>
      </w:r>
    </w:p>
    <w:p w14:paraId="2ACB208A" w14:textId="2C1FB95A" w:rsidR="004360A7" w:rsidRDefault="004360A7" w:rsidP="004360A7">
      <w:pPr>
        <w:jc w:val="center"/>
      </w:pPr>
      <w:r>
        <w:rPr>
          <w:b/>
        </w:rPr>
        <w:t xml:space="preserve">Figura </w:t>
      </w:r>
      <w:r w:rsidR="00644B18">
        <w:rPr>
          <w:b/>
        </w:rPr>
        <w:t>31</w:t>
      </w:r>
      <w:r>
        <w:rPr>
          <w:b/>
        </w:rPr>
        <w:t>.</w:t>
      </w:r>
      <w:r>
        <w:t xml:space="preserve"> Evolución del error de aprendizaje y el error de validación.</w:t>
      </w:r>
    </w:p>
    <w:p w14:paraId="4DAC147D" w14:textId="77777777" w:rsidR="004360A7" w:rsidRDefault="004360A7" w:rsidP="004360A7">
      <w:pPr>
        <w:jc w:val="center"/>
      </w:pPr>
    </w:p>
    <w:p w14:paraId="5D9AEEC1" w14:textId="77777777" w:rsidR="004360A7" w:rsidRDefault="004360A7" w:rsidP="004360A7">
      <w:pPr>
        <w:jc w:val="center"/>
      </w:pPr>
    </w:p>
    <w:p w14:paraId="1BC638CF" w14:textId="77777777" w:rsidR="004360A7" w:rsidRDefault="004360A7" w:rsidP="004360A7">
      <w:pPr>
        <w:jc w:val="center"/>
      </w:pPr>
    </w:p>
    <w:p w14:paraId="1E7E16BF" w14:textId="77777777" w:rsidR="004360A7" w:rsidRDefault="004360A7" w:rsidP="004360A7">
      <w:pPr>
        <w:jc w:val="center"/>
      </w:pPr>
    </w:p>
    <w:p w14:paraId="663B640B" w14:textId="4606BF92" w:rsidR="004360A7" w:rsidRPr="00BA7764" w:rsidRDefault="00530DFC" w:rsidP="004360A7">
      <w:pPr>
        <w:jc w:val="center"/>
      </w:pPr>
      <w:r>
        <w:rPr>
          <w:noProof/>
        </w:rPr>
        <w:drawing>
          <wp:inline distT="0" distB="0" distL="0" distR="0" wp14:anchorId="0F4F95CE" wp14:editId="19766041">
            <wp:extent cx="5968166" cy="326419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0">
                      <a:extLst>
                        <a:ext uri="{28A0092B-C50C-407E-A947-70E740481C1C}">
                          <a14:useLocalDpi xmlns:a14="http://schemas.microsoft.com/office/drawing/2010/main" val="0"/>
                        </a:ext>
                      </a:extLst>
                    </a:blip>
                    <a:srcRect l="7872" r="8044" b="3449"/>
                    <a:stretch/>
                  </pic:blipFill>
                  <pic:spPr bwMode="auto">
                    <a:xfrm>
                      <a:off x="0" y="0"/>
                      <a:ext cx="5990856" cy="3276605"/>
                    </a:xfrm>
                    <a:prstGeom prst="rect">
                      <a:avLst/>
                    </a:prstGeom>
                    <a:noFill/>
                    <a:ln>
                      <a:noFill/>
                    </a:ln>
                    <a:extLst>
                      <a:ext uri="{53640926-AAD7-44D8-BBD7-CCE9431645EC}">
                        <a14:shadowObscured xmlns:a14="http://schemas.microsoft.com/office/drawing/2010/main"/>
                      </a:ext>
                    </a:extLst>
                  </pic:spPr>
                </pic:pic>
              </a:graphicData>
            </a:graphic>
          </wp:inline>
        </w:drawing>
      </w:r>
    </w:p>
    <w:p w14:paraId="0F79DEDA" w14:textId="73783E00" w:rsidR="004360A7" w:rsidRDefault="004360A7" w:rsidP="004360A7">
      <w:pPr>
        <w:jc w:val="center"/>
      </w:pPr>
      <w:r>
        <w:rPr>
          <w:b/>
        </w:rPr>
        <w:t>Figura 3</w:t>
      </w:r>
      <w:r w:rsidR="00644B18">
        <w:rPr>
          <w:b/>
        </w:rPr>
        <w:t>2</w:t>
      </w:r>
      <w:r>
        <w:rPr>
          <w:b/>
        </w:rPr>
        <w:t xml:space="preserve">. </w:t>
      </w:r>
      <w:r>
        <w:t>Evolución de los pesos de la capa 1.</w:t>
      </w:r>
    </w:p>
    <w:p w14:paraId="51671767" w14:textId="5267AEAB" w:rsidR="004360A7" w:rsidRDefault="00530DFC" w:rsidP="004360A7">
      <w:pPr>
        <w:jc w:val="center"/>
      </w:pPr>
      <w:r>
        <w:rPr>
          <w:noProof/>
        </w:rPr>
        <w:drawing>
          <wp:inline distT="0" distB="0" distL="0" distR="0" wp14:anchorId="1C0D7E62" wp14:editId="358023E0">
            <wp:extent cx="5987353" cy="314723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1">
                      <a:extLst>
                        <a:ext uri="{28A0092B-C50C-407E-A947-70E740481C1C}">
                          <a14:useLocalDpi xmlns:a14="http://schemas.microsoft.com/office/drawing/2010/main" val="0"/>
                        </a:ext>
                      </a:extLst>
                    </a:blip>
                    <a:srcRect l="7514" t="3381" r="8402" b="3825"/>
                    <a:stretch/>
                  </pic:blipFill>
                  <pic:spPr bwMode="auto">
                    <a:xfrm>
                      <a:off x="0" y="0"/>
                      <a:ext cx="6070184" cy="3190777"/>
                    </a:xfrm>
                    <a:prstGeom prst="rect">
                      <a:avLst/>
                    </a:prstGeom>
                    <a:noFill/>
                    <a:ln>
                      <a:noFill/>
                    </a:ln>
                    <a:extLst>
                      <a:ext uri="{53640926-AAD7-44D8-BBD7-CCE9431645EC}">
                        <a14:shadowObscured xmlns:a14="http://schemas.microsoft.com/office/drawing/2010/main"/>
                      </a:ext>
                    </a:extLst>
                  </pic:spPr>
                </pic:pic>
              </a:graphicData>
            </a:graphic>
          </wp:inline>
        </w:drawing>
      </w:r>
    </w:p>
    <w:p w14:paraId="7AF9ABD2" w14:textId="0BBA84B6" w:rsidR="004360A7" w:rsidRDefault="004360A7" w:rsidP="004360A7">
      <w:pPr>
        <w:jc w:val="center"/>
      </w:pPr>
      <w:r>
        <w:rPr>
          <w:b/>
        </w:rPr>
        <w:t>Figura 3</w:t>
      </w:r>
      <w:r w:rsidR="00644B18">
        <w:rPr>
          <w:b/>
        </w:rPr>
        <w:t>3</w:t>
      </w:r>
      <w:r>
        <w:rPr>
          <w:b/>
        </w:rPr>
        <w:t xml:space="preserve">. </w:t>
      </w:r>
      <w:r>
        <w:t>Evolución de los pesos de la capa 2.</w:t>
      </w:r>
    </w:p>
    <w:p w14:paraId="57419C96" w14:textId="77777777" w:rsidR="004360A7" w:rsidRDefault="004360A7" w:rsidP="004360A7">
      <w:pPr>
        <w:jc w:val="center"/>
      </w:pPr>
    </w:p>
    <w:p w14:paraId="0B2105BB" w14:textId="77777777" w:rsidR="004360A7" w:rsidRDefault="004360A7" w:rsidP="004360A7">
      <w:pPr>
        <w:jc w:val="center"/>
      </w:pPr>
    </w:p>
    <w:p w14:paraId="0CE5853E" w14:textId="77777777" w:rsidR="004360A7" w:rsidRDefault="004360A7" w:rsidP="004360A7">
      <w:pPr>
        <w:jc w:val="center"/>
      </w:pPr>
    </w:p>
    <w:p w14:paraId="5C3558BD" w14:textId="77777777" w:rsidR="004360A7" w:rsidRDefault="004360A7" w:rsidP="004360A7">
      <w:pPr>
        <w:jc w:val="center"/>
      </w:pPr>
    </w:p>
    <w:p w14:paraId="059A33DD" w14:textId="66363C5A" w:rsidR="004360A7" w:rsidRDefault="00530DFC" w:rsidP="004360A7">
      <w:pPr>
        <w:jc w:val="center"/>
      </w:pPr>
      <w:r>
        <w:rPr>
          <w:noProof/>
        </w:rPr>
        <w:drawing>
          <wp:inline distT="0" distB="0" distL="0" distR="0" wp14:anchorId="6D991CC4" wp14:editId="03E884FF">
            <wp:extent cx="6029638" cy="3444949"/>
            <wp:effectExtent l="0" t="0" r="9525"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2">
                      <a:extLst>
                        <a:ext uri="{28A0092B-C50C-407E-A947-70E740481C1C}">
                          <a14:useLocalDpi xmlns:a14="http://schemas.microsoft.com/office/drawing/2010/main" val="0"/>
                        </a:ext>
                      </a:extLst>
                    </a:blip>
                    <a:srcRect l="8051" r="8581"/>
                    <a:stretch/>
                  </pic:blipFill>
                  <pic:spPr bwMode="auto">
                    <a:xfrm>
                      <a:off x="0" y="0"/>
                      <a:ext cx="6048844" cy="3455922"/>
                    </a:xfrm>
                    <a:prstGeom prst="rect">
                      <a:avLst/>
                    </a:prstGeom>
                    <a:noFill/>
                    <a:ln>
                      <a:noFill/>
                    </a:ln>
                    <a:extLst>
                      <a:ext uri="{53640926-AAD7-44D8-BBD7-CCE9431645EC}">
                        <a14:shadowObscured xmlns:a14="http://schemas.microsoft.com/office/drawing/2010/main"/>
                      </a:ext>
                    </a:extLst>
                  </pic:spPr>
                </pic:pic>
              </a:graphicData>
            </a:graphic>
          </wp:inline>
        </w:drawing>
      </w:r>
    </w:p>
    <w:p w14:paraId="07C459AA" w14:textId="4C3155A4" w:rsidR="004360A7" w:rsidRDefault="004360A7" w:rsidP="004360A7">
      <w:pPr>
        <w:jc w:val="center"/>
      </w:pPr>
      <w:r>
        <w:rPr>
          <w:b/>
        </w:rPr>
        <w:t>Figura 3</w:t>
      </w:r>
      <w:r w:rsidR="00644B18">
        <w:rPr>
          <w:b/>
        </w:rPr>
        <w:t>4</w:t>
      </w:r>
      <w:r>
        <w:rPr>
          <w:b/>
        </w:rPr>
        <w:t xml:space="preserve">. </w:t>
      </w:r>
      <w:r>
        <w:t>Evolución del bias de la capa 1.</w:t>
      </w:r>
    </w:p>
    <w:p w14:paraId="12B080F6" w14:textId="5A47AB7D" w:rsidR="004360A7" w:rsidRDefault="00530DFC" w:rsidP="004360A7">
      <w:pPr>
        <w:jc w:val="center"/>
      </w:pPr>
      <w:r>
        <w:rPr>
          <w:noProof/>
        </w:rPr>
        <w:drawing>
          <wp:inline distT="0" distB="0" distL="0" distR="0" wp14:anchorId="4A3377C2" wp14:editId="29200802">
            <wp:extent cx="5948151" cy="341305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3">
                      <a:extLst>
                        <a:ext uri="{28A0092B-C50C-407E-A947-70E740481C1C}">
                          <a14:useLocalDpi xmlns:a14="http://schemas.microsoft.com/office/drawing/2010/main" val="0"/>
                        </a:ext>
                      </a:extLst>
                    </a:blip>
                    <a:srcRect l="8229" r="8760"/>
                    <a:stretch/>
                  </pic:blipFill>
                  <pic:spPr bwMode="auto">
                    <a:xfrm>
                      <a:off x="0" y="0"/>
                      <a:ext cx="5983863" cy="3433542"/>
                    </a:xfrm>
                    <a:prstGeom prst="rect">
                      <a:avLst/>
                    </a:prstGeom>
                    <a:noFill/>
                    <a:ln>
                      <a:noFill/>
                    </a:ln>
                    <a:extLst>
                      <a:ext uri="{53640926-AAD7-44D8-BBD7-CCE9431645EC}">
                        <a14:shadowObscured xmlns:a14="http://schemas.microsoft.com/office/drawing/2010/main"/>
                      </a:ext>
                    </a:extLst>
                  </pic:spPr>
                </pic:pic>
              </a:graphicData>
            </a:graphic>
          </wp:inline>
        </w:drawing>
      </w:r>
    </w:p>
    <w:p w14:paraId="6CC70A17" w14:textId="3126DBFA" w:rsidR="00644B18" w:rsidRDefault="004360A7" w:rsidP="00644B18">
      <w:pPr>
        <w:jc w:val="center"/>
        <w:rPr>
          <w:b/>
        </w:rPr>
      </w:pPr>
      <w:r>
        <w:rPr>
          <w:b/>
        </w:rPr>
        <w:t>Figura 3</w:t>
      </w:r>
      <w:r w:rsidR="00644B18">
        <w:rPr>
          <w:b/>
        </w:rPr>
        <w:t>5</w:t>
      </w:r>
      <w:r>
        <w:rPr>
          <w:b/>
        </w:rPr>
        <w:t xml:space="preserve">. </w:t>
      </w:r>
      <w:r>
        <w:t>Evolución del bias de la capa 2.</w:t>
      </w:r>
      <w:r w:rsidR="00644B18" w:rsidRPr="00644B18">
        <w:rPr>
          <w:b/>
        </w:rPr>
        <w:t xml:space="preserve"> </w:t>
      </w:r>
    </w:p>
    <w:p w14:paraId="3AD1D2C6" w14:textId="0007BF08" w:rsidR="00644B18" w:rsidRDefault="00644B18" w:rsidP="00644B18">
      <w:pPr>
        <w:jc w:val="center"/>
        <w:rPr>
          <w:b/>
        </w:rPr>
      </w:pPr>
    </w:p>
    <w:p w14:paraId="44383334" w14:textId="1CAA4D5B" w:rsidR="00644B18" w:rsidRDefault="00644B18" w:rsidP="00644B18">
      <w:pPr>
        <w:jc w:val="both"/>
      </w:pPr>
      <w:r>
        <w:t xml:space="preserve">Finalmente verificamos los archivos de los resultados finales como se muestra en la figura </w:t>
      </w:r>
      <w:r w:rsidR="008B6EB9">
        <w:t>3</w:t>
      </w:r>
      <w:r>
        <w:t>6:</w:t>
      </w:r>
    </w:p>
    <w:p w14:paraId="0BA5A4CA" w14:textId="6CAFA189" w:rsidR="00644B18" w:rsidRDefault="00644B18" w:rsidP="00644B18">
      <w:pPr>
        <w:jc w:val="both"/>
      </w:pPr>
    </w:p>
    <w:p w14:paraId="28D501E7" w14:textId="43AEDDCB" w:rsidR="00644B18" w:rsidRPr="00644B18" w:rsidRDefault="00530DFC" w:rsidP="00644B18">
      <w:pPr>
        <w:jc w:val="both"/>
      </w:pPr>
      <w:r>
        <w:rPr>
          <w:noProof/>
        </w:rPr>
        <w:drawing>
          <wp:inline distT="0" distB="0" distL="0" distR="0" wp14:anchorId="3B834707" wp14:editId="3648B5CE">
            <wp:extent cx="3524250" cy="11049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24250" cy="1104900"/>
                    </a:xfrm>
                    <a:prstGeom prst="rect">
                      <a:avLst/>
                    </a:prstGeom>
                  </pic:spPr>
                </pic:pic>
              </a:graphicData>
            </a:graphic>
          </wp:inline>
        </w:drawing>
      </w:r>
      <w:r w:rsidRPr="00530DFC">
        <w:rPr>
          <w:noProof/>
        </w:rPr>
        <w:t xml:space="preserve"> </w:t>
      </w:r>
      <w:r>
        <w:rPr>
          <w:noProof/>
        </w:rPr>
        <w:drawing>
          <wp:inline distT="0" distB="0" distL="0" distR="0" wp14:anchorId="0DE7F922" wp14:editId="174D41BB">
            <wp:extent cx="3486150" cy="13335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6150" cy="1333500"/>
                    </a:xfrm>
                    <a:prstGeom prst="rect">
                      <a:avLst/>
                    </a:prstGeom>
                  </pic:spPr>
                </pic:pic>
              </a:graphicData>
            </a:graphic>
          </wp:inline>
        </w:drawing>
      </w:r>
      <w:r w:rsidRPr="00530DFC">
        <w:rPr>
          <w:noProof/>
        </w:rPr>
        <w:t xml:space="preserve"> </w:t>
      </w:r>
      <w:r>
        <w:rPr>
          <w:noProof/>
        </w:rPr>
        <w:drawing>
          <wp:inline distT="0" distB="0" distL="0" distR="0" wp14:anchorId="30B8089F" wp14:editId="1F2F8EA2">
            <wp:extent cx="34766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6625" cy="1371600"/>
                    </a:xfrm>
                    <a:prstGeom prst="rect">
                      <a:avLst/>
                    </a:prstGeom>
                  </pic:spPr>
                </pic:pic>
              </a:graphicData>
            </a:graphic>
          </wp:inline>
        </w:drawing>
      </w:r>
      <w:r>
        <w:rPr>
          <w:noProof/>
        </w:rPr>
        <w:drawing>
          <wp:inline distT="0" distB="0" distL="0" distR="0" wp14:anchorId="0EBE053F" wp14:editId="65B6F3EE">
            <wp:extent cx="946298" cy="562486"/>
            <wp:effectExtent l="0" t="0" r="635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95599" cy="591791"/>
                    </a:xfrm>
                    <a:prstGeom prst="rect">
                      <a:avLst/>
                    </a:prstGeom>
                  </pic:spPr>
                </pic:pic>
              </a:graphicData>
            </a:graphic>
          </wp:inline>
        </w:drawing>
      </w:r>
      <w:r>
        <w:rPr>
          <w:noProof/>
        </w:rPr>
        <w:drawing>
          <wp:inline distT="0" distB="0" distL="0" distR="0" wp14:anchorId="0D1B2304" wp14:editId="561BF26D">
            <wp:extent cx="1323552" cy="5403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94143" cy="569206"/>
                    </a:xfrm>
                    <a:prstGeom prst="rect">
                      <a:avLst/>
                    </a:prstGeom>
                  </pic:spPr>
                </pic:pic>
              </a:graphicData>
            </a:graphic>
          </wp:inline>
        </w:drawing>
      </w:r>
      <w:r w:rsidRPr="00530DFC">
        <w:rPr>
          <w:noProof/>
        </w:rPr>
        <w:t xml:space="preserve"> </w:t>
      </w:r>
      <w:r>
        <w:rPr>
          <w:noProof/>
        </w:rPr>
        <w:drawing>
          <wp:inline distT="0" distB="0" distL="0" distR="0" wp14:anchorId="431BDE99" wp14:editId="1F376747">
            <wp:extent cx="3505200" cy="13716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05200" cy="1371600"/>
                    </a:xfrm>
                    <a:prstGeom prst="rect">
                      <a:avLst/>
                    </a:prstGeom>
                  </pic:spPr>
                </pic:pic>
              </a:graphicData>
            </a:graphic>
          </wp:inline>
        </w:drawing>
      </w:r>
      <w:r>
        <w:rPr>
          <w:noProof/>
        </w:rPr>
        <w:drawing>
          <wp:inline distT="0" distB="0" distL="0" distR="0" wp14:anchorId="2D50708A" wp14:editId="2B9655FC">
            <wp:extent cx="1158948" cy="291084"/>
            <wp:effectExtent l="0" t="0" r="317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21695" cy="306844"/>
                    </a:xfrm>
                    <a:prstGeom prst="rect">
                      <a:avLst/>
                    </a:prstGeom>
                  </pic:spPr>
                </pic:pic>
              </a:graphicData>
            </a:graphic>
          </wp:inline>
        </w:drawing>
      </w:r>
      <w:r>
        <w:rPr>
          <w:noProof/>
        </w:rPr>
        <w:drawing>
          <wp:inline distT="0" distB="0" distL="0" distR="0" wp14:anchorId="7020350B" wp14:editId="6489D323">
            <wp:extent cx="1063256" cy="344175"/>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77561" cy="348805"/>
                    </a:xfrm>
                    <a:prstGeom prst="rect">
                      <a:avLst/>
                    </a:prstGeom>
                  </pic:spPr>
                </pic:pic>
              </a:graphicData>
            </a:graphic>
          </wp:inline>
        </w:drawing>
      </w:r>
    </w:p>
    <w:p w14:paraId="2ADAF670" w14:textId="2C68F18B" w:rsidR="00644B18" w:rsidRPr="00644B18" w:rsidRDefault="00644B18" w:rsidP="00644B18">
      <w:pPr>
        <w:jc w:val="center"/>
      </w:pPr>
      <w:r>
        <w:rPr>
          <w:b/>
        </w:rPr>
        <w:t xml:space="preserve">Figura </w:t>
      </w:r>
      <w:r w:rsidR="008B6EB9">
        <w:rPr>
          <w:b/>
        </w:rPr>
        <w:t>3</w:t>
      </w:r>
      <w:r>
        <w:rPr>
          <w:b/>
        </w:rPr>
        <w:t xml:space="preserve">6. </w:t>
      </w:r>
      <w:r>
        <w:t>Carpeta contenedora y los respectivos archivos y su contenido.</w:t>
      </w:r>
    </w:p>
    <w:p w14:paraId="18502BAC" w14:textId="0EB6BB96" w:rsidR="004360A7" w:rsidRDefault="004360A7" w:rsidP="004360A7">
      <w:pPr>
        <w:jc w:val="center"/>
      </w:pPr>
    </w:p>
    <w:p w14:paraId="1347139B" w14:textId="28C7D7EF" w:rsidR="00644B18" w:rsidRDefault="00644B18" w:rsidP="004360A7">
      <w:pPr>
        <w:jc w:val="center"/>
      </w:pPr>
    </w:p>
    <w:p w14:paraId="15B3AF43" w14:textId="2957631A" w:rsidR="00644B18" w:rsidRDefault="00644B18" w:rsidP="004360A7">
      <w:pPr>
        <w:jc w:val="center"/>
      </w:pPr>
    </w:p>
    <w:p w14:paraId="1881940B" w14:textId="3E193B4B" w:rsidR="00644B18" w:rsidRDefault="00644B18" w:rsidP="004360A7">
      <w:pPr>
        <w:jc w:val="center"/>
      </w:pPr>
    </w:p>
    <w:p w14:paraId="69048928" w14:textId="6E0EA65C" w:rsidR="00644B18" w:rsidRDefault="00644B18" w:rsidP="004360A7">
      <w:pPr>
        <w:jc w:val="center"/>
      </w:pPr>
    </w:p>
    <w:p w14:paraId="42EABA0F" w14:textId="77777777" w:rsidR="00644B18" w:rsidRPr="00BA7764" w:rsidRDefault="00644B18" w:rsidP="004360A7">
      <w:pPr>
        <w:jc w:val="center"/>
      </w:pPr>
    </w:p>
    <w:p w14:paraId="0F449E24" w14:textId="4C666F61" w:rsidR="006E74CA" w:rsidRDefault="00D71104" w:rsidP="005D552A">
      <w:pPr>
        <w:pStyle w:val="Ttulo1"/>
      </w:pPr>
      <w:bookmarkStart w:id="10" w:name="_Toc500602748"/>
      <w:r w:rsidRPr="002447AC">
        <w:lastRenderedPageBreak/>
        <w:t>DISCUSIÓN DE LOS RESULTADOS</w:t>
      </w:r>
      <w:bookmarkEnd w:id="10"/>
    </w:p>
    <w:p w14:paraId="10CBB57B" w14:textId="044B90F9" w:rsidR="008B6EB9" w:rsidRDefault="008B6EB9" w:rsidP="008B6EB9">
      <w:pPr>
        <w:jc w:val="both"/>
      </w:pPr>
      <w:r>
        <w:t xml:space="preserve">Para el primer experimento el cuál fue una </w:t>
      </w:r>
      <w:r w:rsidR="00394326">
        <w:t>tarea previa</w:t>
      </w:r>
      <w:r>
        <w:t xml:space="preserve"> a la práctica, no presentó ninguna dificultad al volver a realizarse. Este experimento era para demostrar la capacidad de un perceptrón de dos capas con 3 neuronas logsig() en la capa oculta, que no tuvo problemas de aprendizaje, a pesar de que su condición de paro se dio con early-stopping, se tuvieron resultados satisfactorios al comparar la salida de la red con los valores deseados (target).</w:t>
      </w:r>
    </w:p>
    <w:p w14:paraId="7196AF83" w14:textId="044D1918" w:rsidR="008B6EB9" w:rsidRDefault="008B6EB9" w:rsidP="008B6EB9">
      <w:pPr>
        <w:jc w:val="both"/>
      </w:pPr>
      <w:r>
        <w:t xml:space="preserve">En cuanto al segundo experimento, </w:t>
      </w:r>
      <w:r w:rsidR="00394326">
        <w:t>me fue difícil encontrar ejemplos de aproximación de señales, por lo que al buscar en internet, logré encontrar un ejemplo en el cuál aproximaban un polinomio de grado 4 con un MLP utilizando la función de activación tansig(). Aunque no decía exactamente cuantas capas y cuantas neuronas utilizó, fue sencillo deducirlos con la experiencia adquirida con los ejercicios previos a la práctica. La condición de paro para este experimento fue llegar a itmax, si bien los resultados no fueron tan acertados como en el primer experimento, se tuvo una buena salida, a la cuál posiblemente se mejoraría con más iteraciones.</w:t>
      </w:r>
    </w:p>
    <w:p w14:paraId="1CC85390" w14:textId="6DEEB454" w:rsidR="00394326" w:rsidRDefault="00394326" w:rsidP="008B6EB9">
      <w:pPr>
        <w:jc w:val="both"/>
      </w:pPr>
      <w:r>
        <w:t xml:space="preserve">Por último, para el tercer experimento se buscó una función no muy compleja con la cuál se ppudiera utilizar nuevamente la función de activación tansig() en la capa oculta, ya que previamente se había intentado aproximar una función sampling, pero los resultados no fueron favorecedores al menos para los valores que se le establecieron a la red. Por lo que se decidió utilizar la función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w:r>
        <w:t xml:space="preserve">, que era fácil intuir que podía utilizarse una neurona tansig() para aproximarla. Por seguridad, sin llegar al sobre entrenamiento, se utilizaron dos neuronas de este tipo, obteniendo resultados muy buenos. </w:t>
      </w:r>
    </w:p>
    <w:p w14:paraId="7988F03A" w14:textId="1574C8B3" w:rsidR="00394326" w:rsidRDefault="00394326" w:rsidP="008B6EB9">
      <w:pPr>
        <w:jc w:val="both"/>
      </w:pPr>
    </w:p>
    <w:p w14:paraId="3C443699" w14:textId="0C5BC206" w:rsidR="00394326" w:rsidRDefault="00394326" w:rsidP="008B6EB9">
      <w:pPr>
        <w:jc w:val="both"/>
      </w:pPr>
    </w:p>
    <w:p w14:paraId="372F08DE" w14:textId="69FEC0AE" w:rsidR="00394326" w:rsidRDefault="00394326" w:rsidP="008B6EB9">
      <w:pPr>
        <w:jc w:val="both"/>
      </w:pPr>
    </w:p>
    <w:p w14:paraId="6D32CDB7" w14:textId="6B121D00" w:rsidR="00394326" w:rsidRDefault="00394326" w:rsidP="008B6EB9">
      <w:pPr>
        <w:jc w:val="both"/>
      </w:pPr>
    </w:p>
    <w:p w14:paraId="30EF71FA" w14:textId="63C4D4A6" w:rsidR="00394326" w:rsidRDefault="00394326" w:rsidP="008B6EB9">
      <w:pPr>
        <w:jc w:val="both"/>
      </w:pPr>
    </w:p>
    <w:p w14:paraId="111EC20B" w14:textId="505324DE" w:rsidR="00394326" w:rsidRDefault="00394326" w:rsidP="008B6EB9">
      <w:pPr>
        <w:jc w:val="both"/>
      </w:pPr>
    </w:p>
    <w:p w14:paraId="20BA2D18" w14:textId="7CD25170" w:rsidR="00394326" w:rsidRDefault="00394326" w:rsidP="008B6EB9">
      <w:pPr>
        <w:jc w:val="both"/>
      </w:pPr>
    </w:p>
    <w:p w14:paraId="2B8B3F2F" w14:textId="1428AC17" w:rsidR="00394326" w:rsidRDefault="00394326" w:rsidP="008B6EB9">
      <w:pPr>
        <w:jc w:val="both"/>
      </w:pPr>
    </w:p>
    <w:p w14:paraId="775EABCB" w14:textId="2EAC579A" w:rsidR="00394326" w:rsidRDefault="00394326" w:rsidP="008B6EB9">
      <w:pPr>
        <w:jc w:val="both"/>
      </w:pPr>
    </w:p>
    <w:p w14:paraId="24A96E90" w14:textId="27AF488F" w:rsidR="00394326" w:rsidRDefault="00394326" w:rsidP="008B6EB9">
      <w:pPr>
        <w:jc w:val="both"/>
      </w:pPr>
    </w:p>
    <w:p w14:paraId="0A7F66CD" w14:textId="29B8A237" w:rsidR="00394326" w:rsidRDefault="00394326" w:rsidP="008B6EB9">
      <w:pPr>
        <w:jc w:val="both"/>
      </w:pPr>
    </w:p>
    <w:p w14:paraId="2B33E456" w14:textId="77777777" w:rsidR="00394326" w:rsidRPr="008B6EB9" w:rsidRDefault="00394326" w:rsidP="008B6EB9">
      <w:pPr>
        <w:jc w:val="both"/>
      </w:pPr>
    </w:p>
    <w:p w14:paraId="70C70F9F" w14:textId="6B10C288" w:rsidR="00D71104" w:rsidRDefault="00D71104" w:rsidP="005D552A">
      <w:pPr>
        <w:pStyle w:val="Ttulo1"/>
      </w:pPr>
      <w:bookmarkStart w:id="11" w:name="_Toc500602749"/>
      <w:r w:rsidRPr="002447AC">
        <w:lastRenderedPageBreak/>
        <w:t>CONCLUSIONES</w:t>
      </w:r>
      <w:bookmarkEnd w:id="11"/>
      <w:r w:rsidRPr="002447AC">
        <w:t xml:space="preserve"> </w:t>
      </w:r>
    </w:p>
    <w:p w14:paraId="4EA5D379" w14:textId="77777777" w:rsidR="00E222C7" w:rsidRDefault="00394326" w:rsidP="00394326">
      <w:r>
        <w:t xml:space="preserve">Al inicio fue complicado determinar cuales serían los valores adecuados para poder aproximar alguna función, sin embargo, con la práctica, para algunas funciones no muy complejas resultaba sencillo fijarlos valores para la red. El proceso de aprendizaje es muy tardado para funciones de mayor complejidad, por lo que requieren mayor capacidad de procesamiento y mucha paciencia para obtener resultados favorables. </w:t>
      </w:r>
    </w:p>
    <w:p w14:paraId="2A309C18" w14:textId="66DDBF3B" w:rsidR="00E222C7" w:rsidRDefault="00E222C7" w:rsidP="00394326">
      <w:r>
        <w:t>En varias ocasiones tuve complicaciones al no proporcionar una buena elección de los valores de la red, lo que me llevaba a un sobre entrenamiento, o simplemente se hacían todas las iteraciones sin obtener un resultado favorable. Realmente, todo este proceso es mediante prueba y error, lo que me llevó mucho tiempo para que la red me diera resultados buenos.</w:t>
      </w:r>
    </w:p>
    <w:p w14:paraId="518DFB09" w14:textId="79EC3152" w:rsidR="00DD47BF" w:rsidRDefault="00E222C7" w:rsidP="00E222C7">
      <w:r>
        <w:t>Para futuro, me gustaría mejorar esta práctica para reducir el tiempo en el proceso de aprendizaje de la red, ya que vi que existen heurísticas para ello. Un ejemplo sería utilizando algoritmos genéticos.</w:t>
      </w:r>
    </w:p>
    <w:p w14:paraId="752D0E39" w14:textId="5C878F3A" w:rsidR="00E222C7" w:rsidRDefault="00E222C7" w:rsidP="00E222C7"/>
    <w:p w14:paraId="578E7AE9" w14:textId="100E2A7E" w:rsidR="00E222C7" w:rsidRDefault="00E222C7" w:rsidP="00E222C7"/>
    <w:p w14:paraId="0A80E231" w14:textId="0D72310B" w:rsidR="00E222C7" w:rsidRDefault="00E222C7" w:rsidP="00E222C7"/>
    <w:p w14:paraId="70D03228" w14:textId="7E212D73" w:rsidR="00E222C7" w:rsidRDefault="00E222C7" w:rsidP="00E222C7"/>
    <w:p w14:paraId="59D99DF8" w14:textId="0C8E236A" w:rsidR="00E222C7" w:rsidRDefault="00E222C7" w:rsidP="00E222C7"/>
    <w:p w14:paraId="43F157B3" w14:textId="1CBE3EBA" w:rsidR="00E222C7" w:rsidRDefault="00E222C7" w:rsidP="00E222C7"/>
    <w:p w14:paraId="49793119" w14:textId="495D6984" w:rsidR="00E222C7" w:rsidRDefault="00E222C7" w:rsidP="00E222C7"/>
    <w:p w14:paraId="1FA5DA33" w14:textId="38B0A9EC" w:rsidR="00E222C7" w:rsidRDefault="00E222C7" w:rsidP="00E222C7"/>
    <w:p w14:paraId="6C73A2F1" w14:textId="2B3EDA15" w:rsidR="00E222C7" w:rsidRDefault="00E222C7" w:rsidP="00E222C7"/>
    <w:p w14:paraId="25412C13" w14:textId="5044A394" w:rsidR="00E222C7" w:rsidRDefault="00E222C7" w:rsidP="00E222C7"/>
    <w:p w14:paraId="744433F6" w14:textId="778A6457" w:rsidR="00E222C7" w:rsidRDefault="00E222C7" w:rsidP="00E222C7"/>
    <w:p w14:paraId="1338671A" w14:textId="75D80FE8" w:rsidR="00E222C7" w:rsidRDefault="00E222C7" w:rsidP="00E222C7"/>
    <w:p w14:paraId="7CE731B6" w14:textId="4C6B0BD4" w:rsidR="00E222C7" w:rsidRDefault="00E222C7" w:rsidP="00E222C7"/>
    <w:p w14:paraId="41B18F78" w14:textId="53D9C50F" w:rsidR="00E222C7" w:rsidRDefault="00E222C7" w:rsidP="00E222C7"/>
    <w:p w14:paraId="6469C1D0" w14:textId="483D41F2" w:rsidR="00E222C7" w:rsidRDefault="00E222C7" w:rsidP="00E222C7"/>
    <w:p w14:paraId="7117C4A4" w14:textId="37DFBEB7" w:rsidR="00E222C7" w:rsidRDefault="00E222C7" w:rsidP="00E222C7"/>
    <w:p w14:paraId="1DA44521" w14:textId="41FCC3E0" w:rsidR="00E222C7" w:rsidRDefault="00E222C7" w:rsidP="00E222C7"/>
    <w:p w14:paraId="18F34DC1" w14:textId="77777777" w:rsidR="00E222C7" w:rsidRDefault="00E222C7" w:rsidP="00E222C7"/>
    <w:bookmarkStart w:id="12" w:name="_Toc500602750" w:displacedByCustomXml="next"/>
    <w:sdt>
      <w:sdtPr>
        <w:rPr>
          <w:lang w:val="es-ES"/>
        </w:rPr>
        <w:id w:val="2067911367"/>
        <w:docPartObj>
          <w:docPartGallery w:val="Bibliographies"/>
          <w:docPartUnique/>
        </w:docPartObj>
      </w:sdtPr>
      <w:sdtEndPr>
        <w:rPr>
          <w:rFonts w:asciiTheme="minorHAnsi" w:eastAsiaTheme="minorEastAsia" w:hAnsiTheme="minorHAnsi" w:cstheme="minorBidi"/>
          <w:color w:val="auto"/>
          <w:sz w:val="22"/>
          <w:szCs w:val="22"/>
          <w:lang w:val="es-MX"/>
        </w:rPr>
      </w:sdtEndPr>
      <w:sdtContent>
        <w:p w14:paraId="62C58B55" w14:textId="3A95984E" w:rsidR="00E222C7" w:rsidRDefault="00E222C7">
          <w:pPr>
            <w:pStyle w:val="Ttulo1"/>
          </w:pPr>
          <w:r>
            <w:rPr>
              <w:lang w:val="es-ES"/>
            </w:rPr>
            <w:t>REFERENCIAS</w:t>
          </w:r>
          <w:bookmarkEnd w:id="12"/>
        </w:p>
        <w:sdt>
          <w:sdtPr>
            <w:id w:val="-573587230"/>
            <w:bibliography/>
          </w:sdtPr>
          <w:sdtContent>
            <w:p w14:paraId="7EA29474" w14:textId="77777777" w:rsidR="00E222C7" w:rsidRDefault="00E222C7">
              <w:pPr>
                <w:rPr>
                  <w:noProof/>
                  <w:sz w:val="21"/>
                  <w:szCs w:val="21"/>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34"/>
              </w:tblGrid>
              <w:tr w:rsidR="00E222C7" w14:paraId="0B78C228" w14:textId="77777777">
                <w:trPr>
                  <w:divId w:val="118035052"/>
                  <w:tblCellSpacing w:w="15" w:type="dxa"/>
                </w:trPr>
                <w:tc>
                  <w:tcPr>
                    <w:tcW w:w="50" w:type="pct"/>
                    <w:hideMark/>
                  </w:tcPr>
                  <w:p w14:paraId="461A6246" w14:textId="3013B20E" w:rsidR="00E222C7" w:rsidRDefault="00E222C7">
                    <w:pPr>
                      <w:pStyle w:val="Bibliografa"/>
                      <w:rPr>
                        <w:noProof/>
                        <w:sz w:val="24"/>
                        <w:szCs w:val="24"/>
                        <w:lang w:val="es-ES"/>
                      </w:rPr>
                    </w:pPr>
                    <w:r>
                      <w:rPr>
                        <w:noProof/>
                        <w:lang w:val="es-ES"/>
                      </w:rPr>
                      <w:t xml:space="preserve">[1] </w:t>
                    </w:r>
                  </w:p>
                </w:tc>
                <w:tc>
                  <w:tcPr>
                    <w:tcW w:w="0" w:type="auto"/>
                    <w:hideMark/>
                  </w:tcPr>
                  <w:p w14:paraId="7D38EA12" w14:textId="77777777" w:rsidR="00E222C7" w:rsidRDefault="00E222C7">
                    <w:pPr>
                      <w:pStyle w:val="Bibliografa"/>
                      <w:rPr>
                        <w:noProof/>
                        <w:lang w:val="es-ES"/>
                      </w:rPr>
                    </w:pPr>
                    <w:r>
                      <w:rPr>
                        <w:noProof/>
                        <w:lang w:val="es-ES"/>
                      </w:rPr>
                      <w:t>M. T. Hagan, Neural Networks Design, Segunda ed., 2014, p. 357.</w:t>
                    </w:r>
                  </w:p>
                </w:tc>
              </w:tr>
              <w:tr w:rsidR="00E222C7" w14:paraId="68401B63" w14:textId="77777777">
                <w:trPr>
                  <w:divId w:val="118035052"/>
                  <w:tblCellSpacing w:w="15" w:type="dxa"/>
                </w:trPr>
                <w:tc>
                  <w:tcPr>
                    <w:tcW w:w="50" w:type="pct"/>
                    <w:hideMark/>
                  </w:tcPr>
                  <w:p w14:paraId="32BD37B2" w14:textId="77777777" w:rsidR="00E222C7" w:rsidRDefault="00E222C7">
                    <w:pPr>
                      <w:pStyle w:val="Bibliografa"/>
                      <w:rPr>
                        <w:noProof/>
                        <w:lang w:val="es-ES"/>
                      </w:rPr>
                    </w:pPr>
                    <w:r>
                      <w:rPr>
                        <w:noProof/>
                        <w:lang w:val="es-ES"/>
                      </w:rPr>
                      <w:t xml:space="preserve">[2] </w:t>
                    </w:r>
                  </w:p>
                </w:tc>
                <w:tc>
                  <w:tcPr>
                    <w:tcW w:w="0" w:type="auto"/>
                    <w:hideMark/>
                  </w:tcPr>
                  <w:p w14:paraId="200E863A" w14:textId="77777777" w:rsidR="00E222C7" w:rsidRDefault="00E222C7">
                    <w:pPr>
                      <w:pStyle w:val="Bibliografa"/>
                      <w:rPr>
                        <w:noProof/>
                        <w:lang w:val="es-ES"/>
                      </w:rPr>
                    </w:pPr>
                    <w:r>
                      <w:rPr>
                        <w:noProof/>
                        <w:lang w:val="es-ES"/>
                      </w:rPr>
                      <w:t>M. T. Hagan, Neural Networks Design, Segunda ed., 2014, p. 358.</w:t>
                    </w:r>
                  </w:p>
                </w:tc>
              </w:tr>
              <w:tr w:rsidR="00E222C7" w14:paraId="4C7BF056" w14:textId="77777777">
                <w:trPr>
                  <w:divId w:val="118035052"/>
                  <w:tblCellSpacing w:w="15" w:type="dxa"/>
                </w:trPr>
                <w:tc>
                  <w:tcPr>
                    <w:tcW w:w="50" w:type="pct"/>
                    <w:hideMark/>
                  </w:tcPr>
                  <w:p w14:paraId="7E678744" w14:textId="77777777" w:rsidR="00E222C7" w:rsidRDefault="00E222C7">
                    <w:pPr>
                      <w:pStyle w:val="Bibliografa"/>
                      <w:rPr>
                        <w:noProof/>
                        <w:lang w:val="es-ES"/>
                      </w:rPr>
                    </w:pPr>
                    <w:r>
                      <w:rPr>
                        <w:noProof/>
                        <w:lang w:val="es-ES"/>
                      </w:rPr>
                      <w:t xml:space="preserve">[3] </w:t>
                    </w:r>
                  </w:p>
                </w:tc>
                <w:tc>
                  <w:tcPr>
                    <w:tcW w:w="0" w:type="auto"/>
                    <w:hideMark/>
                  </w:tcPr>
                  <w:p w14:paraId="64BD47E4" w14:textId="77777777" w:rsidR="00E222C7" w:rsidRDefault="00E222C7">
                    <w:pPr>
                      <w:pStyle w:val="Bibliografa"/>
                      <w:rPr>
                        <w:noProof/>
                        <w:lang w:val="es-ES"/>
                      </w:rPr>
                    </w:pPr>
                    <w:r>
                      <w:rPr>
                        <w:noProof/>
                        <w:lang w:val="es-ES"/>
                      </w:rPr>
                      <w:t>J. Pérez Valls, «Biblioteca - Universidad de Sevilla,» [En línea]. Available: http://bibing.us.es/proyectos/abreproy/12166/fichero/Volumen+1+-+Memoria+descriptiva+del+proyecto%252F3+-+Perceptron+multicapa.pdf. [Último acceso: 9 Diciembre 2017].</w:t>
                    </w:r>
                  </w:p>
                </w:tc>
              </w:tr>
              <w:tr w:rsidR="00E222C7" w14:paraId="5ABF7A58" w14:textId="77777777">
                <w:trPr>
                  <w:divId w:val="118035052"/>
                  <w:tblCellSpacing w:w="15" w:type="dxa"/>
                </w:trPr>
                <w:tc>
                  <w:tcPr>
                    <w:tcW w:w="50" w:type="pct"/>
                    <w:hideMark/>
                  </w:tcPr>
                  <w:p w14:paraId="49BFEC68" w14:textId="77777777" w:rsidR="00E222C7" w:rsidRDefault="00E222C7">
                    <w:pPr>
                      <w:pStyle w:val="Bibliografa"/>
                      <w:rPr>
                        <w:noProof/>
                        <w:lang w:val="es-ES"/>
                      </w:rPr>
                    </w:pPr>
                    <w:r>
                      <w:rPr>
                        <w:noProof/>
                        <w:lang w:val="es-ES"/>
                      </w:rPr>
                      <w:t xml:space="preserve">[4] </w:t>
                    </w:r>
                  </w:p>
                </w:tc>
                <w:tc>
                  <w:tcPr>
                    <w:tcW w:w="0" w:type="auto"/>
                    <w:hideMark/>
                  </w:tcPr>
                  <w:p w14:paraId="62DD3176" w14:textId="77777777" w:rsidR="00E222C7" w:rsidRDefault="00E222C7">
                    <w:pPr>
                      <w:pStyle w:val="Bibliografa"/>
                      <w:rPr>
                        <w:noProof/>
                        <w:lang w:val="es-ES"/>
                      </w:rPr>
                    </w:pPr>
                    <w:r>
                      <w:rPr>
                        <w:noProof/>
                        <w:lang w:val="es-ES"/>
                      </w:rPr>
                      <w:t xml:space="preserve">M. T. Hagan, «Multilayer Perceptrons,» de </w:t>
                    </w:r>
                    <w:r>
                      <w:rPr>
                        <w:i/>
                        <w:iCs/>
                        <w:noProof/>
                        <w:lang w:val="es-ES"/>
                      </w:rPr>
                      <w:t>Neural Networks Design</w:t>
                    </w:r>
                    <w:r>
                      <w:rPr>
                        <w:noProof/>
                        <w:lang w:val="es-ES"/>
                      </w:rPr>
                      <w:t>, p. 358.</w:t>
                    </w:r>
                  </w:p>
                </w:tc>
              </w:tr>
              <w:tr w:rsidR="00E222C7" w14:paraId="03D38371" w14:textId="77777777">
                <w:trPr>
                  <w:divId w:val="118035052"/>
                  <w:tblCellSpacing w:w="15" w:type="dxa"/>
                </w:trPr>
                <w:tc>
                  <w:tcPr>
                    <w:tcW w:w="50" w:type="pct"/>
                    <w:hideMark/>
                  </w:tcPr>
                  <w:p w14:paraId="7EC5732F" w14:textId="77777777" w:rsidR="00E222C7" w:rsidRDefault="00E222C7">
                    <w:pPr>
                      <w:pStyle w:val="Bibliografa"/>
                      <w:rPr>
                        <w:noProof/>
                        <w:lang w:val="es-ES"/>
                      </w:rPr>
                    </w:pPr>
                    <w:r>
                      <w:rPr>
                        <w:noProof/>
                        <w:lang w:val="es-ES"/>
                      </w:rPr>
                      <w:t xml:space="preserve">[5] </w:t>
                    </w:r>
                  </w:p>
                </w:tc>
                <w:tc>
                  <w:tcPr>
                    <w:tcW w:w="0" w:type="auto"/>
                    <w:hideMark/>
                  </w:tcPr>
                  <w:p w14:paraId="77E0BD85" w14:textId="77777777" w:rsidR="00E222C7" w:rsidRDefault="00E222C7">
                    <w:pPr>
                      <w:pStyle w:val="Bibliografa"/>
                      <w:rPr>
                        <w:noProof/>
                        <w:lang w:val="es-ES"/>
                      </w:rPr>
                    </w:pPr>
                    <w:r>
                      <w:rPr>
                        <w:noProof/>
                        <w:lang w:val="es-ES"/>
                      </w:rPr>
                      <w:t>«Sobreajuste,» [En línea]. Available: https://es.wikipedia.org/wiki/Sobreajuste. [Último acceso: 9 Diciembre 2017].</w:t>
                    </w:r>
                  </w:p>
                </w:tc>
              </w:tr>
              <w:tr w:rsidR="00E222C7" w14:paraId="50B08CBF" w14:textId="77777777">
                <w:trPr>
                  <w:divId w:val="118035052"/>
                  <w:tblCellSpacing w:w="15" w:type="dxa"/>
                </w:trPr>
                <w:tc>
                  <w:tcPr>
                    <w:tcW w:w="50" w:type="pct"/>
                    <w:hideMark/>
                  </w:tcPr>
                  <w:p w14:paraId="64663DB8" w14:textId="77777777" w:rsidR="00E222C7" w:rsidRDefault="00E222C7">
                    <w:pPr>
                      <w:pStyle w:val="Bibliografa"/>
                      <w:rPr>
                        <w:noProof/>
                        <w:lang w:val="es-ES"/>
                      </w:rPr>
                    </w:pPr>
                    <w:r>
                      <w:rPr>
                        <w:noProof/>
                        <w:lang w:val="es-ES"/>
                      </w:rPr>
                      <w:t xml:space="preserve">[6] </w:t>
                    </w:r>
                  </w:p>
                </w:tc>
                <w:tc>
                  <w:tcPr>
                    <w:tcW w:w="0" w:type="auto"/>
                    <w:hideMark/>
                  </w:tcPr>
                  <w:p w14:paraId="415ABA79" w14:textId="77777777" w:rsidR="00E222C7" w:rsidRDefault="00E222C7">
                    <w:pPr>
                      <w:pStyle w:val="Bibliografa"/>
                      <w:rPr>
                        <w:noProof/>
                        <w:lang w:val="es-ES"/>
                      </w:rPr>
                    </w:pPr>
                    <w:r w:rsidRPr="00E222C7">
                      <w:rPr>
                        <w:noProof/>
                        <w:lang w:val="en-US"/>
                      </w:rPr>
                      <w:t xml:space="preserve">J. C. Principe, N. R. Euliano y W. C. Lefebvre, «Computational NeuroEngineering Lab,» 1997. </w:t>
                    </w:r>
                    <w:r>
                      <w:rPr>
                        <w:noProof/>
                        <w:lang w:val="es-ES"/>
                      </w:rPr>
                      <w:t>[En línea]. Available: http://www.cnel.ufl.edu/courses/EEL6814/chapter5.pdf. [Último acceso: 12 Diciembre 2017].</w:t>
                    </w:r>
                  </w:p>
                </w:tc>
              </w:tr>
              <w:tr w:rsidR="00E222C7" w14:paraId="195EFDC0" w14:textId="77777777">
                <w:trPr>
                  <w:divId w:val="118035052"/>
                  <w:tblCellSpacing w:w="15" w:type="dxa"/>
                </w:trPr>
                <w:tc>
                  <w:tcPr>
                    <w:tcW w:w="50" w:type="pct"/>
                    <w:hideMark/>
                  </w:tcPr>
                  <w:p w14:paraId="20145E98" w14:textId="77777777" w:rsidR="00E222C7" w:rsidRDefault="00E222C7">
                    <w:pPr>
                      <w:pStyle w:val="Bibliografa"/>
                      <w:rPr>
                        <w:noProof/>
                        <w:lang w:val="es-ES"/>
                      </w:rPr>
                    </w:pPr>
                    <w:r>
                      <w:rPr>
                        <w:noProof/>
                        <w:lang w:val="es-ES"/>
                      </w:rPr>
                      <w:t xml:space="preserve">[7] </w:t>
                    </w:r>
                  </w:p>
                </w:tc>
                <w:tc>
                  <w:tcPr>
                    <w:tcW w:w="0" w:type="auto"/>
                    <w:hideMark/>
                  </w:tcPr>
                  <w:p w14:paraId="487DB394" w14:textId="77777777" w:rsidR="00E222C7" w:rsidRDefault="00E222C7">
                    <w:pPr>
                      <w:pStyle w:val="Bibliografa"/>
                      <w:rPr>
                        <w:noProof/>
                        <w:lang w:val="es-ES"/>
                      </w:rPr>
                    </w:pPr>
                    <w:r>
                      <w:rPr>
                        <w:noProof/>
                        <w:lang w:val="es-ES"/>
                      </w:rPr>
                      <w:t>H. F. Gutiérrez, «Polilibro Redes Neuronales Artificiales 1.,» [En línea]. Available: http://www.hugo-inc.com/RNA/Unidad%204/4.2.html.</w:t>
                    </w:r>
                  </w:p>
                </w:tc>
              </w:tr>
              <w:tr w:rsidR="00E222C7" w14:paraId="00201F02" w14:textId="77777777">
                <w:trPr>
                  <w:divId w:val="118035052"/>
                  <w:tblCellSpacing w:w="15" w:type="dxa"/>
                </w:trPr>
                <w:tc>
                  <w:tcPr>
                    <w:tcW w:w="50" w:type="pct"/>
                    <w:hideMark/>
                  </w:tcPr>
                  <w:p w14:paraId="6C395F14" w14:textId="77777777" w:rsidR="00E222C7" w:rsidRDefault="00E222C7">
                    <w:pPr>
                      <w:pStyle w:val="Bibliografa"/>
                      <w:rPr>
                        <w:noProof/>
                        <w:lang w:val="es-ES"/>
                      </w:rPr>
                    </w:pPr>
                    <w:r>
                      <w:rPr>
                        <w:noProof/>
                        <w:lang w:val="es-ES"/>
                      </w:rPr>
                      <w:t xml:space="preserve">[8] </w:t>
                    </w:r>
                  </w:p>
                </w:tc>
                <w:tc>
                  <w:tcPr>
                    <w:tcW w:w="0" w:type="auto"/>
                    <w:hideMark/>
                  </w:tcPr>
                  <w:p w14:paraId="7001622C" w14:textId="77777777" w:rsidR="00E222C7" w:rsidRDefault="00E222C7">
                    <w:pPr>
                      <w:pStyle w:val="Bibliografa"/>
                      <w:rPr>
                        <w:noProof/>
                        <w:lang w:val="es-ES"/>
                      </w:rPr>
                    </w:pPr>
                    <w:r>
                      <w:rPr>
                        <w:noProof/>
                        <w:lang w:val="es-ES"/>
                      </w:rPr>
                      <w:t>G. B. C., S. D. R., E. D. C. y R. M. C., «Redes Neuronales,» 2001 Noviembre 23. [En línea]. Available: http://www.depi.itchihuahua.edu.mx/apacheco/lengs/ann/pagina_nueva_2.htm.</w:t>
                    </w:r>
                  </w:p>
                </w:tc>
              </w:tr>
              <w:tr w:rsidR="00E222C7" w14:paraId="3D89FAE8" w14:textId="77777777">
                <w:trPr>
                  <w:divId w:val="118035052"/>
                  <w:tblCellSpacing w:w="15" w:type="dxa"/>
                </w:trPr>
                <w:tc>
                  <w:tcPr>
                    <w:tcW w:w="50" w:type="pct"/>
                    <w:hideMark/>
                  </w:tcPr>
                  <w:p w14:paraId="6B524E4A" w14:textId="77777777" w:rsidR="00E222C7" w:rsidRDefault="00E222C7">
                    <w:pPr>
                      <w:pStyle w:val="Bibliografa"/>
                      <w:rPr>
                        <w:noProof/>
                        <w:lang w:val="es-ES"/>
                      </w:rPr>
                    </w:pPr>
                    <w:r>
                      <w:rPr>
                        <w:noProof/>
                        <w:lang w:val="es-ES"/>
                      </w:rPr>
                      <w:t xml:space="preserve">[9] </w:t>
                    </w:r>
                  </w:p>
                </w:tc>
                <w:tc>
                  <w:tcPr>
                    <w:tcW w:w="0" w:type="auto"/>
                    <w:hideMark/>
                  </w:tcPr>
                  <w:p w14:paraId="4F92606C" w14:textId="77777777" w:rsidR="00E222C7" w:rsidRDefault="00E222C7">
                    <w:pPr>
                      <w:pStyle w:val="Bibliografa"/>
                      <w:rPr>
                        <w:noProof/>
                        <w:lang w:val="es-ES"/>
                      </w:rPr>
                    </w:pPr>
                    <w:r>
                      <w:rPr>
                        <w:noProof/>
                        <w:lang w:val="es-ES"/>
                      </w:rPr>
                      <w:t>H. F. Gutiérrez, «Polilibro</w:t>
                    </w:r>
                    <w:r>
                      <w:rPr>
                        <w:noProof/>
                        <w:lang w:val="es-ES"/>
                      </w:rPr>
                      <w:t xml:space="preserve">　</w:t>
                    </w:r>
                    <w:r>
                      <w:rPr>
                        <w:noProof/>
                        <w:lang w:val="es-ES"/>
                      </w:rPr>
                      <w:t>Redes Neuronales Artificiales 1,» [En línea]. Available: http://www.hugo-inc.com/RNA/Unidad%204/4.1.2.html.</w:t>
                    </w:r>
                  </w:p>
                </w:tc>
              </w:tr>
              <w:tr w:rsidR="00E222C7" w:rsidRPr="00E222C7" w14:paraId="5791314E" w14:textId="77777777">
                <w:trPr>
                  <w:divId w:val="118035052"/>
                  <w:tblCellSpacing w:w="15" w:type="dxa"/>
                </w:trPr>
                <w:tc>
                  <w:tcPr>
                    <w:tcW w:w="50" w:type="pct"/>
                    <w:hideMark/>
                  </w:tcPr>
                  <w:p w14:paraId="716B70CB" w14:textId="77777777" w:rsidR="00E222C7" w:rsidRDefault="00E222C7">
                    <w:pPr>
                      <w:pStyle w:val="Bibliografa"/>
                      <w:rPr>
                        <w:noProof/>
                        <w:lang w:val="es-ES"/>
                      </w:rPr>
                    </w:pPr>
                    <w:r>
                      <w:rPr>
                        <w:noProof/>
                        <w:lang w:val="es-ES"/>
                      </w:rPr>
                      <w:t xml:space="preserve">[10] </w:t>
                    </w:r>
                  </w:p>
                </w:tc>
                <w:tc>
                  <w:tcPr>
                    <w:tcW w:w="0" w:type="auto"/>
                    <w:hideMark/>
                  </w:tcPr>
                  <w:p w14:paraId="41D305C5" w14:textId="77777777" w:rsidR="00E222C7" w:rsidRPr="00E222C7" w:rsidRDefault="00E222C7">
                    <w:pPr>
                      <w:pStyle w:val="Bibliografa"/>
                      <w:rPr>
                        <w:noProof/>
                        <w:lang w:val="en-US"/>
                      </w:rPr>
                    </w:pPr>
                    <w:r>
                      <w:rPr>
                        <w:noProof/>
                        <w:lang w:val="es-ES"/>
                      </w:rPr>
                      <w:t xml:space="preserve">H. F. Gutiérrez, «Polilibro de Redes Neuronales 1,» [En línea]. </w:t>
                    </w:r>
                    <w:r w:rsidRPr="00E222C7">
                      <w:rPr>
                        <w:noProof/>
                        <w:lang w:val="en-US"/>
                      </w:rPr>
                      <w:t>Available: http://www.hugo-inc.com/RNA/Unidad%202/2.1.html.</w:t>
                    </w:r>
                  </w:p>
                </w:tc>
              </w:tr>
              <w:tr w:rsidR="00E222C7" w14:paraId="67203023" w14:textId="77777777">
                <w:trPr>
                  <w:divId w:val="118035052"/>
                  <w:tblCellSpacing w:w="15" w:type="dxa"/>
                </w:trPr>
                <w:tc>
                  <w:tcPr>
                    <w:tcW w:w="50" w:type="pct"/>
                    <w:hideMark/>
                  </w:tcPr>
                  <w:p w14:paraId="781D55E6" w14:textId="77777777" w:rsidR="00E222C7" w:rsidRDefault="00E222C7">
                    <w:pPr>
                      <w:pStyle w:val="Bibliografa"/>
                      <w:rPr>
                        <w:noProof/>
                        <w:lang w:val="es-ES"/>
                      </w:rPr>
                    </w:pPr>
                    <w:r>
                      <w:rPr>
                        <w:noProof/>
                        <w:lang w:val="es-ES"/>
                      </w:rPr>
                      <w:t xml:space="preserve">[11] </w:t>
                    </w:r>
                  </w:p>
                </w:tc>
                <w:tc>
                  <w:tcPr>
                    <w:tcW w:w="0" w:type="auto"/>
                    <w:hideMark/>
                  </w:tcPr>
                  <w:p w14:paraId="18754D39" w14:textId="77777777" w:rsidR="00E222C7" w:rsidRDefault="00E222C7">
                    <w:pPr>
                      <w:pStyle w:val="Bibliografa"/>
                      <w:rPr>
                        <w:noProof/>
                        <w:lang w:val="es-ES"/>
                      </w:rPr>
                    </w:pPr>
                    <w:r>
                      <w:rPr>
                        <w:noProof/>
                        <w:lang w:val="es-ES"/>
                      </w:rPr>
                      <w:t>H. F. Gutiérrez, «Redes Neuronales Multicapa Con Aprendizaje Supervisado,» [En línea]. Available: http://www.hugo-inc.com/RNA/Unidad%202/2.1.1.html.</w:t>
                    </w:r>
                  </w:p>
                </w:tc>
              </w:tr>
            </w:tbl>
            <w:p w14:paraId="58E3A3E7" w14:textId="77777777" w:rsidR="00E222C7" w:rsidRDefault="00E222C7">
              <w:pPr>
                <w:divId w:val="118035052"/>
                <w:rPr>
                  <w:rFonts w:eastAsia="Times New Roman"/>
                  <w:noProof/>
                </w:rPr>
              </w:pPr>
            </w:p>
            <w:p w14:paraId="517D7E61" w14:textId="263922C7" w:rsidR="00D71104" w:rsidRDefault="00E222C7" w:rsidP="00E222C7">
              <w:r>
                <w:rPr>
                  <w:b/>
                  <w:bCs/>
                </w:rPr>
                <w:fldChar w:fldCharType="end"/>
              </w:r>
            </w:p>
          </w:sdtContent>
        </w:sdt>
      </w:sdtContent>
    </w:sdt>
    <w:p w14:paraId="305CFB09" w14:textId="48BF4C91" w:rsidR="00564402" w:rsidRDefault="00564402" w:rsidP="00D71104"/>
    <w:p w14:paraId="45EBD580" w14:textId="77777777" w:rsidR="00564402" w:rsidRPr="00937F11" w:rsidRDefault="00564402" w:rsidP="00D71104"/>
    <w:p w14:paraId="7D6D9E5C" w14:textId="3DC39D91" w:rsidR="00D71104" w:rsidRDefault="00D71104" w:rsidP="00D71104">
      <w:pPr>
        <w:pStyle w:val="Ttulo1"/>
      </w:pPr>
      <w:bookmarkStart w:id="13" w:name="_Toc500602751"/>
      <w:r w:rsidRPr="00D71104">
        <w:lastRenderedPageBreak/>
        <w:t>ANEXO</w:t>
      </w:r>
      <w:bookmarkEnd w:id="13"/>
    </w:p>
    <w:p w14:paraId="1480A65D" w14:textId="0FF3DFAE" w:rsidR="00411DEC" w:rsidRDefault="00411DEC" w:rsidP="00411DEC">
      <w:pPr>
        <w:pStyle w:val="Ttulo2"/>
      </w:pPr>
      <w:bookmarkStart w:id="14" w:name="_Toc500602752"/>
      <w:r>
        <w:t xml:space="preserve">SUBCONJUNTOS DE </w:t>
      </w:r>
      <w:r w:rsidR="009B0205">
        <w:t>ENTRENAMIENTO, PRUEBA Y VALIDACIÓN</w:t>
      </w:r>
      <w:bookmarkEnd w:id="14"/>
    </w:p>
    <w:p w14:paraId="51CEAA95" w14:textId="7657C4F8" w:rsidR="009B0205" w:rsidRPr="009B0205" w:rsidRDefault="009B0205" w:rsidP="00BF3B57">
      <w:pPr>
        <w:pStyle w:val="Ttulo3"/>
      </w:pPr>
      <w:bookmarkStart w:id="15" w:name="_EXPERIMENTO_1"/>
      <w:bookmarkStart w:id="16" w:name="_Toc500602753"/>
      <w:bookmarkEnd w:id="15"/>
      <w:r>
        <w:t>EXPERIMENTO 1</w:t>
      </w:r>
      <w:bookmarkEnd w:id="16"/>
    </w:p>
    <w:p w14:paraId="29B7F989" w14:textId="7ADE403B" w:rsidR="009B0205" w:rsidRPr="009B0205" w:rsidRDefault="009B0205" w:rsidP="009B0205">
      <w:r>
        <w:rPr>
          <w:b/>
        </w:rPr>
        <w:t xml:space="preserve">Anexo 1.1. </w:t>
      </w:r>
      <w:r>
        <w:t>Subconjuntos utilizados en el M.L.P. para el experimento 1.</w:t>
      </w:r>
    </w:p>
    <w:p w14:paraId="042E1434" w14:textId="77777777" w:rsidR="00485D67" w:rsidRPr="00530DFC" w:rsidRDefault="00485D67" w:rsidP="00485D67">
      <w:pPr>
        <w:pStyle w:val="Sinespaciado"/>
        <w:rPr>
          <w:lang w:val="es-MX"/>
        </w:rPr>
        <w:sectPr w:rsidR="00485D67" w:rsidRPr="00530DFC" w:rsidSect="00A41A75">
          <w:type w:val="continuous"/>
          <w:pgSz w:w="12240" w:h="15840"/>
          <w:pgMar w:top="1440" w:right="1440" w:bottom="1440" w:left="1440" w:header="720" w:footer="720" w:gutter="0"/>
          <w:cols w:space="720"/>
        </w:sectPr>
      </w:pPr>
    </w:p>
    <w:p w14:paraId="7604A03A" w14:textId="45C31463" w:rsidR="00485D67" w:rsidRPr="00BF3B57" w:rsidRDefault="00485D67" w:rsidP="00BF3B57">
      <w:pPr>
        <w:pStyle w:val="Sinespaciado"/>
        <w:jc w:val="center"/>
        <w:rPr>
          <w:rFonts w:ascii="Consolas" w:hAnsi="Consolas"/>
          <w:b/>
          <w:sz w:val="20"/>
        </w:rPr>
      </w:pPr>
      <w:r w:rsidRPr="00BF3B57">
        <w:rPr>
          <w:rFonts w:ascii="Consolas" w:hAnsi="Consolas"/>
          <w:b/>
          <w:sz w:val="20"/>
        </w:rPr>
        <w:t>Conjunto de validaci</w:t>
      </w:r>
      <w:r w:rsidR="00BF3B57">
        <w:rPr>
          <w:rFonts w:ascii="Consolas" w:hAnsi="Consolas"/>
          <w:b/>
          <w:sz w:val="20"/>
        </w:rPr>
        <w:t>ó</w:t>
      </w:r>
      <w:r w:rsidRPr="00BF3B57">
        <w:rPr>
          <w:rFonts w:ascii="Consolas" w:hAnsi="Consolas"/>
          <w:b/>
          <w:sz w:val="20"/>
        </w:rPr>
        <w:t>n:</w:t>
      </w:r>
    </w:p>
    <w:p w14:paraId="6F129823" w14:textId="7FFE3ECB"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-1.7600    0.6319</w:t>
      </w:r>
    </w:p>
    <w:p w14:paraId="37637A37" w14:textId="57BBFF6F"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-1.4800    0.2710</w:t>
      </w:r>
    </w:p>
    <w:p w14:paraId="7E54616D" w14:textId="624331BE"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-1.2000    0.0489</w:t>
      </w:r>
    </w:p>
    <w:p w14:paraId="062A7D73" w14:textId="46D83FDB"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-0.9200    0.0079</w:t>
      </w:r>
    </w:p>
    <w:p w14:paraId="271B5927" w14:textId="71169BBB"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-0.6400    0.1557</w:t>
      </w:r>
    </w:p>
    <w:p w14:paraId="5F3805BB" w14:textId="0B6159B6"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-0.3600    0.4642</w:t>
      </w:r>
    </w:p>
    <w:p w14:paraId="0340CB9A" w14:textId="30BB4980"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-0.0800    0.8747</w:t>
      </w:r>
    </w:p>
    <w:p w14:paraId="67CF7F4D" w14:textId="1BFF77B0"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0.2000    1.3090</w:t>
      </w:r>
    </w:p>
    <w:p w14:paraId="1E539B32" w14:textId="329F59A7"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0.4800    1.6845</w:t>
      </w:r>
    </w:p>
    <w:p w14:paraId="08759F10" w14:textId="263F36C8"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0.7600    1.9298</w:t>
      </w:r>
    </w:p>
    <w:p w14:paraId="2363F0BF" w14:textId="62256BB3"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1.0400    1.9980</w:t>
      </w:r>
    </w:p>
    <w:p w14:paraId="4C179140" w14:textId="50A19216"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1.3200    1.8763</w:t>
      </w:r>
    </w:p>
    <w:p w14:paraId="3F2C1120" w14:textId="616E2A96"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1.6000    1.5878</w:t>
      </w:r>
    </w:p>
    <w:p w14:paraId="1899E067" w14:textId="5A64991A"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1.8800    1.1874</w:t>
      </w:r>
    </w:p>
    <w:p w14:paraId="731D09CD" w14:textId="605267C4" w:rsidR="00485D67"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rPr>
      </w:pPr>
      <w:r w:rsidRPr="00BF3B57">
        <w:rPr>
          <w:rFonts w:ascii="Consolas" w:hAnsi="Consolas"/>
          <w:sz w:val="20"/>
        </w:rPr>
        <w:t>-1.7600    0.6319</w:t>
      </w:r>
    </w:p>
    <w:p w14:paraId="7CAA8B8B" w14:textId="77777777" w:rsidR="00485D67" w:rsidRPr="00BF3B57" w:rsidRDefault="00485D67" w:rsidP="00BF3B57">
      <w:pPr>
        <w:pStyle w:val="Sinespaciado"/>
        <w:jc w:val="center"/>
        <w:rPr>
          <w:rFonts w:ascii="Consolas" w:hAnsi="Consolas"/>
          <w:sz w:val="20"/>
        </w:rPr>
      </w:pPr>
    </w:p>
    <w:p w14:paraId="21FF9D3C" w14:textId="3C0DE8D8" w:rsidR="00485D67" w:rsidRPr="00BF3B57" w:rsidRDefault="00485D67" w:rsidP="00BF3B57">
      <w:pPr>
        <w:pStyle w:val="Sinespaciado"/>
        <w:jc w:val="center"/>
        <w:rPr>
          <w:rFonts w:ascii="Consolas" w:hAnsi="Consolas"/>
          <w:b/>
          <w:sz w:val="20"/>
          <w:lang w:val="es-MX"/>
        </w:rPr>
      </w:pPr>
      <w:r w:rsidRPr="00BF3B57">
        <w:rPr>
          <w:rFonts w:ascii="Consolas" w:hAnsi="Consolas"/>
          <w:b/>
          <w:sz w:val="20"/>
          <w:lang w:val="es-MX"/>
        </w:rPr>
        <w:t>Conjunto de prueba:</w:t>
      </w:r>
    </w:p>
    <w:p w14:paraId="25752C81" w14:textId="5463A491"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-1.8000    0.6910</w:t>
      </w:r>
    </w:p>
    <w:p w14:paraId="1B3907DD" w14:textId="0DAD2AC4"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-1.5200    0.3155</w:t>
      </w:r>
    </w:p>
    <w:p w14:paraId="75EF6932" w14:textId="474E5DBF"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-1.2400    0.0702</w:t>
      </w:r>
    </w:p>
    <w:p w14:paraId="7CA3A10A" w14:textId="246F393D"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-0.9600    0.0020</w:t>
      </w:r>
    </w:p>
    <w:p w14:paraId="2C6602D5" w14:textId="59F38C43"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-0.6800    0.1237</w:t>
      </w:r>
    </w:p>
    <w:p w14:paraId="60876524" w14:textId="6F58BB88"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-0.4000    0.4122</w:t>
      </w:r>
    </w:p>
    <w:p w14:paraId="45400605" w14:textId="3A1F3E67"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-0.1200    0.8126</w:t>
      </w:r>
    </w:p>
    <w:p w14:paraId="4433D5E4" w14:textId="5BA9C1C5"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0.1600    1.2487</w:t>
      </w:r>
    </w:p>
    <w:p w14:paraId="13A17122" w14:textId="1A7B7FEE"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0.4400    1.6374</w:t>
      </w:r>
    </w:p>
    <w:p w14:paraId="337DEF02" w14:textId="0EE78D61"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0.7200    1.9048</w:t>
      </w:r>
    </w:p>
    <w:p w14:paraId="0146E869" w14:textId="64277364"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1.0000    2.0000</w:t>
      </w:r>
    </w:p>
    <w:p w14:paraId="184EBEF7" w14:textId="5882A329"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1.2800    1.9048</w:t>
      </w:r>
    </w:p>
    <w:p w14:paraId="2000D3C3" w14:textId="26BA41F3"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1.5600    1.6374</w:t>
      </w:r>
    </w:p>
    <w:p w14:paraId="5AC8B080" w14:textId="5280C9E3" w:rsidR="00564402"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1.8400    1.2487</w:t>
      </w:r>
    </w:p>
    <w:p w14:paraId="60AE2776" w14:textId="31CDF5AA" w:rsidR="00485D67" w:rsidRPr="00BF3B57" w:rsidRDefault="00564402" w:rsidP="00BF3B57">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BF3B57">
        <w:rPr>
          <w:rFonts w:ascii="Consolas" w:hAnsi="Consolas"/>
          <w:sz w:val="20"/>
          <w:lang w:val="es-MX"/>
        </w:rPr>
        <w:t>-1.7600    0.6319</w:t>
      </w:r>
    </w:p>
    <w:p w14:paraId="3420F508" w14:textId="77777777" w:rsidR="00485D67" w:rsidRPr="00BF3B57" w:rsidRDefault="00485D67" w:rsidP="00BF3B57">
      <w:pPr>
        <w:pStyle w:val="Sinespaciado"/>
        <w:jc w:val="center"/>
        <w:rPr>
          <w:rFonts w:ascii="Consolas" w:hAnsi="Consolas"/>
          <w:sz w:val="20"/>
          <w:lang w:val="es-MX"/>
        </w:rPr>
      </w:pPr>
    </w:p>
    <w:p w14:paraId="0FBF4D3D" w14:textId="77777777" w:rsidR="00485D67" w:rsidRPr="00BF3B57" w:rsidRDefault="00485D67" w:rsidP="00BF3B57">
      <w:pPr>
        <w:pStyle w:val="Sinespaciado"/>
        <w:jc w:val="center"/>
        <w:rPr>
          <w:rFonts w:ascii="Consolas" w:hAnsi="Consolas"/>
          <w:sz w:val="20"/>
          <w:lang w:val="es-MX"/>
        </w:rPr>
      </w:pPr>
    </w:p>
    <w:p w14:paraId="3D4140EC" w14:textId="77777777" w:rsidR="00485D67" w:rsidRPr="00BF3B57" w:rsidRDefault="00485D67" w:rsidP="00BF3B57">
      <w:pPr>
        <w:pStyle w:val="Sinespaciado"/>
        <w:jc w:val="center"/>
        <w:rPr>
          <w:rFonts w:ascii="Consolas" w:hAnsi="Consolas"/>
          <w:sz w:val="20"/>
          <w:lang w:val="es-MX"/>
        </w:rPr>
      </w:pPr>
    </w:p>
    <w:p w14:paraId="142CBB80" w14:textId="0B64600D" w:rsidR="00485D67" w:rsidRPr="00BF3B57" w:rsidRDefault="00485D67" w:rsidP="00BF3B57">
      <w:pPr>
        <w:pStyle w:val="Sinespaciado"/>
        <w:jc w:val="center"/>
        <w:rPr>
          <w:rFonts w:ascii="Consolas" w:hAnsi="Consolas"/>
          <w:b/>
          <w:sz w:val="20"/>
          <w:lang w:val="es-MX"/>
        </w:rPr>
      </w:pPr>
      <w:r w:rsidRPr="00BF3B57">
        <w:rPr>
          <w:rFonts w:ascii="Consolas" w:hAnsi="Consolas"/>
          <w:b/>
          <w:sz w:val="20"/>
          <w:lang w:val="es-MX"/>
        </w:rPr>
        <w:t>Conjunto de entrenamiento:</w:t>
      </w:r>
    </w:p>
    <w:p w14:paraId="1321EAFB" w14:textId="45563953"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-2.0000    1.0000</w:t>
      </w:r>
    </w:p>
    <w:p w14:paraId="17404B9E" w14:textId="17E1F255"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-1.9600    0.9372</w:t>
      </w:r>
    </w:p>
    <w:p w14:paraId="18A1BB3A" w14:textId="521A5DCD"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-1.9200    0.8747</w:t>
      </w:r>
    </w:p>
    <w:p w14:paraId="0F9856D9" w14:textId="588D60C8"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-1.8800    0.8126</w:t>
      </w:r>
    </w:p>
    <w:p w14:paraId="62486DD7" w14:textId="42C6B44B"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-1.8400    0.7513</w:t>
      </w:r>
    </w:p>
    <w:p w14:paraId="0FAAB4FD" w14:textId="5BFF80B4"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-1.7200    0.5742</w:t>
      </w:r>
    </w:p>
    <w:p w14:paraId="22EE0642" w14:textId="73F962F6"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-1.6800    0.5182</w:t>
      </w:r>
    </w:p>
    <w:p w14:paraId="2072DC3C" w14:textId="415674F2"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-1.6400    0.4642</w:t>
      </w:r>
    </w:p>
    <w:p w14:paraId="71779D7F" w14:textId="2CD1523D"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-1.6000    0.4122</w:t>
      </w:r>
    </w:p>
    <w:p w14:paraId="14E1F7B7" w14:textId="754CBE55"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-1.5600    0.3626</w:t>
      </w:r>
    </w:p>
    <w:p w14:paraId="3BE8F495" w14:textId="1C2EAA5B"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-1.4400    0.2295</w:t>
      </w:r>
    </w:p>
    <w:p w14:paraId="72FBCE72" w14:textId="454A390E"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-1.4000    0.1910</w:t>
      </w:r>
    </w:p>
    <w:p w14:paraId="412BCED8" w14:textId="4B7B9950"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-1.3600    0.1557</w:t>
      </w:r>
    </w:p>
    <w:p w14:paraId="48AB0FCE" w14:textId="5FB579FD"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-1.3200    0.1237</w:t>
      </w:r>
    </w:p>
    <w:p w14:paraId="658A3BC8" w14:textId="5015B647"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-1.2800    0.0952</w:t>
      </w:r>
    </w:p>
    <w:p w14:paraId="032461B8" w14:textId="6BFE93B0"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-1.1600    0.0314</w:t>
      </w:r>
    </w:p>
    <w:p w14:paraId="25C57F33" w14:textId="2074B53C"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-1.1200    0.0177</w:t>
      </w:r>
    </w:p>
    <w:p w14:paraId="24AD9994" w14:textId="385980A9"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-1.0800    0.0079</w:t>
      </w:r>
    </w:p>
    <w:p w14:paraId="32E98946" w14:textId="5CA9A045"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-1.0400    0.0020</w:t>
      </w:r>
    </w:p>
    <w:p w14:paraId="44441959" w14:textId="72765ED7"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-1.0000         0</w:t>
      </w:r>
    </w:p>
    <w:p w14:paraId="038D39C9" w14:textId="42214DE6"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-0.8800    0.0177</w:t>
      </w:r>
    </w:p>
    <w:p w14:paraId="5BEE8E50" w14:textId="12B64AB2"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-0.8400    0.0314</w:t>
      </w:r>
    </w:p>
    <w:p w14:paraId="69D6790A" w14:textId="765C55D8"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-0.8000    0.0489</w:t>
      </w:r>
    </w:p>
    <w:p w14:paraId="63EE56A3" w14:textId="4F562EBD"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-0.7600    0.0702</w:t>
      </w:r>
    </w:p>
    <w:p w14:paraId="497E9B88" w14:textId="384BD876"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-0.7200    0.0952</w:t>
      </w:r>
    </w:p>
    <w:p w14:paraId="192194F6" w14:textId="50BBEB80"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-0.6000    0.1910</w:t>
      </w:r>
    </w:p>
    <w:p w14:paraId="385C7211" w14:textId="54467606"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-0.5600    0.2295</w:t>
      </w:r>
    </w:p>
    <w:p w14:paraId="4D90C1B4" w14:textId="2E2AACEE"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-0.5200    0.2710</w:t>
      </w:r>
    </w:p>
    <w:p w14:paraId="4563F3D4" w14:textId="3638FDC1"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-0.4800    0.3155</w:t>
      </w:r>
    </w:p>
    <w:p w14:paraId="268DD2E6" w14:textId="436BA00B"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-0.4400    0.3626</w:t>
      </w:r>
    </w:p>
    <w:p w14:paraId="29E094F4" w14:textId="12E7920D"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-0.3200    0.5182</w:t>
      </w:r>
    </w:p>
    <w:p w14:paraId="27BF0E7D" w14:textId="58DABE35"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-0.2800    0.5742</w:t>
      </w:r>
    </w:p>
    <w:p w14:paraId="679B8D93" w14:textId="5ABFEE04"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-0.2400    0.6319</w:t>
      </w:r>
    </w:p>
    <w:p w14:paraId="55933B22" w14:textId="101AE579"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-0.2000    0.6910</w:t>
      </w:r>
    </w:p>
    <w:p w14:paraId="0C50756D" w14:textId="72E21A83"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-0.1600    0.7513</w:t>
      </w:r>
    </w:p>
    <w:p w14:paraId="05B5838F" w14:textId="671FFF56"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-0.0400    0.9372</w:t>
      </w:r>
    </w:p>
    <w:p w14:paraId="1F84B7D4" w14:textId="519367DF"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0.0000    1.0000</w:t>
      </w:r>
    </w:p>
    <w:p w14:paraId="418D004E" w14:textId="1F04C9DA"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0.0400    1.0628</w:t>
      </w:r>
    </w:p>
    <w:p w14:paraId="59518454" w14:textId="15C082FE"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0.0800    1.1253</w:t>
      </w:r>
    </w:p>
    <w:p w14:paraId="274E7C1C" w14:textId="156E191A"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0.1200    1.1874</w:t>
      </w:r>
    </w:p>
    <w:p w14:paraId="08FBFFBD" w14:textId="3BC5B138"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0.2400    1.3681</w:t>
      </w:r>
    </w:p>
    <w:p w14:paraId="468EA6AA" w14:textId="2A2C82B8"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0.2800    1.4258</w:t>
      </w:r>
    </w:p>
    <w:p w14:paraId="699C99A7" w14:textId="089F8A5D"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0.3200    1.4818</w:t>
      </w:r>
    </w:p>
    <w:p w14:paraId="37BF89F7" w14:textId="6B8BCA21"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0.3600    1.5358</w:t>
      </w:r>
    </w:p>
    <w:p w14:paraId="4A1C8A98" w14:textId="6CD6449A"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0.4000    1.5878</w:t>
      </w:r>
    </w:p>
    <w:p w14:paraId="43FDB618" w14:textId="7312C872"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0.5200    1.7290</w:t>
      </w:r>
    </w:p>
    <w:p w14:paraId="773F9E7E" w14:textId="32A0AB09"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0.5600    1.7705</w:t>
      </w:r>
    </w:p>
    <w:p w14:paraId="5EB03791" w14:textId="58CE4838"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0.6000    1.8090</w:t>
      </w:r>
    </w:p>
    <w:p w14:paraId="29508FD1" w14:textId="7CB55EE9"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0.6400    1.8443</w:t>
      </w:r>
    </w:p>
    <w:p w14:paraId="12AA0C1C" w14:textId="5507174A"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0.6800    1.8763</w:t>
      </w:r>
    </w:p>
    <w:p w14:paraId="209F5714" w14:textId="0C155B76"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0.8000    1.9511</w:t>
      </w:r>
    </w:p>
    <w:p w14:paraId="1BDC69FE" w14:textId="2A626EB9"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0.8400    1.9686</w:t>
      </w:r>
    </w:p>
    <w:p w14:paraId="71DAF2F0" w14:textId="1D3E732B"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0.8800    1.9823</w:t>
      </w:r>
    </w:p>
    <w:p w14:paraId="77A6CDD5" w14:textId="7FD508CA"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0.9200    1.9921</w:t>
      </w:r>
    </w:p>
    <w:p w14:paraId="55334CE7" w14:textId="2ABF3B39"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0.9600    1.9980</w:t>
      </w:r>
    </w:p>
    <w:p w14:paraId="2C1A22BF" w14:textId="054FCDB5"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1.0800    1.9921</w:t>
      </w:r>
    </w:p>
    <w:p w14:paraId="01B3B14A" w14:textId="61933D9E"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1.1200    1.9823</w:t>
      </w:r>
    </w:p>
    <w:p w14:paraId="65A50453" w14:textId="68AFBE52"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1.1600    1.9686</w:t>
      </w:r>
    </w:p>
    <w:p w14:paraId="06A3D6F3" w14:textId="39254D85"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1.2000    1.9511</w:t>
      </w:r>
    </w:p>
    <w:p w14:paraId="5679D6E2" w14:textId="671BB936"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1.2400    1.9298</w:t>
      </w:r>
    </w:p>
    <w:p w14:paraId="1B357532" w14:textId="2D9D3AEA"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1.3600    1.8443</w:t>
      </w:r>
    </w:p>
    <w:p w14:paraId="6CDDB183" w14:textId="03E9E4E0"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1.4000    1.8090</w:t>
      </w:r>
    </w:p>
    <w:p w14:paraId="0FEFF131" w14:textId="3EFE0BE3"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1.4400    1.7705</w:t>
      </w:r>
    </w:p>
    <w:p w14:paraId="0304AF5C" w14:textId="331AEB3E"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1.4800    1.7290</w:t>
      </w:r>
    </w:p>
    <w:p w14:paraId="65C805A1" w14:textId="2ABF72F4"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1.5200    1.6845</w:t>
      </w:r>
    </w:p>
    <w:p w14:paraId="458CEDF2" w14:textId="0DA9D4C8"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1.6400    1.5358</w:t>
      </w:r>
    </w:p>
    <w:p w14:paraId="4A914271" w14:textId="4754C3D7"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1.6800    1.4818</w:t>
      </w:r>
    </w:p>
    <w:p w14:paraId="41AEC79C" w14:textId="19E9D803"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1.7200    1.4258</w:t>
      </w:r>
    </w:p>
    <w:p w14:paraId="692C8E5A" w14:textId="3B10BAD0"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1.7600    1.3681</w:t>
      </w:r>
    </w:p>
    <w:p w14:paraId="6D5DF500" w14:textId="0BDBA198"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BF3B57">
        <w:rPr>
          <w:rFonts w:ascii="Consolas" w:hAnsi="Consolas"/>
          <w:sz w:val="20"/>
          <w:lang w:val="es-MX"/>
        </w:rPr>
        <w:t>1.8000    1.3090</w:t>
      </w:r>
    </w:p>
    <w:p w14:paraId="3626B6D4" w14:textId="03D30A81" w:rsidR="00485D67" w:rsidRPr="00BF3B57" w:rsidRDefault="00485D67" w:rsidP="00BF3B57">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sectPr w:rsidR="00485D67" w:rsidRPr="00BF3B57" w:rsidSect="00485D67">
          <w:type w:val="continuous"/>
          <w:pgSz w:w="12240" w:h="15840"/>
          <w:pgMar w:top="1440" w:right="1440" w:bottom="1440" w:left="1440" w:header="720" w:footer="720" w:gutter="0"/>
          <w:cols w:num="3" w:space="720"/>
        </w:sectPr>
      </w:pPr>
      <w:r w:rsidRPr="00BF3B57">
        <w:rPr>
          <w:rFonts w:ascii="Consolas" w:hAnsi="Consolas"/>
          <w:sz w:val="20"/>
          <w:lang w:val="es-MX"/>
        </w:rPr>
        <w:t>1.9200    1.1253</w:t>
      </w:r>
    </w:p>
    <w:p w14:paraId="5D93738E" w14:textId="78A420D8" w:rsidR="00485D67" w:rsidRDefault="00485D67" w:rsidP="00564402"/>
    <w:p w14:paraId="4B8CFB39" w14:textId="18AFB88F" w:rsidR="00564402" w:rsidRDefault="00564402" w:rsidP="00564402"/>
    <w:p w14:paraId="2848148D" w14:textId="60B5E37D" w:rsidR="00941D24" w:rsidRDefault="00941D24" w:rsidP="00564402"/>
    <w:p w14:paraId="3A72A0A8" w14:textId="7EB39F01" w:rsidR="00D50862" w:rsidRDefault="00D50862" w:rsidP="00D50862">
      <w:pPr>
        <w:pStyle w:val="Ttulo3"/>
      </w:pPr>
      <w:bookmarkStart w:id="17" w:name="_EXPERIMENTO_2"/>
      <w:bookmarkStart w:id="18" w:name="_Toc500602754"/>
      <w:bookmarkEnd w:id="17"/>
      <w:r>
        <w:lastRenderedPageBreak/>
        <w:t>EXPERIMENTO 2</w:t>
      </w:r>
      <w:bookmarkEnd w:id="18"/>
    </w:p>
    <w:p w14:paraId="5A8A1184" w14:textId="77777777" w:rsidR="00D50862" w:rsidRPr="00D50862" w:rsidRDefault="00D50862" w:rsidP="00D50862">
      <w:pPr>
        <w:pStyle w:val="Sinespaciado"/>
        <w:rPr>
          <w:rFonts w:ascii="Consolas" w:hAnsi="Consolas"/>
          <w:lang w:val="es-MX"/>
        </w:rPr>
      </w:pPr>
    </w:p>
    <w:p w14:paraId="7DCECF8A" w14:textId="70ABB422" w:rsidR="00D50862" w:rsidRPr="009B0205" w:rsidRDefault="00D50862" w:rsidP="00D50862">
      <w:r>
        <w:rPr>
          <w:b/>
        </w:rPr>
        <w:t xml:space="preserve">Anexo 1.2. </w:t>
      </w:r>
      <w:r>
        <w:t>Subconjuntos utilizados en el M.L.P. para el experimento 2.</w:t>
      </w:r>
    </w:p>
    <w:p w14:paraId="01FCD221" w14:textId="77777777" w:rsidR="00D50862" w:rsidRPr="00BF3B57" w:rsidRDefault="00D50862" w:rsidP="00D50862">
      <w:pPr>
        <w:pStyle w:val="Sinespaciado"/>
        <w:rPr>
          <w:rFonts w:ascii="Consolas" w:hAnsi="Consolas"/>
          <w:lang w:val="es-MX"/>
        </w:rPr>
        <w:sectPr w:rsidR="00D50862" w:rsidRPr="00BF3B57" w:rsidSect="00A41A75">
          <w:type w:val="continuous"/>
          <w:pgSz w:w="12240" w:h="15840"/>
          <w:pgMar w:top="1440" w:right="1440" w:bottom="1440" w:left="1440" w:header="720" w:footer="720" w:gutter="0"/>
          <w:cols w:space="720"/>
        </w:sectPr>
      </w:pPr>
    </w:p>
    <w:p w14:paraId="5B15EC2A" w14:textId="77777777" w:rsidR="00D50862" w:rsidRPr="00D50862" w:rsidRDefault="00D50862" w:rsidP="00D50862">
      <w:pPr>
        <w:pStyle w:val="Sinespaciado"/>
        <w:jc w:val="center"/>
        <w:rPr>
          <w:rFonts w:ascii="Consolas" w:hAnsi="Consolas"/>
          <w:b/>
          <w:sz w:val="20"/>
          <w:lang w:val="es-MX"/>
        </w:rPr>
      </w:pPr>
      <w:r w:rsidRPr="00D50862">
        <w:rPr>
          <w:rFonts w:ascii="Consolas" w:hAnsi="Consolas"/>
          <w:b/>
          <w:sz w:val="20"/>
          <w:lang w:val="es-MX"/>
        </w:rPr>
        <w:t>Conjunto de validacion:</w:t>
      </w:r>
    </w:p>
    <w:p w14:paraId="7311FF98"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0.0600   -0.2322</w:t>
      </w:r>
    </w:p>
    <w:p w14:paraId="14875020"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0.1300   -0.2450</w:t>
      </w:r>
    </w:p>
    <w:p w14:paraId="2619904D"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0.2000   -0.0768</w:t>
      </w:r>
    </w:p>
    <w:p w14:paraId="3DC1A80C"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0.2700    0.1856</w:t>
      </w:r>
    </w:p>
    <w:p w14:paraId="4958B88A"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0.3400    0.4710</w:t>
      </w:r>
    </w:p>
    <w:p w14:paraId="6BAC5A5A"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0.4100    0.7236</w:t>
      </w:r>
    </w:p>
    <w:p w14:paraId="4E130ED4"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0.4800    0.9034</w:t>
      </w:r>
    </w:p>
    <w:p w14:paraId="4C2CB6A7"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0.5500    0.9857</w:t>
      </w:r>
    </w:p>
    <w:p w14:paraId="6A680420"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0.6200    0.9615</w:t>
      </w:r>
    </w:p>
    <w:p w14:paraId="33732933"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0.6900    0.8375</w:t>
      </w:r>
    </w:p>
    <w:p w14:paraId="640060BE"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0.7600    0.6356</w:t>
      </w:r>
    </w:p>
    <w:p w14:paraId="7D8C4358"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0.8300    0.3936</w:t>
      </w:r>
    </w:p>
    <w:p w14:paraId="09007D82"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0.9000    0.1647</w:t>
      </w:r>
    </w:p>
    <w:p w14:paraId="72DBA57D"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0.9700    0.0176</w:t>
      </w:r>
    </w:p>
    <w:p w14:paraId="6F688E44" w14:textId="77777777" w:rsidR="00D50862" w:rsidRPr="00D50862"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D50862">
        <w:rPr>
          <w:rFonts w:ascii="Consolas" w:hAnsi="Consolas"/>
          <w:sz w:val="20"/>
          <w:lang w:val="es-MX"/>
        </w:rPr>
        <w:t>0.0600   -0.2322</w:t>
      </w:r>
    </w:p>
    <w:p w14:paraId="1926A93D" w14:textId="77777777" w:rsidR="00D50862" w:rsidRPr="00D50862" w:rsidRDefault="00D50862" w:rsidP="00D50862">
      <w:pPr>
        <w:pStyle w:val="Sinespaciado"/>
        <w:jc w:val="center"/>
        <w:rPr>
          <w:rFonts w:ascii="Consolas" w:hAnsi="Consolas"/>
          <w:b/>
          <w:sz w:val="20"/>
          <w:lang w:val="es-MX"/>
        </w:rPr>
      </w:pPr>
    </w:p>
    <w:p w14:paraId="7B37373D" w14:textId="77777777" w:rsidR="00D50862" w:rsidRPr="00D50862" w:rsidRDefault="00D50862" w:rsidP="00D50862">
      <w:pPr>
        <w:pStyle w:val="Sinespaciado"/>
        <w:jc w:val="center"/>
        <w:rPr>
          <w:rFonts w:ascii="Consolas" w:hAnsi="Consolas"/>
          <w:b/>
          <w:sz w:val="20"/>
          <w:lang w:val="es-MX"/>
        </w:rPr>
      </w:pPr>
      <w:r w:rsidRPr="00D50862">
        <w:rPr>
          <w:rFonts w:ascii="Consolas" w:hAnsi="Consolas"/>
          <w:b/>
          <w:sz w:val="20"/>
          <w:lang w:val="es-MX"/>
        </w:rPr>
        <w:t>Conjunto de prueba:</w:t>
      </w:r>
    </w:p>
    <w:p w14:paraId="104F1434"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0.0500   -0.2098</w:t>
      </w:r>
    </w:p>
    <w:p w14:paraId="44C6B7E0"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0.1200   -0.2565</w:t>
      </w:r>
    </w:p>
    <w:p w14:paraId="1688F3EE"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0.1900   -0.1085</w:t>
      </w:r>
    </w:p>
    <w:p w14:paraId="1F02A5FD"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0.2600    0.1452</w:t>
      </w:r>
    </w:p>
    <w:p w14:paraId="43A69B0D"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0.3300    0.4311</w:t>
      </w:r>
    </w:p>
    <w:p w14:paraId="699707C7"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0.4000    0.6912</w:t>
      </w:r>
    </w:p>
    <w:p w14:paraId="62125720"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0.4700    0.8832</w:t>
      </w:r>
    </w:p>
    <w:p w14:paraId="74A54DCC"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0.5400    0.9804</w:t>
      </w:r>
    </w:p>
    <w:p w14:paraId="04A68FE3"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0.6100    0.9714</w:t>
      </w:r>
    </w:p>
    <w:p w14:paraId="04EAA5D9"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0.6800    0.8607</w:t>
      </w:r>
    </w:p>
    <w:p w14:paraId="38E93A04"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0.7500    0.6680</w:t>
      </w:r>
    </w:p>
    <w:p w14:paraId="66639088"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0.8200    0.4288</w:t>
      </w:r>
    </w:p>
    <w:p w14:paraId="14AC8C86"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0.8900    0.1942</w:t>
      </w:r>
    </w:p>
    <w:p w14:paraId="3A979F5C"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0.9600    0.0306</w:t>
      </w:r>
    </w:p>
    <w:p w14:paraId="65C96C7A" w14:textId="77777777" w:rsidR="00D50862" w:rsidRPr="00530DFC" w:rsidRDefault="00D50862" w:rsidP="00D50862">
      <w:pPr>
        <w:pStyle w:val="Sinespaciado"/>
        <w:pBdr>
          <w:top w:val="single" w:sz="4" w:space="1" w:color="auto"/>
          <w:left w:val="single" w:sz="4" w:space="4" w:color="auto"/>
          <w:bottom w:val="single" w:sz="4" w:space="1" w:color="auto"/>
          <w:right w:val="single" w:sz="4" w:space="4" w:color="auto"/>
        </w:pBdr>
        <w:jc w:val="center"/>
        <w:rPr>
          <w:rFonts w:ascii="Consolas" w:hAnsi="Consolas"/>
          <w:sz w:val="20"/>
          <w:lang w:val="es-MX"/>
        </w:rPr>
      </w:pPr>
      <w:r w:rsidRPr="00530DFC">
        <w:rPr>
          <w:rFonts w:ascii="Consolas" w:hAnsi="Consolas"/>
          <w:sz w:val="20"/>
          <w:lang w:val="es-MX"/>
        </w:rPr>
        <w:t>0.0600   -0.2322</w:t>
      </w:r>
    </w:p>
    <w:p w14:paraId="7B537F46" w14:textId="77777777" w:rsidR="00D50862" w:rsidRPr="00530DFC" w:rsidRDefault="00D50862" w:rsidP="00D50862">
      <w:pPr>
        <w:pStyle w:val="Sinespaciado"/>
        <w:jc w:val="center"/>
        <w:rPr>
          <w:rFonts w:ascii="Consolas" w:hAnsi="Consolas"/>
          <w:sz w:val="20"/>
          <w:lang w:val="es-MX"/>
        </w:rPr>
      </w:pPr>
    </w:p>
    <w:p w14:paraId="4D46A367" w14:textId="77777777" w:rsidR="00D50862" w:rsidRPr="00530DFC" w:rsidRDefault="00D50862" w:rsidP="00D50862">
      <w:pPr>
        <w:pStyle w:val="Sinespaciado"/>
        <w:jc w:val="center"/>
        <w:rPr>
          <w:rFonts w:ascii="Consolas" w:hAnsi="Consolas"/>
          <w:sz w:val="20"/>
          <w:lang w:val="es-MX"/>
        </w:rPr>
      </w:pPr>
    </w:p>
    <w:p w14:paraId="29F793BD" w14:textId="77777777" w:rsidR="00D50862" w:rsidRPr="00530DFC" w:rsidRDefault="00D50862" w:rsidP="00D50862">
      <w:pPr>
        <w:pStyle w:val="Sinespaciado"/>
        <w:jc w:val="center"/>
        <w:rPr>
          <w:rFonts w:ascii="Consolas" w:hAnsi="Consolas"/>
          <w:sz w:val="20"/>
          <w:lang w:val="es-MX"/>
        </w:rPr>
      </w:pPr>
    </w:p>
    <w:p w14:paraId="19EB9407" w14:textId="77777777" w:rsidR="00D50862" w:rsidRPr="00530DFC" w:rsidRDefault="00D50862" w:rsidP="00D50862">
      <w:pPr>
        <w:pStyle w:val="Sinespaciado"/>
        <w:jc w:val="center"/>
        <w:rPr>
          <w:rFonts w:ascii="Consolas" w:hAnsi="Consolas"/>
          <w:sz w:val="20"/>
          <w:lang w:val="es-MX"/>
        </w:rPr>
      </w:pPr>
    </w:p>
    <w:p w14:paraId="7D9A8643" w14:textId="77777777" w:rsidR="00D50862" w:rsidRPr="00530DFC" w:rsidRDefault="00D50862" w:rsidP="00D50862">
      <w:pPr>
        <w:pStyle w:val="Sinespaciado"/>
        <w:jc w:val="center"/>
        <w:rPr>
          <w:rFonts w:ascii="Consolas" w:hAnsi="Consolas"/>
          <w:b/>
          <w:sz w:val="20"/>
          <w:lang w:val="es-MX"/>
        </w:rPr>
      </w:pPr>
      <w:r w:rsidRPr="00530DFC">
        <w:rPr>
          <w:rFonts w:ascii="Consolas" w:hAnsi="Consolas"/>
          <w:b/>
          <w:sz w:val="20"/>
          <w:lang w:val="es-MX"/>
        </w:rPr>
        <w:t>Conjunto de entrenamiento:</w:t>
      </w:r>
    </w:p>
    <w:p w14:paraId="2C1DC19C"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0         0</w:t>
      </w:r>
    </w:p>
    <w:p w14:paraId="0C994E86"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0.0100   -0.0562</w:t>
      </w:r>
    </w:p>
    <w:p w14:paraId="70661DC7"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0.0200   -0.1049</w:t>
      </w:r>
    </w:p>
    <w:p w14:paraId="189156DA"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0.0300   -0.1465</w:t>
      </w:r>
    </w:p>
    <w:p w14:paraId="1ABDB0E7"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0.0400   -0.1814</w:t>
      </w:r>
    </w:p>
    <w:p w14:paraId="7A38613C"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0.0700   -0.2488</w:t>
      </w:r>
    </w:p>
    <w:p w14:paraId="5FF73A66"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0.0800   -0.2600</w:t>
      </w:r>
    </w:p>
    <w:p w14:paraId="2A8841C8"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0.0900   -0.2661</w:t>
      </w:r>
    </w:p>
    <w:p w14:paraId="4850709E"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0.1000   -0.2673</w:t>
      </w:r>
    </w:p>
    <w:p w14:paraId="50FD4ADE"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0.1100   -0.2640</w:t>
      </w:r>
    </w:p>
    <w:p w14:paraId="202E0EF3"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0.1400   -0.2299</w:t>
      </w:r>
    </w:p>
    <w:p w14:paraId="22005420"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0.1500   -0.2113</w:t>
      </w:r>
    </w:p>
    <w:p w14:paraId="01A80CEC"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0.1600   -0.1897</w:t>
      </w:r>
    </w:p>
    <w:p w14:paraId="27045D2D"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0.1700   -0.1651</w:t>
      </w:r>
    </w:p>
    <w:p w14:paraId="6D775DF7"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0.1800   -0.1380</w:t>
      </w:r>
    </w:p>
    <w:p w14:paraId="175CB12D"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0.2100   -0.0432</w:t>
      </w:r>
    </w:p>
    <w:p w14:paraId="5A05BE86"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0.2200   -0.0080</w:t>
      </w:r>
    </w:p>
    <w:p w14:paraId="296AF6D8"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0.2300    0.0286</w:t>
      </w:r>
    </w:p>
    <w:p w14:paraId="078C7FFC"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0.2400    0.0665</w:t>
      </w:r>
    </w:p>
    <w:p w14:paraId="34168CE9"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0.2500    0.1055</w:t>
      </w:r>
    </w:p>
    <w:p w14:paraId="6028A07B"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0.2800    0.2264</w:t>
      </w:r>
    </w:p>
    <w:p w14:paraId="11A186B9"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0.2900    0.2675</w:t>
      </w:r>
    </w:p>
    <w:p w14:paraId="7CBA1A3B"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0.3000    0.3087</w:t>
      </w:r>
    </w:p>
    <w:p w14:paraId="0A8D3E07"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0.3100    0.3498</w:t>
      </w:r>
    </w:p>
    <w:p w14:paraId="679137EE"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0.3200    0.3906</w:t>
      </w:r>
    </w:p>
    <w:p w14:paraId="491B97CD"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0.3500    0.5102</w:t>
      </w:r>
    </w:p>
    <w:p w14:paraId="429B745B"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0.3600    0.5485</w:t>
      </w:r>
    </w:p>
    <w:p w14:paraId="60CB9B93"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0.3700    0.5859</w:t>
      </w:r>
    </w:p>
    <w:p w14:paraId="7E1C5268"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0.3800    0.6223</w:t>
      </w:r>
    </w:p>
    <w:p w14:paraId="1F92513A"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0.3900    0.6574</w:t>
      </w:r>
    </w:p>
    <w:p w14:paraId="4B42D1D8"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0.4200    0.7545</w:t>
      </w:r>
    </w:p>
    <w:p w14:paraId="5D793903"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0.4300    0.7838</w:t>
      </w:r>
    </w:p>
    <w:p w14:paraId="0E8D175D"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0.4400    0.8113</w:t>
      </w:r>
    </w:p>
    <w:p w14:paraId="55C5F425"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0.4500    0.8372</w:t>
      </w:r>
    </w:p>
    <w:p w14:paraId="26341379"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0.4600    0.8612</w:t>
      </w:r>
    </w:p>
    <w:p w14:paraId="36DBCF3E"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0.4900    0.9215</w:t>
      </w:r>
    </w:p>
    <w:p w14:paraId="29AA3F89"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0.5000    0.9375</w:t>
      </w:r>
    </w:p>
    <w:p w14:paraId="03544596"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0.5100    0.9514</w:t>
      </w:r>
    </w:p>
    <w:p w14:paraId="52FE44A9"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0.5200    0.9633</w:t>
      </w:r>
    </w:p>
    <w:p w14:paraId="7F9CF7F0" w14:textId="77777777" w:rsidR="00D50862" w:rsidRPr="00530DFC"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lang w:val="es-MX"/>
        </w:rPr>
      </w:pPr>
      <w:r w:rsidRPr="00530DFC">
        <w:rPr>
          <w:rFonts w:ascii="Consolas" w:hAnsi="Consolas"/>
          <w:sz w:val="20"/>
          <w:lang w:val="es-MX"/>
        </w:rPr>
        <w:t>0.5300    0.9729</w:t>
      </w:r>
    </w:p>
    <w:p w14:paraId="43E09C49"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0.5600    0.9888</w:t>
      </w:r>
    </w:p>
    <w:p w14:paraId="1AD87E27"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0.5700    0.9896</w:t>
      </w:r>
    </w:p>
    <w:p w14:paraId="7E6C6BA4"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0.5800    0.9883</w:t>
      </w:r>
    </w:p>
    <w:p w14:paraId="206A6BBD"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0.5900    0.9848</w:t>
      </w:r>
    </w:p>
    <w:p w14:paraId="2DB40090"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0.6000    0.9792</w:t>
      </w:r>
    </w:p>
    <w:p w14:paraId="6D86520D"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0.6300    0.9496</w:t>
      </w:r>
    </w:p>
    <w:p w14:paraId="5506B056"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0.6400    0.9356</w:t>
      </w:r>
    </w:p>
    <w:p w14:paraId="7CA7B791"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0.6500    0.9197</w:t>
      </w:r>
    </w:p>
    <w:p w14:paraId="493A3E32"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0.6600    0.9018</w:t>
      </w:r>
    </w:p>
    <w:p w14:paraId="5A70DC34"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0.6700    0.8821</w:t>
      </w:r>
    </w:p>
    <w:p w14:paraId="36BCA124"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0.7000    0.8127</w:t>
      </w:r>
    </w:p>
    <w:p w14:paraId="7D7EAB48"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0.7100    0.7864</w:t>
      </w:r>
    </w:p>
    <w:p w14:paraId="7F7DD4C0"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0.7200    0.7587</w:t>
      </w:r>
    </w:p>
    <w:p w14:paraId="1957C3A9"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0.7300    0.7296</w:t>
      </w:r>
    </w:p>
    <w:p w14:paraId="56F9F240"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0.7400    0.6993</w:t>
      </w:r>
    </w:p>
    <w:p w14:paraId="4DCF6282"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0.7700    0.6024</w:t>
      </w:r>
    </w:p>
    <w:p w14:paraId="2802E63A"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0.7800    0.5685</w:t>
      </w:r>
    </w:p>
    <w:p w14:paraId="1247001C"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0.7900    0.5341</w:t>
      </w:r>
    </w:p>
    <w:p w14:paraId="48DBFF1F"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0.8000    0.4992</w:t>
      </w:r>
    </w:p>
    <w:p w14:paraId="3AD73702"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0.8100    0.4641</w:t>
      </w:r>
    </w:p>
    <w:p w14:paraId="6D660D08"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0.8400    0.3587</w:t>
      </w:r>
    </w:p>
    <w:p w14:paraId="7F0EECC8"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0.8500    0.3242</w:t>
      </w:r>
    </w:p>
    <w:p w14:paraId="7A9E9EAD"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0.8600    0.2903</w:t>
      </w:r>
    </w:p>
    <w:p w14:paraId="323A53F3"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0.8700    0.2572</w:t>
      </w:r>
    </w:p>
    <w:p w14:paraId="02B369EC"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0.8800    0.2251</w:t>
      </w:r>
    </w:p>
    <w:p w14:paraId="37F331A4"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0.9100    0.1369</w:t>
      </w:r>
    </w:p>
    <w:p w14:paraId="07C42F2F"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0.9200    0.1109</w:t>
      </w:r>
    </w:p>
    <w:p w14:paraId="0C52D6F3"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0.9300    0.0871</w:t>
      </w:r>
    </w:p>
    <w:p w14:paraId="610CD695"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0.9400    0.0656</w:t>
      </w:r>
    </w:p>
    <w:p w14:paraId="4490F5B5"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0.9500    0.0467</w:t>
      </w:r>
    </w:p>
    <w:p w14:paraId="082F09F5"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0.9800    0.0080</w:t>
      </w:r>
    </w:p>
    <w:p w14:paraId="0F9DB062"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0.9900    0.0021</w:t>
      </w:r>
    </w:p>
    <w:p w14:paraId="2F8451CE" w14:textId="77777777" w:rsidR="00D50862" w:rsidRPr="00BF3B57" w:rsidRDefault="00D50862" w:rsidP="00D50862">
      <w:pPr>
        <w:pStyle w:val="Sinespaciado"/>
        <w:pBdr>
          <w:top w:val="single" w:sz="4" w:space="1" w:color="auto"/>
          <w:left w:val="single" w:sz="4" w:space="1" w:color="auto"/>
          <w:bottom w:val="single" w:sz="4" w:space="1" w:color="auto"/>
          <w:right w:val="single" w:sz="4" w:space="1" w:color="auto"/>
        </w:pBdr>
        <w:jc w:val="center"/>
        <w:rPr>
          <w:rFonts w:ascii="Consolas" w:hAnsi="Consolas"/>
          <w:sz w:val="20"/>
        </w:rPr>
      </w:pPr>
      <w:r w:rsidRPr="00BF3B57">
        <w:rPr>
          <w:rFonts w:ascii="Consolas" w:hAnsi="Consolas"/>
          <w:sz w:val="20"/>
        </w:rPr>
        <w:t>1.0000         0</w:t>
      </w:r>
    </w:p>
    <w:p w14:paraId="634E836F" w14:textId="77777777" w:rsidR="00D50862" w:rsidRDefault="00D50862" w:rsidP="00564402">
      <w:pPr>
        <w:sectPr w:rsidR="00D50862" w:rsidSect="00D50862">
          <w:type w:val="continuous"/>
          <w:pgSz w:w="12240" w:h="15840"/>
          <w:pgMar w:top="1440" w:right="1440" w:bottom="1440" w:left="1440" w:header="720" w:footer="720" w:gutter="0"/>
          <w:cols w:num="3" w:space="720"/>
        </w:sectPr>
      </w:pPr>
    </w:p>
    <w:p w14:paraId="3CE50EB9" w14:textId="02431A24" w:rsidR="00D50862" w:rsidRDefault="00D50862" w:rsidP="00564402"/>
    <w:p w14:paraId="677C7744" w14:textId="77777777" w:rsidR="00941D24" w:rsidRDefault="00941D24" w:rsidP="00564402"/>
    <w:p w14:paraId="426198E0" w14:textId="5615278C" w:rsidR="00941D24" w:rsidRDefault="00941D24" w:rsidP="00564402"/>
    <w:p w14:paraId="049AF7C3" w14:textId="77777777" w:rsidR="00D50862" w:rsidRDefault="00D50862" w:rsidP="00564402"/>
    <w:p w14:paraId="74053721" w14:textId="5ED47641" w:rsidR="00941D24" w:rsidRDefault="00941D24" w:rsidP="00941D24">
      <w:pPr>
        <w:pStyle w:val="Ttulo3"/>
      </w:pPr>
      <w:bookmarkStart w:id="19" w:name="_EXPERIMENTO_3"/>
      <w:bookmarkStart w:id="20" w:name="_Toc500602755"/>
      <w:bookmarkEnd w:id="19"/>
      <w:r>
        <w:lastRenderedPageBreak/>
        <w:t xml:space="preserve">EXPERIMENTO </w:t>
      </w:r>
      <w:r w:rsidR="00BF3B57">
        <w:t>3</w:t>
      </w:r>
      <w:bookmarkEnd w:id="20"/>
    </w:p>
    <w:p w14:paraId="35C24CFA" w14:textId="6E9B3232" w:rsidR="00941D24" w:rsidRPr="00530DFC" w:rsidRDefault="00941D24" w:rsidP="00941D24">
      <w:pPr>
        <w:pStyle w:val="Sinespaciado"/>
        <w:rPr>
          <w:rFonts w:ascii="Consolas" w:hAnsi="Consolas"/>
          <w:lang w:val="es-MX"/>
        </w:rPr>
      </w:pPr>
    </w:p>
    <w:p w14:paraId="31CC2086" w14:textId="4E3F4E72" w:rsidR="00BF3B57" w:rsidRPr="009B0205" w:rsidRDefault="00BF3B57" w:rsidP="00BF3B57">
      <w:r>
        <w:rPr>
          <w:b/>
        </w:rPr>
        <w:t xml:space="preserve">Anexo 1.3. </w:t>
      </w:r>
      <w:r>
        <w:t>Subconjuntos utilizados en el M.L.P. para el experimento 3.</w:t>
      </w:r>
    </w:p>
    <w:p w14:paraId="52E18C31" w14:textId="77777777" w:rsidR="00BF3B57" w:rsidRPr="00BF3B57" w:rsidRDefault="00BF3B57" w:rsidP="00941D24">
      <w:pPr>
        <w:pStyle w:val="Sinespaciado"/>
        <w:rPr>
          <w:rFonts w:ascii="Consolas" w:hAnsi="Consolas"/>
          <w:lang w:val="es-MX"/>
        </w:rPr>
        <w:sectPr w:rsidR="00BF3B57" w:rsidRPr="00BF3B57" w:rsidSect="00A41A75">
          <w:type w:val="continuous"/>
          <w:pgSz w:w="12240" w:h="15840"/>
          <w:pgMar w:top="1440" w:right="1440" w:bottom="1440" w:left="1440" w:header="720" w:footer="720" w:gutter="0"/>
          <w:cols w:space="720"/>
        </w:sectPr>
      </w:pPr>
    </w:p>
    <w:p w14:paraId="0DB4FC86" w14:textId="21863C41" w:rsidR="00941D24" w:rsidRPr="00530DFC" w:rsidRDefault="00941D24" w:rsidP="00BF3B57">
      <w:pPr>
        <w:pStyle w:val="Sinespaciado"/>
        <w:jc w:val="center"/>
        <w:rPr>
          <w:rFonts w:ascii="Consolas" w:hAnsi="Consolas"/>
          <w:b/>
          <w:sz w:val="18"/>
          <w:lang w:val="es-MX"/>
        </w:rPr>
      </w:pPr>
      <w:r w:rsidRPr="00530DFC">
        <w:rPr>
          <w:rFonts w:ascii="Consolas" w:hAnsi="Consolas"/>
          <w:b/>
          <w:sz w:val="18"/>
          <w:lang w:val="es-MX"/>
        </w:rPr>
        <w:t>Conjunto de validacion:</w:t>
      </w:r>
    </w:p>
    <w:p w14:paraId="2D7E6A1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-2.8000   -0.3167</w:t>
      </w:r>
    </w:p>
    <w:p w14:paraId="65B8C520"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-2.5500   -0.3399</w:t>
      </w:r>
    </w:p>
    <w:p w14:paraId="7C6F557B"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-2.3000   -0.3657</w:t>
      </w:r>
    </w:p>
    <w:p w14:paraId="562F4F5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-2.0500   -0.3940</w:t>
      </w:r>
    </w:p>
    <w:p w14:paraId="70046A0A"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-1.8000   -0.4245</w:t>
      </w:r>
    </w:p>
    <w:p w14:paraId="7464F7D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-1.5500   -0.4555</w:t>
      </w:r>
    </w:p>
    <w:p w14:paraId="6085F1C3"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-1.3000   -0.4833</w:t>
      </w:r>
    </w:p>
    <w:p w14:paraId="0D98B842"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-1.0500   -0.4994</w:t>
      </w:r>
    </w:p>
    <w:p w14:paraId="36E17D7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-0.8000   -0.4878</w:t>
      </w:r>
    </w:p>
    <w:p w14:paraId="03970EA2"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-0.5500   -0.4223</w:t>
      </w:r>
    </w:p>
    <w:p w14:paraId="55190C8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-0.3000   -0.2752</w:t>
      </w:r>
    </w:p>
    <w:p w14:paraId="3D019EC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-0.0500   -0.0499</w:t>
      </w:r>
    </w:p>
    <w:p w14:paraId="02354A68"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0.2000    0.1923</w:t>
      </w:r>
    </w:p>
    <w:p w14:paraId="517432E6"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0.4500    0.3742</w:t>
      </w:r>
    </w:p>
    <w:p w14:paraId="71D1877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0.7000    0.4698</w:t>
      </w:r>
    </w:p>
    <w:p w14:paraId="0E46858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0.9500    0.4993</w:t>
      </w:r>
    </w:p>
    <w:p w14:paraId="427E110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1.2000    0.4918</w:t>
      </w:r>
    </w:p>
    <w:p w14:paraId="795FB96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1.4500    0.4674</w:t>
      </w:r>
    </w:p>
    <w:p w14:paraId="6858239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1.7000    0.4370</w:t>
      </w:r>
    </w:p>
    <w:p w14:paraId="185A5836"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1.9500    0.4060</w:t>
      </w:r>
    </w:p>
    <w:p w14:paraId="5CF6C8D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2.2000    0.3767</w:t>
      </w:r>
    </w:p>
    <w:p w14:paraId="02849770"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2.4500    0.3499</w:t>
      </w:r>
    </w:p>
    <w:p w14:paraId="33B24C4D"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2.7000    0.3257</w:t>
      </w:r>
    </w:p>
    <w:p w14:paraId="117E45BF" w14:textId="5A25EAAF" w:rsidR="00941D24"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2.9500    0.3040</w:t>
      </w:r>
    </w:p>
    <w:p w14:paraId="3446746C" w14:textId="77777777" w:rsidR="00941D24" w:rsidRPr="00530DFC" w:rsidRDefault="00941D24" w:rsidP="00BF3B57">
      <w:pPr>
        <w:pStyle w:val="Sinespaciado"/>
        <w:jc w:val="center"/>
        <w:rPr>
          <w:rFonts w:ascii="Consolas" w:hAnsi="Consolas"/>
          <w:b/>
          <w:sz w:val="18"/>
          <w:lang w:val="es-MX"/>
        </w:rPr>
      </w:pPr>
      <w:r w:rsidRPr="00530DFC">
        <w:rPr>
          <w:rFonts w:ascii="Consolas" w:hAnsi="Consolas"/>
          <w:b/>
          <w:sz w:val="18"/>
          <w:lang w:val="es-MX"/>
        </w:rPr>
        <w:t>Conjunto de prueba:</w:t>
      </w:r>
    </w:p>
    <w:p w14:paraId="1F8CFBB3"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-2.8500   -0.3124</w:t>
      </w:r>
    </w:p>
    <w:p w14:paraId="7EA0D75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-2.6000   -0.3351</w:t>
      </w:r>
    </w:p>
    <w:p w14:paraId="7B732D1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-2.3500   -0.3603</w:t>
      </w:r>
    </w:p>
    <w:p w14:paraId="0C9542E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-2.1000   -0.3882</w:t>
      </w:r>
    </w:p>
    <w:p w14:paraId="5533EA96"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-1.8500   -0.4183</w:t>
      </w:r>
    </w:p>
    <w:p w14:paraId="43BB5A7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-1.6000   -0.4494</w:t>
      </w:r>
    </w:p>
    <w:p w14:paraId="0589E57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-1.3500   -0.4783</w:t>
      </w:r>
    </w:p>
    <w:p w14:paraId="1633D69A"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-1.1000   -0.4977</w:t>
      </w:r>
    </w:p>
    <w:p w14:paraId="5DBC8E6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-0.8500   -0.4935</w:t>
      </w:r>
    </w:p>
    <w:p w14:paraId="25B0426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-0.6000   -0.4412</w:t>
      </w:r>
    </w:p>
    <w:p w14:paraId="75EFAD8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-0.3500   -0.3118</w:t>
      </w:r>
    </w:p>
    <w:p w14:paraId="06E1CF0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-0.1000   -0.0990</w:t>
      </w:r>
    </w:p>
    <w:p w14:paraId="1FD0A42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0.1500    0.1467</w:t>
      </w:r>
    </w:p>
    <w:p w14:paraId="223626C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0.4000    0.3448</w:t>
      </w:r>
    </w:p>
    <w:p w14:paraId="1279E25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0.6500    0.4569</w:t>
      </w:r>
    </w:p>
    <w:p w14:paraId="68EC820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0.9000    0.4972</w:t>
      </w:r>
    </w:p>
    <w:p w14:paraId="54458516"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1.1500    0.4952</w:t>
      </w:r>
    </w:p>
    <w:p w14:paraId="0A0F737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1.4000    0.4730</w:t>
      </w:r>
    </w:p>
    <w:p w14:paraId="0DCD40E0"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1.6500    0.4433</w:t>
      </w:r>
    </w:p>
    <w:p w14:paraId="163E7E0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1.9000    0.4121</w:t>
      </w:r>
    </w:p>
    <w:p w14:paraId="7675DCA2"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2.1500    0.3824</w:t>
      </w:r>
    </w:p>
    <w:p w14:paraId="229E29FD"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2.4000    0.3550</w:t>
      </w:r>
    </w:p>
    <w:p w14:paraId="28BDA18F"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2.6500    0.3303</w:t>
      </w:r>
    </w:p>
    <w:p w14:paraId="1273146A" w14:textId="0DEBABD7" w:rsidR="00941D24"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2.9000    0.3082</w:t>
      </w:r>
    </w:p>
    <w:p w14:paraId="1F3AB108" w14:textId="77777777" w:rsidR="00941D24" w:rsidRPr="00530DFC" w:rsidRDefault="00941D24" w:rsidP="00530DFC">
      <w:pPr>
        <w:pStyle w:val="Sinespaciado"/>
        <w:rPr>
          <w:rFonts w:ascii="Consolas" w:hAnsi="Consolas"/>
          <w:sz w:val="18"/>
          <w:lang w:val="es-MX"/>
        </w:rPr>
      </w:pPr>
    </w:p>
    <w:p w14:paraId="63E2F209" w14:textId="59F821EF" w:rsidR="00941D24" w:rsidRPr="00530DFC" w:rsidRDefault="00941D24" w:rsidP="00BF3B57">
      <w:pPr>
        <w:pStyle w:val="Sinespaciado"/>
        <w:jc w:val="center"/>
        <w:rPr>
          <w:rFonts w:ascii="Consolas" w:hAnsi="Consolas"/>
          <w:b/>
          <w:sz w:val="18"/>
          <w:lang w:val="es-MX"/>
        </w:rPr>
      </w:pPr>
      <w:r w:rsidRPr="00530DFC">
        <w:rPr>
          <w:rFonts w:ascii="Consolas" w:hAnsi="Consolas"/>
          <w:b/>
          <w:sz w:val="18"/>
          <w:lang w:val="es-MX"/>
        </w:rPr>
        <w:t>Conjunto de entrenamiento:</w:t>
      </w:r>
    </w:p>
    <w:p w14:paraId="2436494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-3.0000   -0.3000</w:t>
      </w:r>
    </w:p>
    <w:p w14:paraId="51A50C0B"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-2.9500   -0.3040</w:t>
      </w:r>
    </w:p>
    <w:p w14:paraId="43CBDC23"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-2.9000   -0.3082</w:t>
      </w:r>
    </w:p>
    <w:p w14:paraId="7EC8F1E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-2.7500   -0.3212</w:t>
      </w:r>
    </w:p>
    <w:p w14:paraId="7DF4CD7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-2.7000   -0.3257</w:t>
      </w:r>
    </w:p>
    <w:p w14:paraId="337AF7AB"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-2.6500   -0.3303</w:t>
      </w:r>
    </w:p>
    <w:p w14:paraId="0F7C1FD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-2.5000   -0.3448</w:t>
      </w:r>
    </w:p>
    <w:p w14:paraId="27DDF783"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-2.4500   -0.3499</w:t>
      </w:r>
    </w:p>
    <w:p w14:paraId="096D1AD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-2.4000   -0.3550</w:t>
      </w:r>
    </w:p>
    <w:p w14:paraId="39AC1B3A"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-2.2500   -0.3711</w:t>
      </w:r>
    </w:p>
    <w:p w14:paraId="1A9D477B"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-2.2000   -0.3767</w:t>
      </w:r>
    </w:p>
    <w:p w14:paraId="1ECBF122"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-2.1500   -0.3824</w:t>
      </w:r>
    </w:p>
    <w:p w14:paraId="10EE68B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-2.0000   -0.4000</w:t>
      </w:r>
    </w:p>
    <w:p w14:paraId="2533F346"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-1.9500   -0.4060</w:t>
      </w:r>
    </w:p>
    <w:p w14:paraId="55088026"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-1.9000   -0.4121</w:t>
      </w:r>
    </w:p>
    <w:p w14:paraId="422902BA"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-1.7500   -0.4308</w:t>
      </w:r>
    </w:p>
    <w:p w14:paraId="3A5A7A0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-1.7000   -0.4370</w:t>
      </w:r>
    </w:p>
    <w:p w14:paraId="3C074970"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-1.6500   -0.4433</w:t>
      </w:r>
    </w:p>
    <w:p w14:paraId="7E9915B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-1.5000   -0.4615</w:t>
      </w:r>
    </w:p>
    <w:p w14:paraId="51E2167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-1.4500   -0.4674</w:t>
      </w:r>
    </w:p>
    <w:p w14:paraId="6985CEE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-1.4000   -0.4730</w:t>
      </w:r>
    </w:p>
    <w:p w14:paraId="4D5EE8FA"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-1.2500   -0.4878</w:t>
      </w:r>
    </w:p>
    <w:p w14:paraId="4D1CAB1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-1.2000   -0.4918</w:t>
      </w:r>
    </w:p>
    <w:p w14:paraId="5FDC7D40"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-1.1500   -0.4952</w:t>
      </w:r>
    </w:p>
    <w:p w14:paraId="28BDEFA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-1.0000   -0.5000</w:t>
      </w:r>
    </w:p>
    <w:p w14:paraId="19A050C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-0.9500   -0.4993</w:t>
      </w:r>
    </w:p>
    <w:p w14:paraId="3647E472"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-0.9000   -0.4972</w:t>
      </w:r>
    </w:p>
    <w:p w14:paraId="7F13B07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-0.7500   -0.4800</w:t>
      </w:r>
    </w:p>
    <w:p w14:paraId="3164E6BF"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-0.7000   -0.4698</w:t>
      </w:r>
    </w:p>
    <w:p w14:paraId="06F5056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-0.6500   -0.4569</w:t>
      </w:r>
    </w:p>
    <w:p w14:paraId="00DE10DA"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-0.5000   -0.4000</w:t>
      </w:r>
    </w:p>
    <w:p w14:paraId="62391E0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-0.4500   -0.3742</w:t>
      </w:r>
    </w:p>
    <w:p w14:paraId="44422AD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-0.4000   -0.3448</w:t>
      </w:r>
    </w:p>
    <w:p w14:paraId="397365A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-0.2500   -0.2353</w:t>
      </w:r>
    </w:p>
    <w:p w14:paraId="1B0FC42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-0.2000   -0.1923</w:t>
      </w:r>
    </w:p>
    <w:p w14:paraId="46E52279"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-0.1500   -0.1467</w:t>
      </w:r>
    </w:p>
    <w:p w14:paraId="5F686408"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0         0</w:t>
      </w:r>
    </w:p>
    <w:p w14:paraId="42D26C36"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0.0500    0.0499</w:t>
      </w:r>
    </w:p>
    <w:p w14:paraId="1D8E1D46"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0.1000    0.0990</w:t>
      </w:r>
    </w:p>
    <w:p w14:paraId="7005CF1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0.2500    0.2353</w:t>
      </w:r>
    </w:p>
    <w:p w14:paraId="29E7465B"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0.3000    0.2752</w:t>
      </w:r>
    </w:p>
    <w:p w14:paraId="2882DB2A"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0.3500    0.3118</w:t>
      </w:r>
    </w:p>
    <w:p w14:paraId="3F1EA663"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0.5000    0.4000</w:t>
      </w:r>
    </w:p>
    <w:p w14:paraId="15E1EC6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0.5500    0.4223</w:t>
      </w:r>
    </w:p>
    <w:p w14:paraId="1737B78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0.6000    0.4412</w:t>
      </w:r>
    </w:p>
    <w:p w14:paraId="4F87F2FB"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0.7500    0.4800</w:t>
      </w:r>
    </w:p>
    <w:p w14:paraId="2D81719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0.8000    0.4878</w:t>
      </w:r>
    </w:p>
    <w:p w14:paraId="59EF384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0.8500    0.4935</w:t>
      </w:r>
    </w:p>
    <w:p w14:paraId="494E926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1.0000    0.5000</w:t>
      </w:r>
    </w:p>
    <w:p w14:paraId="66540D8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1.0500    0.4994</w:t>
      </w:r>
    </w:p>
    <w:p w14:paraId="4197DB25"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1.1000    0.4977</w:t>
      </w:r>
    </w:p>
    <w:p w14:paraId="79BEF1E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1.2500    0.4878</w:t>
      </w:r>
    </w:p>
    <w:p w14:paraId="2D5243F8"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1.3000    0.4833</w:t>
      </w:r>
    </w:p>
    <w:p w14:paraId="4806450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1.3500    0.4783</w:t>
      </w:r>
    </w:p>
    <w:p w14:paraId="3393FA43"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1.5000    0.4615</w:t>
      </w:r>
    </w:p>
    <w:p w14:paraId="4EF49D7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1.5500    0.4555</w:t>
      </w:r>
    </w:p>
    <w:p w14:paraId="19493F10"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1.6000    0.4494</w:t>
      </w:r>
    </w:p>
    <w:p w14:paraId="2A050D13"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1.7500    0.4308</w:t>
      </w:r>
    </w:p>
    <w:p w14:paraId="1ED3579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1.8000    0.4245</w:t>
      </w:r>
    </w:p>
    <w:p w14:paraId="2CD3EC7C"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1.8500    0.4183</w:t>
      </w:r>
    </w:p>
    <w:p w14:paraId="59242677"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2.0000    0.4000</w:t>
      </w:r>
    </w:p>
    <w:p w14:paraId="5AE47FC4"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2.0500    0.3940</w:t>
      </w:r>
    </w:p>
    <w:p w14:paraId="0B06688F"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2.1000    0.3882</w:t>
      </w:r>
    </w:p>
    <w:p w14:paraId="0FE5EE13"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2.2500    0.3711</w:t>
      </w:r>
    </w:p>
    <w:p w14:paraId="02EB044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2.3000    0.3657</w:t>
      </w:r>
    </w:p>
    <w:p w14:paraId="0D0EF1A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2.3500    0.3603</w:t>
      </w:r>
    </w:p>
    <w:p w14:paraId="115A5F4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2.5000    0.3448</w:t>
      </w:r>
    </w:p>
    <w:p w14:paraId="5306FB8E"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2.5500    0.3399</w:t>
      </w:r>
    </w:p>
    <w:p w14:paraId="4DED6B70"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2.6000    0.3351</w:t>
      </w:r>
    </w:p>
    <w:p w14:paraId="283F789D"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2.7500    0.3212</w:t>
      </w:r>
    </w:p>
    <w:p w14:paraId="2602D91B"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2.8000    0.3167</w:t>
      </w:r>
    </w:p>
    <w:p w14:paraId="564FB1E1" w14:textId="77777777" w:rsidR="00530DFC"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pPr>
      <w:r w:rsidRPr="00530DFC">
        <w:rPr>
          <w:rFonts w:ascii="Consolas" w:hAnsi="Consolas"/>
          <w:sz w:val="18"/>
          <w:lang w:val="es-MX"/>
        </w:rPr>
        <w:t xml:space="preserve">    2.8500    0.3124</w:t>
      </w:r>
    </w:p>
    <w:p w14:paraId="4BE92FC1" w14:textId="4A67F31B" w:rsidR="00941D24" w:rsidRPr="00530DFC" w:rsidRDefault="00530DFC" w:rsidP="00530DFC">
      <w:pPr>
        <w:pStyle w:val="Sinespaciado"/>
        <w:pBdr>
          <w:top w:val="single" w:sz="4" w:space="1" w:color="auto"/>
          <w:left w:val="single" w:sz="4" w:space="4" w:color="auto"/>
          <w:bottom w:val="single" w:sz="4" w:space="1" w:color="auto"/>
          <w:right w:val="single" w:sz="4" w:space="4" w:color="auto"/>
        </w:pBdr>
        <w:jc w:val="center"/>
        <w:rPr>
          <w:rFonts w:ascii="Consolas" w:hAnsi="Consolas"/>
          <w:sz w:val="18"/>
          <w:lang w:val="es-MX"/>
        </w:rPr>
        <w:sectPr w:rsidR="00941D24" w:rsidRPr="00530DFC" w:rsidSect="00941D24">
          <w:type w:val="continuous"/>
          <w:pgSz w:w="12240" w:h="15840"/>
          <w:pgMar w:top="1440" w:right="1440" w:bottom="1440" w:left="1440" w:header="720" w:footer="720" w:gutter="0"/>
          <w:cols w:num="3" w:space="720"/>
        </w:sectPr>
      </w:pPr>
      <w:r w:rsidRPr="00530DFC">
        <w:rPr>
          <w:rFonts w:ascii="Consolas" w:hAnsi="Consolas"/>
          <w:sz w:val="18"/>
          <w:lang w:val="es-MX"/>
        </w:rPr>
        <w:t xml:space="preserve">    3.0000    0.3000</w:t>
      </w:r>
    </w:p>
    <w:p w14:paraId="4D3D56D2" w14:textId="4BD9D01C" w:rsidR="00564402" w:rsidRDefault="00564402" w:rsidP="00564402"/>
    <w:p w14:paraId="7E11A992" w14:textId="06A3395C" w:rsidR="00941D24" w:rsidRDefault="00941D24" w:rsidP="00564402"/>
    <w:p w14:paraId="3EDC2084" w14:textId="1DD8343C" w:rsidR="00941D24" w:rsidRDefault="00941D24" w:rsidP="00564402"/>
    <w:p w14:paraId="0A5891D4" w14:textId="02DF360E" w:rsidR="00941D24" w:rsidRDefault="00941D24" w:rsidP="00564402"/>
    <w:p w14:paraId="482967DD" w14:textId="77777777" w:rsidR="00941D24" w:rsidRPr="00564402" w:rsidRDefault="00941D24" w:rsidP="00564402"/>
    <w:p w14:paraId="075E0B06" w14:textId="7BA0A97F" w:rsidR="00411DEC" w:rsidRPr="00411DEC" w:rsidRDefault="00411DEC" w:rsidP="00411DEC">
      <w:pPr>
        <w:pStyle w:val="Ttulo2"/>
      </w:pPr>
      <w:bookmarkStart w:id="21" w:name="_Toc500602756"/>
      <w:r>
        <w:lastRenderedPageBreak/>
        <w:t>CÓDIGOS</w:t>
      </w:r>
      <w:bookmarkEnd w:id="21"/>
    </w:p>
    <w:p w14:paraId="43DAFF11" w14:textId="3717EBC9" w:rsidR="00DD47BF" w:rsidRPr="00E11A51" w:rsidRDefault="00DD47BF" w:rsidP="00DD47BF">
      <w:pPr>
        <w:rPr>
          <w:rFonts w:ascii="Arial" w:hAnsi="Arial" w:cs="Arial"/>
        </w:rPr>
      </w:pPr>
      <w:r w:rsidRPr="00E11A51">
        <w:rPr>
          <w:rFonts w:ascii="Arial" w:hAnsi="Arial" w:cs="Arial"/>
        </w:rPr>
        <w:t>Para una mejor visualización del código, recomiendo visitar el siguiente repositorio de Github:</w:t>
      </w:r>
    </w:p>
    <w:p w14:paraId="65E38D28" w14:textId="35D2B8BF" w:rsidR="005D552A" w:rsidRDefault="00411DEC" w:rsidP="005D552A">
      <w:pPr>
        <w:rPr>
          <w:i/>
          <w:iCs/>
        </w:rPr>
      </w:pPr>
      <w:hyperlink r:id="rId72" w:history="1">
        <w:r w:rsidR="005D552A" w:rsidRPr="00AA703D">
          <w:rPr>
            <w:rStyle w:val="Hipervnculo"/>
          </w:rPr>
          <w:t>https://github.com/IvanovskyOrtega/Redes-Neuronales/blob/master/MLP/</w:t>
        </w:r>
      </w:hyperlink>
    </w:p>
    <w:p w14:paraId="71612FC5" w14:textId="220189F5" w:rsidR="00D71104" w:rsidRPr="00D71104" w:rsidRDefault="005D552A" w:rsidP="00411DEC">
      <w:pPr>
        <w:pStyle w:val="Ttulo3"/>
      </w:pPr>
      <w:bookmarkStart w:id="22" w:name="_Toc500602757"/>
      <w:r>
        <w:t>mlp</w:t>
      </w:r>
      <w:r w:rsidR="00D71104" w:rsidRPr="00D71104">
        <w:t>.m</w:t>
      </w:r>
      <w:bookmarkEnd w:id="22"/>
    </w:p>
    <w:p w14:paraId="2E089DF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clc</w:t>
      </w:r>
    </w:p>
    <w:p w14:paraId="1BA0F1A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clear</w:t>
      </w:r>
    </w:p>
    <w:p w14:paraId="0863AD9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7306975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Leemos el archivo de entradas</w:t>
      </w:r>
    </w:p>
    <w:p w14:paraId="5EE82A7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input1 = input(</w:t>
      </w:r>
      <w:r w:rsidRPr="00644B18">
        <w:rPr>
          <w:rFonts w:ascii="Consolas" w:hAnsi="Consolas" w:cs="Courier New"/>
          <w:color w:val="A020F0"/>
          <w:sz w:val="16"/>
          <w:szCs w:val="20"/>
        </w:rPr>
        <w:t>'Ingresa el nombre del archivo que contiene los valores de entrada "*.txt" (sin extension): '</w:t>
      </w:r>
      <w:r w:rsidRPr="00644B18">
        <w:rPr>
          <w:rFonts w:ascii="Consolas" w:hAnsi="Consolas" w:cs="Courier New"/>
          <w:color w:val="000000"/>
          <w:sz w:val="16"/>
          <w:szCs w:val="20"/>
        </w:rPr>
        <w:t>,</w:t>
      </w:r>
      <w:r w:rsidRPr="00644B18">
        <w:rPr>
          <w:rFonts w:ascii="Consolas" w:hAnsi="Consolas" w:cs="Courier New"/>
          <w:color w:val="A020F0"/>
          <w:sz w:val="16"/>
          <w:szCs w:val="20"/>
        </w:rPr>
        <w:t>'s'</w:t>
      </w:r>
      <w:r w:rsidRPr="00644B18">
        <w:rPr>
          <w:rFonts w:ascii="Consolas" w:hAnsi="Consolas" w:cs="Courier New"/>
          <w:color w:val="000000"/>
          <w:sz w:val="16"/>
          <w:szCs w:val="20"/>
        </w:rPr>
        <w:t>);</w:t>
      </w:r>
    </w:p>
    <w:p w14:paraId="0BB1CC8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nombreArchivo1 = strcat(input1,</w:t>
      </w:r>
      <w:r w:rsidRPr="00644B18">
        <w:rPr>
          <w:rFonts w:ascii="Consolas" w:hAnsi="Consolas" w:cs="Courier New"/>
          <w:color w:val="A020F0"/>
          <w:sz w:val="16"/>
          <w:szCs w:val="20"/>
          <w:lang w:val="en-US"/>
        </w:rPr>
        <w:t>'.txt'</w:t>
      </w:r>
      <w:r w:rsidRPr="00644B18">
        <w:rPr>
          <w:rFonts w:ascii="Consolas" w:hAnsi="Consolas" w:cs="Courier New"/>
          <w:color w:val="000000"/>
          <w:sz w:val="16"/>
          <w:szCs w:val="20"/>
          <w:lang w:val="en-US"/>
        </w:rPr>
        <w:t>);</w:t>
      </w:r>
    </w:p>
    <w:p w14:paraId="3EFF505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p = importdata(nombreArchivo1);</w:t>
      </w:r>
    </w:p>
    <w:p w14:paraId="63B9435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555A1E0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Leemos el archivo de los valores target</w:t>
      </w:r>
    </w:p>
    <w:p w14:paraId="7D3DD05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input2 = input(</w:t>
      </w:r>
      <w:r w:rsidRPr="00644B18">
        <w:rPr>
          <w:rFonts w:ascii="Consolas" w:hAnsi="Consolas" w:cs="Courier New"/>
          <w:color w:val="A020F0"/>
          <w:sz w:val="16"/>
          <w:szCs w:val="20"/>
        </w:rPr>
        <w:t>'Ingresa el nombre del archivo que contiene los valores target "*.txt" (sin extension): '</w:t>
      </w:r>
      <w:r w:rsidRPr="00644B18">
        <w:rPr>
          <w:rFonts w:ascii="Consolas" w:hAnsi="Consolas" w:cs="Courier New"/>
          <w:color w:val="000000"/>
          <w:sz w:val="16"/>
          <w:szCs w:val="20"/>
        </w:rPr>
        <w:t>,</w:t>
      </w:r>
      <w:r w:rsidRPr="00644B18">
        <w:rPr>
          <w:rFonts w:ascii="Consolas" w:hAnsi="Consolas" w:cs="Courier New"/>
          <w:color w:val="A020F0"/>
          <w:sz w:val="16"/>
          <w:szCs w:val="20"/>
        </w:rPr>
        <w:t>'s'</w:t>
      </w:r>
      <w:r w:rsidRPr="00644B18">
        <w:rPr>
          <w:rFonts w:ascii="Consolas" w:hAnsi="Consolas" w:cs="Courier New"/>
          <w:color w:val="000000"/>
          <w:sz w:val="16"/>
          <w:szCs w:val="20"/>
        </w:rPr>
        <w:t>);</w:t>
      </w:r>
    </w:p>
    <w:p w14:paraId="476DD05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nombreArchivo2 = strcat(input2,</w:t>
      </w:r>
      <w:r w:rsidRPr="00644B18">
        <w:rPr>
          <w:rFonts w:ascii="Consolas" w:hAnsi="Consolas" w:cs="Courier New"/>
          <w:color w:val="A020F0"/>
          <w:sz w:val="16"/>
          <w:szCs w:val="20"/>
          <w:lang w:val="en-US"/>
        </w:rPr>
        <w:t>'.txt'</w:t>
      </w:r>
      <w:r w:rsidRPr="00644B18">
        <w:rPr>
          <w:rFonts w:ascii="Consolas" w:hAnsi="Consolas" w:cs="Courier New"/>
          <w:color w:val="000000"/>
          <w:sz w:val="16"/>
          <w:szCs w:val="20"/>
          <w:lang w:val="en-US"/>
        </w:rPr>
        <w:t>);</w:t>
      </w:r>
    </w:p>
    <w:p w14:paraId="5ADDE7C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targets = importdata(nombreArchivo2);</w:t>
      </w:r>
    </w:p>
    <w:p w14:paraId="0E119F2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fprintf(</w:t>
      </w:r>
      <w:r w:rsidRPr="00644B18">
        <w:rPr>
          <w:rFonts w:ascii="Consolas" w:hAnsi="Consolas" w:cs="Courier New"/>
          <w:color w:val="A020F0"/>
          <w:sz w:val="16"/>
          <w:szCs w:val="20"/>
          <w:lang w:val="en-US"/>
        </w:rPr>
        <w:t>'\n'</w:t>
      </w:r>
      <w:r w:rsidRPr="00644B18">
        <w:rPr>
          <w:rFonts w:ascii="Consolas" w:hAnsi="Consolas" w:cs="Courier New"/>
          <w:color w:val="000000"/>
          <w:sz w:val="16"/>
          <w:szCs w:val="20"/>
          <w:lang w:val="en-US"/>
        </w:rPr>
        <w:t>);</w:t>
      </w:r>
    </w:p>
    <w:p w14:paraId="5513572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p>
    <w:p w14:paraId="620492D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calcula el rango a trabajar</w:t>
      </w:r>
    </w:p>
    <w:p w14:paraId="648344F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dim_p = size(p);</w:t>
      </w:r>
    </w:p>
    <w:p w14:paraId="1AF963F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lim_inf = p(1);</w:t>
      </w:r>
    </w:p>
    <w:p w14:paraId="6C7BCE7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lim_sup = p(dim_p(1));</w:t>
      </w:r>
    </w:p>
    <w:p w14:paraId="64ACBB1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incremento = (lim_sup-lim_inf)/(dim_p(1)-1);</w:t>
      </w:r>
    </w:p>
    <w:p w14:paraId="519257F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p>
    <w:p w14:paraId="76458D2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muestra el rango y el numero de datos a trabajar</w:t>
      </w:r>
    </w:p>
    <w:p w14:paraId="6545C72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'Se trabajara el siguiente rango, de acuerdo al archivo:\n'</w:t>
      </w:r>
      <w:r w:rsidRPr="00644B18">
        <w:rPr>
          <w:rFonts w:ascii="Consolas" w:hAnsi="Consolas" w:cs="Courier New"/>
          <w:color w:val="000000"/>
          <w:sz w:val="16"/>
          <w:szCs w:val="20"/>
        </w:rPr>
        <w:t>);</w:t>
      </w:r>
    </w:p>
    <w:p w14:paraId="40F5C18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'[%f, %f], con un incremento de %f\n'</w:t>
      </w:r>
      <w:r w:rsidRPr="00644B18">
        <w:rPr>
          <w:rFonts w:ascii="Consolas" w:hAnsi="Consolas" w:cs="Courier New"/>
          <w:color w:val="000000"/>
          <w:sz w:val="16"/>
          <w:szCs w:val="20"/>
        </w:rPr>
        <w:t>,lim_inf,lim_sup,incremento);</w:t>
      </w:r>
    </w:p>
    <w:p w14:paraId="2F0DAE1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num_datos = dim_p(1);</w:t>
      </w:r>
    </w:p>
    <w:p w14:paraId="3ADC404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'Se trabajara con %d datos, de acuerdo al archivo.\n\n'</w:t>
      </w:r>
      <w:r w:rsidRPr="00644B18">
        <w:rPr>
          <w:rFonts w:ascii="Consolas" w:hAnsi="Consolas" w:cs="Courier New"/>
          <w:color w:val="000000"/>
          <w:sz w:val="16"/>
          <w:szCs w:val="20"/>
        </w:rPr>
        <w:t>,num_datos);</w:t>
      </w:r>
    </w:p>
    <w:p w14:paraId="2E99FBA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6457B05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xml:space="preserve">% Se solicita la arquitectura del M.L.P. </w:t>
      </w:r>
    </w:p>
    <w:p w14:paraId="1315242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'\n'</w:t>
      </w:r>
      <w:r w:rsidRPr="00644B18">
        <w:rPr>
          <w:rFonts w:ascii="Consolas" w:hAnsi="Consolas" w:cs="Courier New"/>
          <w:color w:val="000000"/>
          <w:sz w:val="16"/>
          <w:szCs w:val="20"/>
        </w:rPr>
        <w:t>);</w:t>
      </w:r>
    </w:p>
    <w:p w14:paraId="2D1862C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str_arq = input(</w:t>
      </w:r>
      <w:r w:rsidRPr="00644B18">
        <w:rPr>
          <w:rFonts w:ascii="Consolas" w:hAnsi="Consolas" w:cs="Courier New"/>
          <w:color w:val="A020F0"/>
          <w:sz w:val="16"/>
          <w:szCs w:val="20"/>
        </w:rPr>
        <w:t>'Ingresa la arquitectura del M.L.P.: '</w:t>
      </w:r>
      <w:r w:rsidRPr="00644B18">
        <w:rPr>
          <w:rFonts w:ascii="Consolas" w:hAnsi="Consolas" w:cs="Courier New"/>
          <w:color w:val="000000"/>
          <w:sz w:val="16"/>
          <w:szCs w:val="20"/>
        </w:rPr>
        <w:t>,</w:t>
      </w:r>
      <w:r w:rsidRPr="00644B18">
        <w:rPr>
          <w:rFonts w:ascii="Consolas" w:hAnsi="Consolas" w:cs="Courier New"/>
          <w:color w:val="A020F0"/>
          <w:sz w:val="16"/>
          <w:szCs w:val="20"/>
        </w:rPr>
        <w:t>'s'</w:t>
      </w:r>
      <w:r w:rsidRPr="00644B18">
        <w:rPr>
          <w:rFonts w:ascii="Consolas" w:hAnsi="Consolas" w:cs="Courier New"/>
          <w:color w:val="000000"/>
          <w:sz w:val="16"/>
          <w:szCs w:val="20"/>
        </w:rPr>
        <w:t>);</w:t>
      </w:r>
    </w:p>
    <w:p w14:paraId="1B9337A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arq_mlp = str2num(str_arq);</w:t>
      </w:r>
    </w:p>
    <w:p w14:paraId="79C9D73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num_capas = length(arq_mlp)-1;</w:t>
      </w:r>
    </w:p>
    <w:p w14:paraId="4F51DD2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R = arq_mlp(1);</w:t>
      </w:r>
    </w:p>
    <w:p w14:paraId="129EE7C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'Para las funciones de activacion se tienen las siguientes:\n'</w:t>
      </w:r>
      <w:r w:rsidRPr="00644B18">
        <w:rPr>
          <w:rFonts w:ascii="Consolas" w:hAnsi="Consolas" w:cs="Courier New"/>
          <w:color w:val="000000"/>
          <w:sz w:val="16"/>
          <w:szCs w:val="20"/>
        </w:rPr>
        <w:t>);</w:t>
      </w:r>
    </w:p>
    <w:p w14:paraId="752EB4B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fprintf(</w:t>
      </w:r>
      <w:r w:rsidRPr="00644B18">
        <w:rPr>
          <w:rFonts w:ascii="Consolas" w:hAnsi="Consolas" w:cs="Courier New"/>
          <w:color w:val="A020F0"/>
          <w:sz w:val="16"/>
          <w:szCs w:val="20"/>
          <w:lang w:val="en-US"/>
        </w:rPr>
        <w:t>'1) purelin()\n2) logsig()\n3) tansig()\n\n'</w:t>
      </w:r>
      <w:r w:rsidRPr="00644B18">
        <w:rPr>
          <w:rFonts w:ascii="Consolas" w:hAnsi="Consolas" w:cs="Courier New"/>
          <w:color w:val="000000"/>
          <w:sz w:val="16"/>
          <w:szCs w:val="20"/>
          <w:lang w:val="en-US"/>
        </w:rPr>
        <w:t>);</w:t>
      </w:r>
    </w:p>
    <w:p w14:paraId="1BD831F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str_fun = input(</w:t>
      </w:r>
      <w:r w:rsidRPr="00644B18">
        <w:rPr>
          <w:rFonts w:ascii="Consolas" w:hAnsi="Consolas" w:cs="Courier New"/>
          <w:color w:val="A020F0"/>
          <w:sz w:val="16"/>
          <w:szCs w:val="20"/>
        </w:rPr>
        <w:t>'Ingresa las funciones de las capas de la red separadas por un espacio: '</w:t>
      </w:r>
      <w:r w:rsidRPr="00644B18">
        <w:rPr>
          <w:rFonts w:ascii="Consolas" w:hAnsi="Consolas" w:cs="Courier New"/>
          <w:color w:val="000000"/>
          <w:sz w:val="16"/>
          <w:szCs w:val="20"/>
        </w:rPr>
        <w:t>,</w:t>
      </w:r>
      <w:r w:rsidRPr="00644B18">
        <w:rPr>
          <w:rFonts w:ascii="Consolas" w:hAnsi="Consolas" w:cs="Courier New"/>
          <w:color w:val="A020F0"/>
          <w:sz w:val="16"/>
          <w:szCs w:val="20"/>
        </w:rPr>
        <w:t>'s'</w:t>
      </w:r>
      <w:r w:rsidRPr="00644B18">
        <w:rPr>
          <w:rFonts w:ascii="Consolas" w:hAnsi="Consolas" w:cs="Courier New"/>
          <w:color w:val="000000"/>
          <w:sz w:val="16"/>
          <w:szCs w:val="20"/>
        </w:rPr>
        <w:t>);</w:t>
      </w:r>
    </w:p>
    <w:p w14:paraId="5000B37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fun_capa = str2num(str_fun);</w:t>
      </w:r>
    </w:p>
    <w:p w14:paraId="45F15F3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w:t>
      </w:r>
      <w:r w:rsidRPr="00644B18">
        <w:rPr>
          <w:rFonts w:ascii="Consolas" w:hAnsi="Consolas" w:cs="Courier New"/>
          <w:color w:val="A020F0"/>
          <w:sz w:val="16"/>
          <w:szCs w:val="20"/>
        </w:rPr>
        <w:t>'La arquitectura del M.L.P. es:'</w:t>
      </w:r>
      <w:r w:rsidRPr="00644B18">
        <w:rPr>
          <w:rFonts w:ascii="Consolas" w:hAnsi="Consolas" w:cs="Courier New"/>
          <w:color w:val="000000"/>
          <w:sz w:val="16"/>
          <w:szCs w:val="20"/>
        </w:rPr>
        <w:t>);</w:t>
      </w:r>
    </w:p>
    <w:p w14:paraId="57DF181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disp(arq_mlp);</w:t>
      </w:r>
    </w:p>
    <w:p w14:paraId="24AC63B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disp(fun_capa);</w:t>
      </w:r>
    </w:p>
    <w:p w14:paraId="047ABEF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73FC24B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abren archivos para graficacion en modo escritura (Esto es un poco largo...)</w:t>
      </w:r>
    </w:p>
    <w:p w14:paraId="2B19D31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num_archivos_pesos_total = 0;</w:t>
      </w:r>
    </w:p>
    <w:p w14:paraId="18C47D1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num_archivos_bias_total = 0;</w:t>
      </w:r>
    </w:p>
    <w:p w14:paraId="44FEA8E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i=1:num_capas</w:t>
      </w:r>
    </w:p>
    <w:p w14:paraId="78A17FF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j=1:arq_mlp(i+1)</w:t>
      </w:r>
    </w:p>
    <w:p w14:paraId="66B680A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l=1:arq_mlp(i)</w:t>
      </w:r>
    </w:p>
    <w:p w14:paraId="0272EF7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num_archivos_pesos_total = num_archivos_pesos_total +1;</w:t>
      </w:r>
    </w:p>
    <w:p w14:paraId="0E59B62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end</w:t>
      </w:r>
    </w:p>
    <w:p w14:paraId="22AD845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75BA880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num_archivos_bias_total = num_archivos_bias_total +1;</w:t>
      </w:r>
    </w:p>
    <w:p w14:paraId="10010B2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end</w:t>
      </w:r>
    </w:p>
    <w:p w14:paraId="13166B6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 xml:space="preserve"> </w:t>
      </w:r>
    </w:p>
    <w:p w14:paraId="5E2429A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archivos_pesos = zeros(num_archivos_pesos_total,1);</w:t>
      </w:r>
    </w:p>
    <w:p w14:paraId="2C5E216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archivos_bias = zeros(num_archivos_bias_total,1);</w:t>
      </w:r>
    </w:p>
    <w:p w14:paraId="3234B92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num_archivo = 1;</w:t>
      </w:r>
    </w:p>
    <w:p w14:paraId="2BAEBD6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i=1:num_capas</w:t>
      </w:r>
    </w:p>
    <w:p w14:paraId="69A48B1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lastRenderedPageBreak/>
        <w:t xml:space="preserve">    </w:t>
      </w:r>
      <w:r w:rsidRPr="00644B18">
        <w:rPr>
          <w:rFonts w:ascii="Consolas" w:hAnsi="Consolas" w:cs="Courier New"/>
          <w:color w:val="000000"/>
          <w:sz w:val="16"/>
          <w:szCs w:val="20"/>
        </w:rPr>
        <w:t>path = strcat(pwd,</w:t>
      </w:r>
      <w:r w:rsidRPr="00644B18">
        <w:rPr>
          <w:rFonts w:ascii="Consolas" w:hAnsi="Consolas" w:cs="Courier New"/>
          <w:color w:val="A020F0"/>
          <w:sz w:val="16"/>
          <w:szCs w:val="20"/>
        </w:rPr>
        <w:t>'/Valores-de-Graficacion/Capa-'</w:t>
      </w:r>
      <w:r w:rsidRPr="00644B18">
        <w:rPr>
          <w:rFonts w:ascii="Consolas" w:hAnsi="Consolas" w:cs="Courier New"/>
          <w:color w:val="000000"/>
          <w:sz w:val="16"/>
          <w:szCs w:val="20"/>
        </w:rPr>
        <w:t>,num2str(i),</w:t>
      </w:r>
      <w:r w:rsidRPr="00644B18">
        <w:rPr>
          <w:rFonts w:ascii="Consolas" w:hAnsi="Consolas" w:cs="Courier New"/>
          <w:color w:val="A020F0"/>
          <w:sz w:val="16"/>
          <w:szCs w:val="20"/>
        </w:rPr>
        <w:t>'/Pesos/'</w:t>
      </w:r>
      <w:r w:rsidRPr="00644B18">
        <w:rPr>
          <w:rFonts w:ascii="Consolas" w:hAnsi="Consolas" w:cs="Courier New"/>
          <w:color w:val="000000"/>
          <w:sz w:val="16"/>
          <w:szCs w:val="20"/>
        </w:rPr>
        <w:t>);</w:t>
      </w:r>
    </w:p>
    <w:p w14:paraId="687871B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 xml:space="preserve"> ~exist(path, </w:t>
      </w:r>
      <w:r w:rsidRPr="00644B18">
        <w:rPr>
          <w:rFonts w:ascii="Consolas" w:hAnsi="Consolas" w:cs="Courier New"/>
          <w:color w:val="A020F0"/>
          <w:sz w:val="16"/>
          <w:szCs w:val="20"/>
          <w:lang w:val="en-US"/>
        </w:rPr>
        <w:t>'dir'</w:t>
      </w:r>
      <w:r w:rsidRPr="00644B18">
        <w:rPr>
          <w:rFonts w:ascii="Consolas" w:hAnsi="Consolas" w:cs="Courier New"/>
          <w:color w:val="000000"/>
          <w:sz w:val="16"/>
          <w:szCs w:val="20"/>
          <w:lang w:val="en-US"/>
        </w:rPr>
        <w:t>)</w:t>
      </w:r>
    </w:p>
    <w:p w14:paraId="6FAFE94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mkdir(path);</w:t>
      </w:r>
    </w:p>
    <w:p w14:paraId="4A941FA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2F90318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j=1:arq_mlp(i+1)</w:t>
      </w:r>
    </w:p>
    <w:p w14:paraId="49C9B1C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k=1:arq_mlp(i)</w:t>
      </w:r>
    </w:p>
    <w:p w14:paraId="59B725E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archivo_pesos = strcat(path,</w:t>
      </w:r>
      <w:r w:rsidRPr="00644B18">
        <w:rPr>
          <w:rFonts w:ascii="Consolas" w:hAnsi="Consolas" w:cs="Courier New"/>
          <w:color w:val="A020F0"/>
          <w:sz w:val="16"/>
          <w:szCs w:val="20"/>
          <w:lang w:val="en-US"/>
        </w:rPr>
        <w:t>'/pesos'</w:t>
      </w:r>
      <w:r w:rsidRPr="00644B18">
        <w:rPr>
          <w:rFonts w:ascii="Consolas" w:hAnsi="Consolas" w:cs="Courier New"/>
          <w:color w:val="000000"/>
          <w:sz w:val="16"/>
          <w:szCs w:val="20"/>
          <w:lang w:val="en-US"/>
        </w:rPr>
        <w:t>,num2str(j),</w:t>
      </w:r>
      <w:r w:rsidRPr="00644B18">
        <w:rPr>
          <w:rFonts w:ascii="Consolas" w:hAnsi="Consolas" w:cs="Courier New"/>
          <w:color w:val="A020F0"/>
          <w:sz w:val="16"/>
          <w:szCs w:val="20"/>
          <w:lang w:val="en-US"/>
        </w:rPr>
        <w:t>'_'</w:t>
      </w:r>
      <w:r w:rsidRPr="00644B18">
        <w:rPr>
          <w:rFonts w:ascii="Consolas" w:hAnsi="Consolas" w:cs="Courier New"/>
          <w:color w:val="000000"/>
          <w:sz w:val="16"/>
          <w:szCs w:val="20"/>
          <w:lang w:val="en-US"/>
        </w:rPr>
        <w:t>,num2str(k),</w:t>
      </w:r>
      <w:r w:rsidRPr="00644B18">
        <w:rPr>
          <w:rFonts w:ascii="Consolas" w:hAnsi="Consolas" w:cs="Courier New"/>
          <w:color w:val="A020F0"/>
          <w:sz w:val="16"/>
          <w:szCs w:val="20"/>
          <w:lang w:val="en-US"/>
        </w:rPr>
        <w:t>'.txt'</w:t>
      </w:r>
      <w:r w:rsidRPr="00644B18">
        <w:rPr>
          <w:rFonts w:ascii="Consolas" w:hAnsi="Consolas" w:cs="Courier New"/>
          <w:color w:val="000000"/>
          <w:sz w:val="16"/>
          <w:szCs w:val="20"/>
          <w:lang w:val="en-US"/>
        </w:rPr>
        <w:t>);</w:t>
      </w:r>
    </w:p>
    <w:p w14:paraId="623597E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archivos_pesos(num_archivo) = fopen(archivo_pesos,</w:t>
      </w:r>
      <w:r w:rsidRPr="00644B18">
        <w:rPr>
          <w:rFonts w:ascii="Consolas" w:hAnsi="Consolas" w:cs="Courier New"/>
          <w:color w:val="A020F0"/>
          <w:sz w:val="16"/>
          <w:szCs w:val="20"/>
        </w:rPr>
        <w:t>'w'</w:t>
      </w:r>
      <w:r w:rsidRPr="00644B18">
        <w:rPr>
          <w:rFonts w:ascii="Consolas" w:hAnsi="Consolas" w:cs="Courier New"/>
          <w:color w:val="000000"/>
          <w:sz w:val="16"/>
          <w:szCs w:val="20"/>
        </w:rPr>
        <w:t>);</w:t>
      </w:r>
    </w:p>
    <w:p w14:paraId="3D1197B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00"/>
          <w:sz w:val="16"/>
          <w:szCs w:val="20"/>
          <w:lang w:val="en-US"/>
        </w:rPr>
        <w:t>num_archivo = num_archivo +1;</w:t>
      </w:r>
    </w:p>
    <w:p w14:paraId="66F5372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68524C9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3851A3E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end</w:t>
      </w:r>
    </w:p>
    <w:p w14:paraId="2F0AE88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 xml:space="preserve"> </w:t>
      </w:r>
    </w:p>
    <w:p w14:paraId="50887C8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num_archivo = 1;</w:t>
      </w:r>
    </w:p>
    <w:p w14:paraId="1F1E4B4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i=1:num_capas</w:t>
      </w:r>
    </w:p>
    <w:p w14:paraId="683B469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path = strcat(pwd,</w:t>
      </w:r>
      <w:r w:rsidRPr="00644B18">
        <w:rPr>
          <w:rFonts w:ascii="Consolas" w:hAnsi="Consolas" w:cs="Courier New"/>
          <w:color w:val="A020F0"/>
          <w:sz w:val="16"/>
          <w:szCs w:val="20"/>
        </w:rPr>
        <w:t>'/Valores-de-Graficacion/Capa-'</w:t>
      </w:r>
      <w:r w:rsidRPr="00644B18">
        <w:rPr>
          <w:rFonts w:ascii="Consolas" w:hAnsi="Consolas" w:cs="Courier New"/>
          <w:color w:val="000000"/>
          <w:sz w:val="16"/>
          <w:szCs w:val="20"/>
        </w:rPr>
        <w:t>,num2str(i),</w:t>
      </w:r>
      <w:r w:rsidRPr="00644B18">
        <w:rPr>
          <w:rFonts w:ascii="Consolas" w:hAnsi="Consolas" w:cs="Courier New"/>
          <w:color w:val="A020F0"/>
          <w:sz w:val="16"/>
          <w:szCs w:val="20"/>
        </w:rPr>
        <w:t>'/bias/'</w:t>
      </w:r>
      <w:r w:rsidRPr="00644B18">
        <w:rPr>
          <w:rFonts w:ascii="Consolas" w:hAnsi="Consolas" w:cs="Courier New"/>
          <w:color w:val="000000"/>
          <w:sz w:val="16"/>
          <w:szCs w:val="20"/>
        </w:rPr>
        <w:t>);</w:t>
      </w:r>
    </w:p>
    <w:p w14:paraId="450F566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 xml:space="preserve"> ~exist(path, </w:t>
      </w:r>
      <w:r w:rsidRPr="00644B18">
        <w:rPr>
          <w:rFonts w:ascii="Consolas" w:hAnsi="Consolas" w:cs="Courier New"/>
          <w:color w:val="A020F0"/>
          <w:sz w:val="16"/>
          <w:szCs w:val="20"/>
          <w:lang w:val="en-US"/>
        </w:rPr>
        <w:t>'dir'</w:t>
      </w:r>
      <w:r w:rsidRPr="00644B18">
        <w:rPr>
          <w:rFonts w:ascii="Consolas" w:hAnsi="Consolas" w:cs="Courier New"/>
          <w:color w:val="000000"/>
          <w:sz w:val="16"/>
          <w:szCs w:val="20"/>
          <w:lang w:val="en-US"/>
        </w:rPr>
        <w:t>)</w:t>
      </w:r>
    </w:p>
    <w:p w14:paraId="7873C2C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mkdir(path);</w:t>
      </w:r>
    </w:p>
    <w:p w14:paraId="0C04401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1A1A4B5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j=1:arq_mlp(i+1)</w:t>
      </w:r>
    </w:p>
    <w:p w14:paraId="7DC9959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archivo_bias = strcat(path,</w:t>
      </w:r>
      <w:r w:rsidRPr="00644B18">
        <w:rPr>
          <w:rFonts w:ascii="Consolas" w:hAnsi="Consolas" w:cs="Courier New"/>
          <w:color w:val="A020F0"/>
          <w:sz w:val="16"/>
          <w:szCs w:val="20"/>
          <w:lang w:val="en-US"/>
        </w:rPr>
        <w:t>'/bias'</w:t>
      </w:r>
      <w:r w:rsidRPr="00644B18">
        <w:rPr>
          <w:rFonts w:ascii="Consolas" w:hAnsi="Consolas" w:cs="Courier New"/>
          <w:color w:val="000000"/>
          <w:sz w:val="16"/>
          <w:szCs w:val="20"/>
          <w:lang w:val="en-US"/>
        </w:rPr>
        <w:t>,num2str(j),</w:t>
      </w:r>
      <w:r w:rsidRPr="00644B18">
        <w:rPr>
          <w:rFonts w:ascii="Consolas" w:hAnsi="Consolas" w:cs="Courier New"/>
          <w:color w:val="A020F0"/>
          <w:sz w:val="16"/>
          <w:szCs w:val="20"/>
          <w:lang w:val="en-US"/>
        </w:rPr>
        <w:t>'.txt'</w:t>
      </w:r>
      <w:r w:rsidRPr="00644B18">
        <w:rPr>
          <w:rFonts w:ascii="Consolas" w:hAnsi="Consolas" w:cs="Courier New"/>
          <w:color w:val="000000"/>
          <w:sz w:val="16"/>
          <w:szCs w:val="20"/>
          <w:lang w:val="en-US"/>
        </w:rPr>
        <w:t>);</w:t>
      </w:r>
    </w:p>
    <w:p w14:paraId="397D5A5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archivos_bias(num_archivo) = fopen(archivo_bias,</w:t>
      </w:r>
      <w:r w:rsidRPr="00644B18">
        <w:rPr>
          <w:rFonts w:ascii="Consolas" w:hAnsi="Consolas" w:cs="Courier New"/>
          <w:color w:val="A020F0"/>
          <w:sz w:val="16"/>
          <w:szCs w:val="20"/>
          <w:lang w:val="en-US"/>
        </w:rPr>
        <w:t>'w'</w:t>
      </w:r>
      <w:r w:rsidRPr="00644B18">
        <w:rPr>
          <w:rFonts w:ascii="Consolas" w:hAnsi="Consolas" w:cs="Courier New"/>
          <w:color w:val="000000"/>
          <w:sz w:val="16"/>
          <w:szCs w:val="20"/>
          <w:lang w:val="en-US"/>
        </w:rPr>
        <w:t>);</w:t>
      </w:r>
    </w:p>
    <w:p w14:paraId="18FE846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num_archivo = num_archivo +1;</w:t>
      </w:r>
    </w:p>
    <w:p w14:paraId="772A5F5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2F98C3C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end</w:t>
      </w:r>
    </w:p>
    <w:p w14:paraId="129C940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 xml:space="preserve"> </w:t>
      </w:r>
    </w:p>
    <w:p w14:paraId="1BE76A0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terminan de abrir los archivos</w:t>
      </w:r>
    </w:p>
    <w:p w14:paraId="17DB125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xml:space="preserve"> </w:t>
      </w:r>
    </w:p>
    <w:p w14:paraId="4A5C5DB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solicita el valor del factor de aprendizaje</w:t>
      </w:r>
    </w:p>
    <w:p w14:paraId="5485015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alfa = input(</w:t>
      </w:r>
      <w:r w:rsidRPr="00644B18">
        <w:rPr>
          <w:rFonts w:ascii="Consolas" w:hAnsi="Consolas" w:cs="Courier New"/>
          <w:color w:val="A020F0"/>
          <w:sz w:val="16"/>
          <w:szCs w:val="20"/>
        </w:rPr>
        <w:t>'Ingresa el valor del factor de aprendizaje(alfa): '</w:t>
      </w:r>
      <w:r w:rsidRPr="00644B18">
        <w:rPr>
          <w:rFonts w:ascii="Consolas" w:hAnsi="Consolas" w:cs="Courier New"/>
          <w:color w:val="000000"/>
          <w:sz w:val="16"/>
          <w:szCs w:val="20"/>
        </w:rPr>
        <w:t>);</w:t>
      </w:r>
    </w:p>
    <w:p w14:paraId="0D912CB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156E291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solicitan los valores de usuario eit,itmax, itval, numval</w:t>
      </w:r>
    </w:p>
    <w:p w14:paraId="3E2B872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itmax = input(</w:t>
      </w:r>
      <w:r w:rsidRPr="00644B18">
        <w:rPr>
          <w:rFonts w:ascii="Consolas" w:hAnsi="Consolas" w:cs="Courier New"/>
          <w:color w:val="A020F0"/>
          <w:sz w:val="16"/>
          <w:szCs w:val="20"/>
        </w:rPr>
        <w:t>'Ingresa el numero de iteraciones maximas de la red(itmax): '</w:t>
      </w:r>
      <w:r w:rsidRPr="00644B18">
        <w:rPr>
          <w:rFonts w:ascii="Consolas" w:hAnsi="Consolas" w:cs="Courier New"/>
          <w:color w:val="000000"/>
          <w:sz w:val="16"/>
          <w:szCs w:val="20"/>
        </w:rPr>
        <w:t>);</w:t>
      </w:r>
    </w:p>
    <w:p w14:paraId="26EC288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itval = input(</w:t>
      </w:r>
      <w:r w:rsidRPr="00644B18">
        <w:rPr>
          <w:rFonts w:ascii="Consolas" w:hAnsi="Consolas" w:cs="Courier New"/>
          <w:color w:val="A020F0"/>
          <w:sz w:val="16"/>
          <w:szCs w:val="20"/>
        </w:rPr>
        <w:t>'¿Cada cuanto se hara una iteracion de validacion? (itval): '</w:t>
      </w:r>
      <w:r w:rsidRPr="00644B18">
        <w:rPr>
          <w:rFonts w:ascii="Consolas" w:hAnsi="Consolas" w:cs="Courier New"/>
          <w:color w:val="000000"/>
          <w:sz w:val="16"/>
          <w:szCs w:val="20"/>
        </w:rPr>
        <w:t>);</w:t>
      </w:r>
    </w:p>
    <w:p w14:paraId="4CDA87B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numval = input(</w:t>
      </w:r>
      <w:r w:rsidRPr="00644B18">
        <w:rPr>
          <w:rFonts w:ascii="Consolas" w:hAnsi="Consolas" w:cs="Courier New"/>
          <w:color w:val="A020F0"/>
          <w:sz w:val="16"/>
          <w:szCs w:val="20"/>
        </w:rPr>
        <w:t>'Numero maximo de incrementos consecutivos del error de validacion (numval): '</w:t>
      </w:r>
      <w:r w:rsidRPr="00644B18">
        <w:rPr>
          <w:rFonts w:ascii="Consolas" w:hAnsi="Consolas" w:cs="Courier New"/>
          <w:color w:val="000000"/>
          <w:sz w:val="16"/>
          <w:szCs w:val="20"/>
        </w:rPr>
        <w:t>);</w:t>
      </w:r>
    </w:p>
    <w:p w14:paraId="76959A2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eit = input(</w:t>
      </w:r>
      <w:r w:rsidRPr="00644B18">
        <w:rPr>
          <w:rFonts w:ascii="Consolas" w:hAnsi="Consolas" w:cs="Courier New"/>
          <w:color w:val="A020F0"/>
          <w:sz w:val="16"/>
          <w:szCs w:val="20"/>
        </w:rPr>
        <w:t>'Ingrese l valor minimo del error en una epoca (eit): '</w:t>
      </w:r>
      <w:r w:rsidRPr="00644B18">
        <w:rPr>
          <w:rFonts w:ascii="Consolas" w:hAnsi="Consolas" w:cs="Courier New"/>
          <w:color w:val="000000"/>
          <w:sz w:val="16"/>
          <w:szCs w:val="20"/>
        </w:rPr>
        <w:t>);</w:t>
      </w:r>
    </w:p>
    <w:p w14:paraId="64478AC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'\n'</w:t>
      </w:r>
      <w:r w:rsidRPr="00644B18">
        <w:rPr>
          <w:rFonts w:ascii="Consolas" w:hAnsi="Consolas" w:cs="Courier New"/>
          <w:color w:val="000000"/>
          <w:sz w:val="16"/>
          <w:szCs w:val="20"/>
        </w:rPr>
        <w:t>);</w:t>
      </w:r>
    </w:p>
    <w:p w14:paraId="27A2FE2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32FC270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solicita la configuracion para dividir en subconjuntos</w:t>
      </w:r>
    </w:p>
    <w:p w14:paraId="0E723F1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'Seleccione una de las siguientes configuraciones a trabajar:\n'</w:t>
      </w:r>
      <w:r w:rsidRPr="00644B18">
        <w:rPr>
          <w:rFonts w:ascii="Consolas" w:hAnsi="Consolas" w:cs="Courier New"/>
          <w:color w:val="000000"/>
          <w:sz w:val="16"/>
          <w:szCs w:val="20"/>
        </w:rPr>
        <w:t>);</w:t>
      </w:r>
    </w:p>
    <w:p w14:paraId="4FEB1F6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fprintf(</w:t>
      </w:r>
      <w:r w:rsidRPr="00644B18">
        <w:rPr>
          <w:rFonts w:ascii="Consolas" w:hAnsi="Consolas" w:cs="Courier New"/>
          <w:color w:val="A020F0"/>
          <w:sz w:val="16"/>
          <w:szCs w:val="20"/>
          <w:lang w:val="en-US"/>
        </w:rPr>
        <w:t>'1) 80-10-10\n'</w:t>
      </w:r>
      <w:r w:rsidRPr="00644B18">
        <w:rPr>
          <w:rFonts w:ascii="Consolas" w:hAnsi="Consolas" w:cs="Courier New"/>
          <w:color w:val="000000"/>
          <w:sz w:val="16"/>
          <w:szCs w:val="20"/>
          <w:lang w:val="en-US"/>
        </w:rPr>
        <w:t>);</w:t>
      </w:r>
    </w:p>
    <w:p w14:paraId="0A1FDE2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fprintf(</w:t>
      </w:r>
      <w:r w:rsidRPr="00644B18">
        <w:rPr>
          <w:rFonts w:ascii="Consolas" w:hAnsi="Consolas" w:cs="Courier New"/>
          <w:color w:val="A020F0"/>
          <w:sz w:val="16"/>
          <w:szCs w:val="20"/>
          <w:lang w:val="en-US"/>
        </w:rPr>
        <w:t>'2) 70-15-15\n'</w:t>
      </w:r>
      <w:r w:rsidRPr="00644B18">
        <w:rPr>
          <w:rFonts w:ascii="Consolas" w:hAnsi="Consolas" w:cs="Courier New"/>
          <w:color w:val="000000"/>
          <w:sz w:val="16"/>
          <w:szCs w:val="20"/>
          <w:lang w:val="en-US"/>
        </w:rPr>
        <w:t>);</w:t>
      </w:r>
    </w:p>
    <w:p w14:paraId="03993E3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config = input(</w:t>
      </w:r>
      <w:r w:rsidRPr="00644B18">
        <w:rPr>
          <w:rFonts w:ascii="Consolas" w:hAnsi="Consolas" w:cs="Courier New"/>
          <w:color w:val="A020F0"/>
          <w:sz w:val="16"/>
          <w:szCs w:val="20"/>
        </w:rPr>
        <w:t>'Ingrese su seleccion: '</w:t>
      </w:r>
      <w:r w:rsidRPr="00644B18">
        <w:rPr>
          <w:rFonts w:ascii="Consolas" w:hAnsi="Consolas" w:cs="Courier New"/>
          <w:color w:val="000000"/>
          <w:sz w:val="16"/>
          <w:szCs w:val="20"/>
        </w:rPr>
        <w:t>);</w:t>
      </w:r>
    </w:p>
    <w:p w14:paraId="28F41CC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380171A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forman los subconjutnos de acuerdo al tipo de configuracion</w:t>
      </w:r>
    </w:p>
    <w:p w14:paraId="2A72390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switch</w:t>
      </w:r>
      <w:r w:rsidRPr="00644B18">
        <w:rPr>
          <w:rFonts w:ascii="Consolas" w:hAnsi="Consolas" w:cs="Courier New"/>
          <w:color w:val="000000"/>
          <w:sz w:val="16"/>
          <w:szCs w:val="20"/>
        </w:rPr>
        <w:t>(config)</w:t>
      </w:r>
    </w:p>
    <w:p w14:paraId="7B02E38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case</w:t>
      </w:r>
      <w:r w:rsidRPr="00644B18">
        <w:rPr>
          <w:rFonts w:ascii="Consolas" w:hAnsi="Consolas" w:cs="Courier New"/>
          <w:color w:val="000000"/>
          <w:sz w:val="16"/>
          <w:szCs w:val="20"/>
        </w:rPr>
        <w:t xml:space="preserve"> 1</w:t>
      </w:r>
    </w:p>
    <w:p w14:paraId="38DFF3B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num_elem_val = round(num_datos*.2); </w:t>
      </w:r>
      <w:r w:rsidRPr="00644B18">
        <w:rPr>
          <w:rFonts w:ascii="Consolas" w:hAnsi="Consolas" w:cs="Courier New"/>
          <w:color w:val="228B22"/>
          <w:sz w:val="16"/>
          <w:szCs w:val="20"/>
        </w:rPr>
        <w:t>% Numero de elementos del conjunto de validacion</w:t>
      </w:r>
    </w:p>
    <w:p w14:paraId="02963B9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num_elem_prueba = num_elem_val; </w:t>
      </w:r>
      <w:r w:rsidRPr="00644B18">
        <w:rPr>
          <w:rFonts w:ascii="Consolas" w:hAnsi="Consolas" w:cs="Courier New"/>
          <w:color w:val="228B22"/>
          <w:sz w:val="16"/>
          <w:szCs w:val="20"/>
        </w:rPr>
        <w:t>% Numero de elementos del conjunto de prueba</w:t>
      </w:r>
    </w:p>
    <w:p w14:paraId="587967A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num_elem_ent = num_datos - 2*num_elem_val; </w:t>
      </w:r>
      <w:r w:rsidRPr="00644B18">
        <w:rPr>
          <w:rFonts w:ascii="Consolas" w:hAnsi="Consolas" w:cs="Courier New"/>
          <w:color w:val="228B22"/>
          <w:sz w:val="16"/>
          <w:szCs w:val="20"/>
        </w:rPr>
        <w:t>% Numero de elementos del conjunto de entrenamiento</w:t>
      </w:r>
    </w:p>
    <w:p w14:paraId="448A29F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case</w:t>
      </w:r>
      <w:r w:rsidRPr="00644B18">
        <w:rPr>
          <w:rFonts w:ascii="Consolas" w:hAnsi="Consolas" w:cs="Courier New"/>
          <w:color w:val="000000"/>
          <w:sz w:val="16"/>
          <w:szCs w:val="20"/>
          <w:lang w:val="en-US"/>
        </w:rPr>
        <w:t xml:space="preserve"> 2</w:t>
      </w:r>
    </w:p>
    <w:p w14:paraId="0377DCD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num_elem_val = round(num_datos*.15);</w:t>
      </w:r>
    </w:p>
    <w:p w14:paraId="285FF93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num_elem_prueba = num_elem_val;</w:t>
      </w:r>
    </w:p>
    <w:p w14:paraId="04E8E6B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num_elem_ent = num_datos - 2*num_elem_val;</w:t>
      </w:r>
    </w:p>
    <w:p w14:paraId="75E88AC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end</w:t>
      </w:r>
    </w:p>
    <w:p w14:paraId="7520848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w:t>
      </w:r>
      <w:r w:rsidRPr="00644B18">
        <w:rPr>
          <w:rFonts w:ascii="Consolas" w:hAnsi="Consolas" w:cs="Courier New"/>
          <w:color w:val="A020F0"/>
          <w:sz w:val="16"/>
          <w:szCs w:val="20"/>
        </w:rPr>
        <w:t>'Se usaran los siguientes tamanios en los subconjuntos:'</w:t>
      </w:r>
      <w:r w:rsidRPr="00644B18">
        <w:rPr>
          <w:rFonts w:ascii="Consolas" w:hAnsi="Consolas" w:cs="Courier New"/>
          <w:color w:val="000000"/>
          <w:sz w:val="16"/>
          <w:szCs w:val="20"/>
        </w:rPr>
        <w:t>);</w:t>
      </w:r>
    </w:p>
    <w:p w14:paraId="7B89FF1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'Conjunto de entrenamiento: %d elementos\n'</w:t>
      </w:r>
      <w:r w:rsidRPr="00644B18">
        <w:rPr>
          <w:rFonts w:ascii="Consolas" w:hAnsi="Consolas" w:cs="Courier New"/>
          <w:color w:val="000000"/>
          <w:sz w:val="16"/>
          <w:szCs w:val="20"/>
        </w:rPr>
        <w:t>,num_elem_ent);</w:t>
      </w:r>
    </w:p>
    <w:p w14:paraId="780C2EE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'Conjunto de validacion: %d elementos\n'</w:t>
      </w:r>
      <w:r w:rsidRPr="00644B18">
        <w:rPr>
          <w:rFonts w:ascii="Consolas" w:hAnsi="Consolas" w:cs="Courier New"/>
          <w:color w:val="000000"/>
          <w:sz w:val="16"/>
          <w:szCs w:val="20"/>
        </w:rPr>
        <w:t>,num_elem_val);</w:t>
      </w:r>
    </w:p>
    <w:p w14:paraId="066F74F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fprintf(</w:t>
      </w:r>
      <w:r w:rsidRPr="00644B18">
        <w:rPr>
          <w:rFonts w:ascii="Consolas" w:hAnsi="Consolas" w:cs="Courier New"/>
          <w:color w:val="A020F0"/>
          <w:sz w:val="16"/>
          <w:szCs w:val="20"/>
        </w:rPr>
        <w:t>'Conjunto de prueba: %d elementos\n'</w:t>
      </w:r>
      <w:r w:rsidRPr="00644B18">
        <w:rPr>
          <w:rFonts w:ascii="Consolas" w:hAnsi="Consolas" w:cs="Courier New"/>
          <w:color w:val="000000"/>
          <w:sz w:val="16"/>
          <w:szCs w:val="20"/>
        </w:rPr>
        <w:t>,num_elem_prueba);</w:t>
      </w:r>
    </w:p>
    <w:p w14:paraId="7CE7BC2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cto_val = obtenerConjuntoDeValidacion(p,targets,num_datos,num_elem_val);</w:t>
      </w:r>
    </w:p>
    <w:p w14:paraId="61298DB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cto_prueba = obtenerConjuntoDePrueba(p,targets,num_datos,num_elem_prueba);</w:t>
      </w:r>
    </w:p>
    <w:p w14:paraId="122D864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cto_ent = obtenerConjuntoDeEntrenamiento(p,targets,num_datos,num_elem_ent,cto_val,cto_prueba);</w:t>
      </w:r>
    </w:p>
    <w:p w14:paraId="77846C5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w:t>
      </w:r>
      <w:r w:rsidRPr="00644B18">
        <w:rPr>
          <w:rFonts w:ascii="Consolas" w:hAnsi="Consolas" w:cs="Courier New"/>
          <w:color w:val="A020F0"/>
          <w:sz w:val="16"/>
          <w:szCs w:val="20"/>
        </w:rPr>
        <w:t>'Conjunto de validacion:'</w:t>
      </w:r>
      <w:r w:rsidRPr="00644B18">
        <w:rPr>
          <w:rFonts w:ascii="Consolas" w:hAnsi="Consolas" w:cs="Courier New"/>
          <w:color w:val="000000"/>
          <w:sz w:val="16"/>
          <w:szCs w:val="20"/>
        </w:rPr>
        <w:t>);</w:t>
      </w:r>
    </w:p>
    <w:p w14:paraId="2E3D21B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disp(cto_val);</w:t>
      </w:r>
    </w:p>
    <w:p w14:paraId="7A42664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w:t>
      </w:r>
      <w:r w:rsidRPr="00644B18">
        <w:rPr>
          <w:rFonts w:ascii="Consolas" w:hAnsi="Consolas" w:cs="Courier New"/>
          <w:color w:val="A020F0"/>
          <w:sz w:val="16"/>
          <w:szCs w:val="20"/>
        </w:rPr>
        <w:t>'Conjunto de prueba:'</w:t>
      </w:r>
      <w:r w:rsidRPr="00644B18">
        <w:rPr>
          <w:rFonts w:ascii="Consolas" w:hAnsi="Consolas" w:cs="Courier New"/>
          <w:color w:val="000000"/>
          <w:sz w:val="16"/>
          <w:szCs w:val="20"/>
        </w:rPr>
        <w:t>);</w:t>
      </w:r>
    </w:p>
    <w:p w14:paraId="605AAFF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disp(cto_prueba);</w:t>
      </w:r>
    </w:p>
    <w:p w14:paraId="121DB8C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w:t>
      </w:r>
      <w:r w:rsidRPr="00644B18">
        <w:rPr>
          <w:rFonts w:ascii="Consolas" w:hAnsi="Consolas" w:cs="Courier New"/>
          <w:color w:val="A020F0"/>
          <w:sz w:val="16"/>
          <w:szCs w:val="20"/>
        </w:rPr>
        <w:t>'Conjunto de entrenamiento:'</w:t>
      </w:r>
      <w:r w:rsidRPr="00644B18">
        <w:rPr>
          <w:rFonts w:ascii="Consolas" w:hAnsi="Consolas" w:cs="Courier New"/>
          <w:color w:val="000000"/>
          <w:sz w:val="16"/>
          <w:szCs w:val="20"/>
        </w:rPr>
        <w:t>);</w:t>
      </w:r>
    </w:p>
    <w:p w14:paraId="1947660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lastRenderedPageBreak/>
        <w:t>disp(cto_ent);</w:t>
      </w:r>
    </w:p>
    <w:p w14:paraId="6322781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3C6681E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inicializan la matriz de pesos y el vector bias con valores aleatorios</w:t>
      </w:r>
    </w:p>
    <w:p w14:paraId="4392F39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entre -1 y 1</w:t>
      </w:r>
    </w:p>
    <w:p w14:paraId="779855F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xml:space="preserve"> </w:t>
      </w:r>
    </w:p>
    <w:p w14:paraId="2A273B6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num_archivos_pesos = 1;</w:t>
      </w:r>
    </w:p>
    <w:p w14:paraId="3E1EA15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num_archivos_bias = 1;</w:t>
      </w:r>
    </w:p>
    <w:p w14:paraId="381FF53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W = cell(num_capas,1);</w:t>
      </w:r>
    </w:p>
    <w:p w14:paraId="3D0F602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b = cell(num_capas,1);</w:t>
      </w:r>
    </w:p>
    <w:p w14:paraId="11E886D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disp(</w:t>
      </w:r>
      <w:r w:rsidRPr="00644B18">
        <w:rPr>
          <w:rFonts w:ascii="Consolas" w:hAnsi="Consolas" w:cs="Courier New"/>
          <w:color w:val="A020F0"/>
          <w:sz w:val="16"/>
          <w:szCs w:val="20"/>
        </w:rPr>
        <w:t>'Valores iniciales de las matrices:'</w:t>
      </w:r>
      <w:r w:rsidRPr="00644B18">
        <w:rPr>
          <w:rFonts w:ascii="Consolas" w:hAnsi="Consolas" w:cs="Courier New"/>
          <w:color w:val="000000"/>
          <w:sz w:val="16"/>
          <w:szCs w:val="20"/>
        </w:rPr>
        <w:t>);</w:t>
      </w:r>
    </w:p>
    <w:p w14:paraId="2089DBA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i=1:num_capas</w:t>
      </w:r>
    </w:p>
    <w:p w14:paraId="63BD08B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temp_W = -1 + 2*rand(arq_mlp(i+1),arq_mlp(i));</w:t>
      </w:r>
    </w:p>
    <w:p w14:paraId="6604F76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W{i} = temp_W;</w:t>
      </w:r>
    </w:p>
    <w:p w14:paraId="6794F65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fprintf(</w:t>
      </w:r>
      <w:r w:rsidRPr="00644B18">
        <w:rPr>
          <w:rFonts w:ascii="Consolas" w:hAnsi="Consolas" w:cs="Courier New"/>
          <w:color w:val="A020F0"/>
          <w:sz w:val="16"/>
          <w:szCs w:val="20"/>
          <w:lang w:val="en-US"/>
        </w:rPr>
        <w:t>'W_%d = \n'</w:t>
      </w:r>
      <w:r w:rsidRPr="00644B18">
        <w:rPr>
          <w:rFonts w:ascii="Consolas" w:hAnsi="Consolas" w:cs="Courier New"/>
          <w:color w:val="000000"/>
          <w:sz w:val="16"/>
          <w:szCs w:val="20"/>
          <w:lang w:val="en-US"/>
        </w:rPr>
        <w:t>,i);</w:t>
      </w:r>
    </w:p>
    <w:p w14:paraId="58BBA7C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disp(W{i});</w:t>
      </w:r>
    </w:p>
    <w:p w14:paraId="3221136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temp_b = -1 + (2)*rand(arq_mlp(i+1),1);</w:t>
      </w:r>
    </w:p>
    <w:p w14:paraId="39F3200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b{i} = temp_b;</w:t>
      </w:r>
    </w:p>
    <w:p w14:paraId="3F2087C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fprintf(</w:t>
      </w:r>
      <w:r w:rsidRPr="00644B18">
        <w:rPr>
          <w:rFonts w:ascii="Consolas" w:hAnsi="Consolas" w:cs="Courier New"/>
          <w:color w:val="A020F0"/>
          <w:sz w:val="16"/>
          <w:szCs w:val="20"/>
          <w:lang w:val="en-US"/>
        </w:rPr>
        <w:t>'b_%d = \n'</w:t>
      </w:r>
      <w:r w:rsidRPr="00644B18">
        <w:rPr>
          <w:rFonts w:ascii="Consolas" w:hAnsi="Consolas" w:cs="Courier New"/>
          <w:color w:val="000000"/>
          <w:sz w:val="16"/>
          <w:szCs w:val="20"/>
          <w:lang w:val="en-US"/>
        </w:rPr>
        <w:t>,i);</w:t>
      </w:r>
    </w:p>
    <w:p w14:paraId="5E06CCD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disp(b{i});</w:t>
      </w:r>
    </w:p>
    <w:p w14:paraId="45EC45B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143C5F5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imprimen los valores iniciales en los archivos</w:t>
      </w:r>
    </w:p>
    <w:p w14:paraId="6B236EB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j=1:arq_mlp(i+1)</w:t>
      </w:r>
    </w:p>
    <w:p w14:paraId="495B4CF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k=1:arq_mlp(i)</w:t>
      </w:r>
    </w:p>
    <w:p w14:paraId="4EA40AD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fprintf(archivos_pesos(num_archivos_pesos),</w:t>
      </w:r>
      <w:r w:rsidRPr="00644B18">
        <w:rPr>
          <w:rFonts w:ascii="Consolas" w:hAnsi="Consolas" w:cs="Courier New"/>
          <w:color w:val="A020F0"/>
          <w:sz w:val="16"/>
          <w:szCs w:val="20"/>
        </w:rPr>
        <w:t>'%f\r\n'</w:t>
      </w:r>
      <w:r w:rsidRPr="00644B18">
        <w:rPr>
          <w:rFonts w:ascii="Consolas" w:hAnsi="Consolas" w:cs="Courier New"/>
          <w:color w:val="000000"/>
          <w:sz w:val="16"/>
          <w:szCs w:val="20"/>
        </w:rPr>
        <w:t>,temp_W(j,k));</w:t>
      </w:r>
    </w:p>
    <w:p w14:paraId="064026D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num_archivos_pesos = num_archivos_pesos +1;</w:t>
      </w:r>
    </w:p>
    <w:p w14:paraId="661F701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end</w:t>
      </w:r>
    </w:p>
    <w:p w14:paraId="5F1C9FC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6829E18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j=1:arq_mlp(i+1)</w:t>
      </w:r>
    </w:p>
    <w:p w14:paraId="29BD717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fprintf(archivos_bias(num_archivos_bias),</w:t>
      </w:r>
      <w:r w:rsidRPr="00644B18">
        <w:rPr>
          <w:rFonts w:ascii="Consolas" w:hAnsi="Consolas" w:cs="Courier New"/>
          <w:color w:val="A020F0"/>
          <w:sz w:val="16"/>
          <w:szCs w:val="20"/>
        </w:rPr>
        <w:t>'%f\r\n'</w:t>
      </w:r>
      <w:r w:rsidRPr="00644B18">
        <w:rPr>
          <w:rFonts w:ascii="Consolas" w:hAnsi="Consolas" w:cs="Courier New"/>
          <w:color w:val="000000"/>
          <w:sz w:val="16"/>
          <w:szCs w:val="20"/>
        </w:rPr>
        <w:t>,temp_b(j));</w:t>
      </w:r>
    </w:p>
    <w:p w14:paraId="63B6233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num_archivos_bias = num_archivos_bias + 1;</w:t>
      </w:r>
    </w:p>
    <w:p w14:paraId="5D71D80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7379B00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1E63DA5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end</w:t>
      </w:r>
    </w:p>
    <w:p w14:paraId="77BADEA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 xml:space="preserve"> </w:t>
      </w:r>
    </w:p>
    <w:p w14:paraId="56FC208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utiliza una cell para guardar las salidas de cada capa</w:t>
      </w:r>
    </w:p>
    <w:p w14:paraId="2178CB1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a = cell(num_capas+1,1);</w:t>
      </w:r>
    </w:p>
    <w:p w14:paraId="3212ED7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1B2DDBF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utiliza una cell para guardas las sensitividades de cada capa y las</w:t>
      </w:r>
    </w:p>
    <w:p w14:paraId="495C100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matrices de derivadas.</w:t>
      </w:r>
    </w:p>
    <w:p w14:paraId="6BDFEE6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S = cell(num_capas,1);</w:t>
      </w:r>
    </w:p>
    <w:p w14:paraId="08CABE8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F_m = cell(num_capas,1);</w:t>
      </w:r>
    </w:p>
    <w:p w14:paraId="64FC802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X = input(</w:t>
      </w:r>
      <w:r w:rsidRPr="00644B18">
        <w:rPr>
          <w:rFonts w:ascii="Consolas" w:hAnsi="Consolas" w:cs="Courier New"/>
          <w:color w:val="A020F0"/>
          <w:sz w:val="16"/>
          <w:szCs w:val="20"/>
        </w:rPr>
        <w:t>'Presiona ENTER para comenzar el aprendizaje...'</w:t>
      </w:r>
      <w:r w:rsidRPr="00644B18">
        <w:rPr>
          <w:rFonts w:ascii="Consolas" w:hAnsi="Consolas" w:cs="Courier New"/>
          <w:color w:val="000000"/>
          <w:sz w:val="16"/>
          <w:szCs w:val="20"/>
        </w:rPr>
        <w:t>);</w:t>
      </w:r>
    </w:p>
    <w:p w14:paraId="45CE72E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1C1BBE8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Comienza el aprendizaje</w:t>
      </w:r>
    </w:p>
    <w:p w14:paraId="6F67E42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early_stopping = 0;</w:t>
      </w:r>
    </w:p>
    <w:p w14:paraId="7FA89A1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Err_val = 0;</w:t>
      </w:r>
    </w:p>
    <w:p w14:paraId="022C29D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Err_ap = 0;</w:t>
      </w:r>
    </w:p>
    <w:p w14:paraId="734CF91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valores_graficacion_eap = zeros(itmax,1);</w:t>
      </w:r>
    </w:p>
    <w:p w14:paraId="6AFCA9B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valores_graficacion_eval = zeros(ceil(itmax/itval),1);</w:t>
      </w:r>
    </w:p>
    <w:p w14:paraId="7A08CC6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count_val = 0;</w:t>
      </w:r>
    </w:p>
    <w:p w14:paraId="3E96079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num_it_val = 0; </w:t>
      </w:r>
      <w:r w:rsidRPr="00644B18">
        <w:rPr>
          <w:rFonts w:ascii="Consolas" w:hAnsi="Consolas" w:cs="Courier New"/>
          <w:color w:val="228B22"/>
          <w:sz w:val="16"/>
          <w:szCs w:val="20"/>
        </w:rPr>
        <w:t>% Numero de iteraciones de validacion realizadas</w:t>
      </w:r>
    </w:p>
    <w:p w14:paraId="1CAE486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it=1:itmax</w:t>
      </w:r>
    </w:p>
    <w:p w14:paraId="651B9C3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num_archivos_pesos = 1;</w:t>
      </w:r>
    </w:p>
    <w:p w14:paraId="6F45925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num_archivos_bias = 1;</w:t>
      </w:r>
    </w:p>
    <w:p w14:paraId="5B0B3C8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Eap = 0; </w:t>
      </w:r>
      <w:r w:rsidRPr="00644B18">
        <w:rPr>
          <w:rFonts w:ascii="Consolas" w:hAnsi="Consolas" w:cs="Courier New"/>
          <w:color w:val="228B22"/>
          <w:sz w:val="16"/>
          <w:szCs w:val="20"/>
        </w:rPr>
        <w:t>% Error de aprendizaje</w:t>
      </w:r>
    </w:p>
    <w:p w14:paraId="591E519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Si no es una iteracion de validacion</w:t>
      </w:r>
    </w:p>
    <w:p w14:paraId="7B2C4D4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(mod(it,itval)~=0)</w:t>
      </w:r>
    </w:p>
    <w:p w14:paraId="6D9D13E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dato=1:num_elem_ent</w:t>
      </w:r>
    </w:p>
    <w:p w14:paraId="3E10610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p>
    <w:p w14:paraId="1568002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 xml:space="preserve">a{1} = cto_ent(dato,1); </w:t>
      </w:r>
      <w:r w:rsidRPr="00644B18">
        <w:rPr>
          <w:rFonts w:ascii="Consolas" w:hAnsi="Consolas" w:cs="Courier New"/>
          <w:color w:val="228B22"/>
          <w:sz w:val="16"/>
          <w:szCs w:val="20"/>
        </w:rPr>
        <w:t>% Condicion inicial</w:t>
      </w:r>
    </w:p>
    <w:p w14:paraId="51D97B4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1F5B40B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propaga hacia adelante el elemento del cto. de</w:t>
      </w:r>
    </w:p>
    <w:p w14:paraId="0ACE71D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lang w:val="en-US"/>
        </w:rPr>
        <w:t>% entrenamiento</w:t>
      </w:r>
    </w:p>
    <w:p w14:paraId="2CF30CC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k=1:num_capas</w:t>
      </w:r>
    </w:p>
    <w:p w14:paraId="033DA11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cell2mat(W(k));</w:t>
      </w:r>
    </w:p>
    <w:p w14:paraId="6E5A63D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cell2mat(a(k));</w:t>
      </w:r>
    </w:p>
    <w:p w14:paraId="1CB549E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lastRenderedPageBreak/>
        <w:t xml:space="preserve">                b_temp = cell2mat(b(k));</w:t>
      </w:r>
    </w:p>
    <w:p w14:paraId="71E1448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a{k+1} = funcionDeActivacion(W_temp*a_temp+b_temp,fun_capa(k));</w:t>
      </w:r>
    </w:p>
    <w:p w14:paraId="6A0F344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end</w:t>
      </w:r>
    </w:p>
    <w:p w14:paraId="64547E7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cell2mat(a(num_capas+1));</w:t>
      </w:r>
    </w:p>
    <w:p w14:paraId="1883DDA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ej = cto_ent(dato,2)-a_temp;</w:t>
      </w:r>
    </w:p>
    <w:p w14:paraId="15DAAA9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Eap = Eap+(ej/num_datos);</w:t>
      </w:r>
    </w:p>
    <w:p w14:paraId="00CECCF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189A6B2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calculan las sensitividades y se propagan hacia atras,</w:t>
      </w:r>
    </w:p>
    <w:p w14:paraId="770DE3A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es decir, inicia el backpropagation.</w:t>
      </w:r>
    </w:p>
    <w:p w14:paraId="6AE3684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F_m{num_capas} = obtenerF(fun_capa(num_capas),arq_mlp(num_capas+1),a_temp);</w:t>
      </w:r>
    </w:p>
    <w:p w14:paraId="31235B1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00"/>
          <w:sz w:val="16"/>
          <w:szCs w:val="20"/>
          <w:lang w:val="en-US"/>
        </w:rPr>
        <w:t>F_m_temp = cell2mat(F_m(num_capas));</w:t>
      </w:r>
    </w:p>
    <w:p w14:paraId="346AFE6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S{num_capas} = -2*F_m_temp*(ej);</w:t>
      </w:r>
    </w:p>
    <w:p w14:paraId="07AE052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m = num_capas-1:-1:1</w:t>
      </w:r>
    </w:p>
    <w:p w14:paraId="3A08F6F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cell2mat(W(m+1));</w:t>
      </w:r>
    </w:p>
    <w:p w14:paraId="04F86D3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cell2mat(a(m+1));</w:t>
      </w:r>
    </w:p>
    <w:p w14:paraId="4982323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S_temp = cell2mat(S(m+1));</w:t>
      </w:r>
    </w:p>
    <w:p w14:paraId="22CC548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F_m{m} = obtenerF(fun_capa(m),arq_mlp(m+1),a_temp);</w:t>
      </w:r>
    </w:p>
    <w:p w14:paraId="13D3608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00"/>
          <w:sz w:val="16"/>
          <w:szCs w:val="20"/>
          <w:lang w:val="en-US"/>
        </w:rPr>
        <w:t>F_m_temp = cell2mat(F_m(m));</w:t>
      </w:r>
    </w:p>
    <w:p w14:paraId="2F2B490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S{m} = F_m_temp*(W_temp')*S_temp;</w:t>
      </w:r>
    </w:p>
    <w:p w14:paraId="2A9D628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rPr>
        <w:t>end</w:t>
      </w:r>
    </w:p>
    <w:p w14:paraId="72DA2F8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375E67B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aplican las reglas de aprendizaje</w:t>
      </w:r>
    </w:p>
    <w:p w14:paraId="3BBDECA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k=num_capas:-1:1</w:t>
      </w:r>
    </w:p>
    <w:p w14:paraId="002D020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cell2mat(W(k));</w:t>
      </w:r>
    </w:p>
    <w:p w14:paraId="59B3E9A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b_temp = cell2mat(b(k));</w:t>
      </w:r>
    </w:p>
    <w:p w14:paraId="6617E2C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cell2mat(a(k));</w:t>
      </w:r>
    </w:p>
    <w:p w14:paraId="3D646B4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S_temp = cell2mat(S(k));</w:t>
      </w:r>
    </w:p>
    <w:p w14:paraId="50743AF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W{k} = W_temp-(alfa*S_temp*(a_temp'));</w:t>
      </w:r>
    </w:p>
    <w:p w14:paraId="1607DE9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b{k} = b_temp-(alfa*S_temp);</w:t>
      </w:r>
    </w:p>
    <w:p w14:paraId="46F3292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cell2mat(W(k));</w:t>
      </w:r>
    </w:p>
    <w:p w14:paraId="797EEFB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b_temp = cell2mat(b(k));</w:t>
      </w:r>
    </w:p>
    <w:p w14:paraId="15BF604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69DD562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p>
    <w:p w14:paraId="6B3E6E7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55204E0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Err_ap = Eap;</w:t>
      </w:r>
    </w:p>
    <w:p w14:paraId="535D4B9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p>
    <w:p w14:paraId="3D28ACE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228B22"/>
          <w:sz w:val="16"/>
          <w:szCs w:val="20"/>
        </w:rPr>
        <w:t>% Se guarda el valor de graficación de Eap</w:t>
      </w:r>
    </w:p>
    <w:p w14:paraId="5C7EE33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valores_graficacion_eap(it) = Eap;</w:t>
      </w:r>
    </w:p>
    <w:p w14:paraId="0AE00DD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507F24C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xml:space="preserve">% Si es una iteracion de validacion    </w:t>
      </w:r>
    </w:p>
    <w:p w14:paraId="38B1D66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else</w:t>
      </w:r>
    </w:p>
    <w:p w14:paraId="197C1D6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E_val = 0;</w:t>
      </w:r>
    </w:p>
    <w:p w14:paraId="4980609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num_it_val = num_it_val + 1;</w:t>
      </w:r>
    </w:p>
    <w:p w14:paraId="5D0663D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rPr>
        <w:t>for</w:t>
      </w:r>
      <w:r w:rsidRPr="00644B18">
        <w:rPr>
          <w:rFonts w:ascii="Consolas" w:hAnsi="Consolas" w:cs="Courier New"/>
          <w:color w:val="000000"/>
          <w:sz w:val="16"/>
          <w:szCs w:val="20"/>
        </w:rPr>
        <w:t xml:space="preserve"> dato=1:num_elem_val</w:t>
      </w:r>
    </w:p>
    <w:p w14:paraId="5930E08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a{1} = cto_val(dato,1); </w:t>
      </w:r>
      <w:r w:rsidRPr="00644B18">
        <w:rPr>
          <w:rFonts w:ascii="Consolas" w:hAnsi="Consolas" w:cs="Courier New"/>
          <w:color w:val="228B22"/>
          <w:sz w:val="16"/>
          <w:szCs w:val="20"/>
        </w:rPr>
        <w:t>% Condicion inicial</w:t>
      </w:r>
    </w:p>
    <w:p w14:paraId="4323A34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propaga hacia adelante el elemento del cto. de</w:t>
      </w:r>
    </w:p>
    <w:p w14:paraId="493C49D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lang w:val="en-US"/>
        </w:rPr>
        <w:t>% validacion.</w:t>
      </w:r>
    </w:p>
    <w:p w14:paraId="28E89B0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k=1:num_capas</w:t>
      </w:r>
    </w:p>
    <w:p w14:paraId="7E90866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cell2mat(W(k));</w:t>
      </w:r>
    </w:p>
    <w:p w14:paraId="0980167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cell2mat(a(k));</w:t>
      </w:r>
    </w:p>
    <w:p w14:paraId="11EAF4B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b_temp = cell2mat(b(k));</w:t>
      </w:r>
    </w:p>
    <w:p w14:paraId="7DBA619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a{k+1} = funcionDeActivacion(W_temp*a_temp+b_temp,fun_capa(k));</w:t>
      </w:r>
    </w:p>
    <w:p w14:paraId="723E297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end</w:t>
      </w:r>
    </w:p>
    <w:p w14:paraId="55CA2ED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cell2mat(a(num_capas+1));</w:t>
      </w:r>
    </w:p>
    <w:p w14:paraId="4874FD1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e_val = cto_val(dato,2)-a_temp;</w:t>
      </w:r>
    </w:p>
    <w:p w14:paraId="4B1E8AF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E_val = E_val+(e_val/num_elem_val);</w:t>
      </w:r>
    </w:p>
    <w:p w14:paraId="6DC6DCC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010FD7F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57DC0DE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guarda el valor para graficacion</w:t>
      </w:r>
    </w:p>
    <w:p w14:paraId="300DDFC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valores_graficacion_eval(it) = E_val;</w:t>
      </w:r>
    </w:p>
    <w:p w14:paraId="1F4E0B6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1018B79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 xml:space="preserve"> count_val == 0</w:t>
      </w:r>
    </w:p>
    <w:p w14:paraId="1F485D7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Err_val = E_val;</w:t>
      </w:r>
    </w:p>
    <w:p w14:paraId="3636AC3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count_val = count_val+1;</w:t>
      </w:r>
    </w:p>
    <w:p w14:paraId="6A79C23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fprintf(</w:t>
      </w:r>
      <w:r w:rsidRPr="00644B18">
        <w:rPr>
          <w:rFonts w:ascii="Consolas" w:hAnsi="Consolas" w:cs="Courier New"/>
          <w:color w:val="A020F0"/>
          <w:sz w:val="16"/>
          <w:szCs w:val="20"/>
          <w:lang w:val="en-US"/>
        </w:rPr>
        <w:t>'Count val = %d\n'</w:t>
      </w:r>
      <w:r w:rsidRPr="00644B18">
        <w:rPr>
          <w:rFonts w:ascii="Consolas" w:hAnsi="Consolas" w:cs="Courier New"/>
          <w:color w:val="000000"/>
          <w:sz w:val="16"/>
          <w:szCs w:val="20"/>
          <w:lang w:val="en-US"/>
        </w:rPr>
        <w:t>,count_val);</w:t>
      </w:r>
    </w:p>
    <w:p w14:paraId="5C1C00E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else</w:t>
      </w:r>
    </w:p>
    <w:p w14:paraId="395BB11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lastRenderedPageBreak/>
        <w:t xml:space="preserve">            </w:t>
      </w: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 xml:space="preserve"> E_val &gt; Err_val</w:t>
      </w:r>
    </w:p>
    <w:p w14:paraId="0DA51C3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Err_val = E_val;</w:t>
      </w:r>
    </w:p>
    <w:p w14:paraId="12383C8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count_val = count_val+1;</w:t>
      </w:r>
    </w:p>
    <w:p w14:paraId="1277CD8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fprintf(</w:t>
      </w:r>
      <w:r w:rsidRPr="00644B18">
        <w:rPr>
          <w:rFonts w:ascii="Consolas" w:hAnsi="Consolas" w:cs="Courier New"/>
          <w:color w:val="A020F0"/>
          <w:sz w:val="16"/>
          <w:szCs w:val="20"/>
          <w:lang w:val="en-US"/>
        </w:rPr>
        <w:t>'Count val = %d\n'</w:t>
      </w:r>
      <w:r w:rsidRPr="00644B18">
        <w:rPr>
          <w:rFonts w:ascii="Consolas" w:hAnsi="Consolas" w:cs="Courier New"/>
          <w:color w:val="000000"/>
          <w:sz w:val="16"/>
          <w:szCs w:val="20"/>
          <w:lang w:val="en-US"/>
        </w:rPr>
        <w:t>,count_val);</w:t>
      </w:r>
    </w:p>
    <w:p w14:paraId="1913B75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 xml:space="preserve"> count_val == numval</w:t>
      </w:r>
    </w:p>
    <w:p w14:paraId="246E3B0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early_stopping = 1;</w:t>
      </w:r>
    </w:p>
    <w:p w14:paraId="33DB905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fprintf(</w:t>
      </w:r>
      <w:r w:rsidRPr="00644B18">
        <w:rPr>
          <w:rFonts w:ascii="Consolas" w:hAnsi="Consolas" w:cs="Courier New"/>
          <w:color w:val="A020F0"/>
          <w:sz w:val="16"/>
          <w:szCs w:val="20"/>
          <w:lang w:val="en-US"/>
        </w:rPr>
        <w:t>'Early stopping en iteracion %d\n'</w:t>
      </w:r>
      <w:r w:rsidRPr="00644B18">
        <w:rPr>
          <w:rFonts w:ascii="Consolas" w:hAnsi="Consolas" w:cs="Courier New"/>
          <w:color w:val="000000"/>
          <w:sz w:val="16"/>
          <w:szCs w:val="20"/>
          <w:lang w:val="en-US"/>
        </w:rPr>
        <w:t>,it);</w:t>
      </w:r>
    </w:p>
    <w:p w14:paraId="093D9C7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break</w:t>
      </w:r>
      <w:r w:rsidRPr="00644B18">
        <w:rPr>
          <w:rFonts w:ascii="Consolas" w:hAnsi="Consolas" w:cs="Courier New"/>
          <w:color w:val="000000"/>
          <w:sz w:val="16"/>
          <w:szCs w:val="20"/>
          <w:lang w:val="en-US"/>
        </w:rPr>
        <w:t>;</w:t>
      </w:r>
    </w:p>
    <w:p w14:paraId="1BA978C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4F8B061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else</w:t>
      </w:r>
    </w:p>
    <w:p w14:paraId="2375891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Err_val = 0;</w:t>
      </w:r>
    </w:p>
    <w:p w14:paraId="6F19A81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count_val = 0;</w:t>
      </w:r>
    </w:p>
    <w:p w14:paraId="4652B86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fprintf(</w:t>
      </w:r>
      <w:r w:rsidRPr="00644B18">
        <w:rPr>
          <w:rFonts w:ascii="Consolas" w:hAnsi="Consolas" w:cs="Courier New"/>
          <w:color w:val="A020F0"/>
          <w:sz w:val="16"/>
          <w:szCs w:val="20"/>
          <w:lang w:val="en-US"/>
        </w:rPr>
        <w:t>'Count val = %d\n'</w:t>
      </w:r>
      <w:r w:rsidRPr="00644B18">
        <w:rPr>
          <w:rFonts w:ascii="Consolas" w:hAnsi="Consolas" w:cs="Courier New"/>
          <w:color w:val="000000"/>
          <w:sz w:val="16"/>
          <w:szCs w:val="20"/>
          <w:lang w:val="en-US"/>
        </w:rPr>
        <w:t>,count_val);</w:t>
      </w:r>
    </w:p>
    <w:p w14:paraId="6E7806E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rPr>
        <w:t>end</w:t>
      </w:r>
    </w:p>
    <w:p w14:paraId="0DAE99F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7E54CFD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16B5B59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5404E12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imprimen los valores de pesos y bias modificados a archivo</w:t>
      </w:r>
    </w:p>
    <w:p w14:paraId="5A3DCFC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num_archivos_pesos = 1;</w:t>
      </w:r>
    </w:p>
    <w:p w14:paraId="1059243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num_archivos_bias = 1;</w:t>
      </w:r>
    </w:p>
    <w:p w14:paraId="46CF35C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k=num_capas:-1:1</w:t>
      </w:r>
    </w:p>
    <w:p w14:paraId="164F37C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cell2mat(W(k));</w:t>
      </w:r>
    </w:p>
    <w:p w14:paraId="781B023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b_temp = cell2mat(b(k));</w:t>
      </w:r>
    </w:p>
    <w:p w14:paraId="3F30D1A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j=1:arq_mlp(k+1)</w:t>
      </w:r>
    </w:p>
    <w:p w14:paraId="4EE8774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l=1:arq_mlp(k)</w:t>
      </w:r>
    </w:p>
    <w:p w14:paraId="473560D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fprintf(archivos_pesos(num_archivos_pesos),</w:t>
      </w:r>
      <w:r w:rsidRPr="00644B18">
        <w:rPr>
          <w:rFonts w:ascii="Consolas" w:hAnsi="Consolas" w:cs="Courier New"/>
          <w:color w:val="A020F0"/>
          <w:sz w:val="16"/>
          <w:szCs w:val="20"/>
        </w:rPr>
        <w:t>'%f\r\n'</w:t>
      </w:r>
      <w:r w:rsidRPr="00644B18">
        <w:rPr>
          <w:rFonts w:ascii="Consolas" w:hAnsi="Consolas" w:cs="Courier New"/>
          <w:color w:val="000000"/>
          <w:sz w:val="16"/>
          <w:szCs w:val="20"/>
        </w:rPr>
        <w:t>,W_temp(j,l));</w:t>
      </w:r>
    </w:p>
    <w:p w14:paraId="65D12E2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num_archivos_pesos = num_archivos_pesos +1;</w:t>
      </w:r>
    </w:p>
    <w:p w14:paraId="24E5BA9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end</w:t>
      </w:r>
    </w:p>
    <w:p w14:paraId="1C34BDF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2E68E85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j=1:arq_mlp(k+1)</w:t>
      </w:r>
    </w:p>
    <w:p w14:paraId="09A697F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fprintf(archivos_bias(num_archivos_bias),</w:t>
      </w:r>
      <w:r w:rsidRPr="00644B18">
        <w:rPr>
          <w:rFonts w:ascii="Consolas" w:hAnsi="Consolas" w:cs="Courier New"/>
          <w:color w:val="A020F0"/>
          <w:sz w:val="16"/>
          <w:szCs w:val="20"/>
        </w:rPr>
        <w:t>'%f\r\n'</w:t>
      </w:r>
      <w:r w:rsidRPr="00644B18">
        <w:rPr>
          <w:rFonts w:ascii="Consolas" w:hAnsi="Consolas" w:cs="Courier New"/>
          <w:color w:val="000000"/>
          <w:sz w:val="16"/>
          <w:szCs w:val="20"/>
        </w:rPr>
        <w:t>,b_temp(j));</w:t>
      </w:r>
    </w:p>
    <w:p w14:paraId="571FCAD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num_archivos_bias = num_archivos_bias + 1;</w:t>
      </w:r>
    </w:p>
    <w:p w14:paraId="79B4C50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26F8CA6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317AD31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p>
    <w:p w14:paraId="5000561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comprueban las condiciones de finalizacion</w:t>
      </w:r>
    </w:p>
    <w:p w14:paraId="37F2C60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 xml:space="preserve"> Eap &lt;= eit &amp;&amp; Eap &gt;= 0 &amp;&amp; mod(it,itval) ~= 0</w:t>
      </w:r>
    </w:p>
    <w:p w14:paraId="77A4046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Err_ap = Eap;</w:t>
      </w:r>
    </w:p>
    <w:p w14:paraId="6A4A126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fprintf(</w:t>
      </w:r>
      <w:r w:rsidRPr="00644B18">
        <w:rPr>
          <w:rFonts w:ascii="Consolas" w:hAnsi="Consolas" w:cs="Courier New"/>
          <w:color w:val="A020F0"/>
          <w:sz w:val="16"/>
          <w:szCs w:val="20"/>
        </w:rPr>
        <w:t>'Aprendizaje exitoso en la iteracion %d\n'</w:t>
      </w:r>
      <w:r w:rsidRPr="00644B18">
        <w:rPr>
          <w:rFonts w:ascii="Consolas" w:hAnsi="Consolas" w:cs="Courier New"/>
          <w:color w:val="000000"/>
          <w:sz w:val="16"/>
          <w:szCs w:val="20"/>
        </w:rPr>
        <w:t>,it);</w:t>
      </w:r>
    </w:p>
    <w:p w14:paraId="36AFCBC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break</w:t>
      </w:r>
      <w:r w:rsidRPr="00644B18">
        <w:rPr>
          <w:rFonts w:ascii="Consolas" w:hAnsi="Consolas" w:cs="Courier New"/>
          <w:color w:val="000000"/>
          <w:sz w:val="16"/>
          <w:szCs w:val="20"/>
          <w:lang w:val="en-US"/>
        </w:rPr>
        <w:t>;</w:t>
      </w:r>
    </w:p>
    <w:p w14:paraId="112AA35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2BC9CE2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end</w:t>
      </w:r>
    </w:p>
    <w:p w14:paraId="77F562F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 xml:space="preserve"> </w:t>
      </w:r>
    </w:p>
    <w:p w14:paraId="1BE2603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 xml:space="preserve"> it == itmax</w:t>
      </w:r>
    </w:p>
    <w:p w14:paraId="5691162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disp(</w:t>
      </w:r>
      <w:r w:rsidRPr="00644B18">
        <w:rPr>
          <w:rFonts w:ascii="Consolas" w:hAnsi="Consolas" w:cs="Courier New"/>
          <w:color w:val="A020F0"/>
          <w:sz w:val="16"/>
          <w:szCs w:val="20"/>
        </w:rPr>
        <w:t>'Se llego a itmax.'</w:t>
      </w:r>
      <w:r w:rsidRPr="00644B18">
        <w:rPr>
          <w:rFonts w:ascii="Consolas" w:hAnsi="Consolas" w:cs="Courier New"/>
          <w:color w:val="000000"/>
          <w:sz w:val="16"/>
          <w:szCs w:val="20"/>
        </w:rPr>
        <w:t>);</w:t>
      </w:r>
    </w:p>
    <w:p w14:paraId="170B0A7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end</w:t>
      </w:r>
    </w:p>
    <w:p w14:paraId="1D9E4C1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 xml:space="preserve"> </w:t>
      </w:r>
    </w:p>
    <w:p w14:paraId="5CD97FF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imprimen a archivo los ultimos valores de pesos y bias de cada capa</w:t>
      </w:r>
    </w:p>
    <w:p w14:paraId="1F0F2BB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if</w:t>
      </w:r>
      <w:r w:rsidRPr="00644B18">
        <w:rPr>
          <w:rFonts w:ascii="Consolas" w:hAnsi="Consolas" w:cs="Courier New"/>
          <w:color w:val="000000"/>
          <w:sz w:val="16"/>
          <w:szCs w:val="20"/>
        </w:rPr>
        <w:t xml:space="preserve"> early_stopping == 1</w:t>
      </w:r>
    </w:p>
    <w:p w14:paraId="240D683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imprimen los valores de pesos y bias modificados a archivo</w:t>
      </w:r>
    </w:p>
    <w:p w14:paraId="31640A8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num_archivos_pesos = 1;</w:t>
      </w:r>
    </w:p>
    <w:p w14:paraId="65F4C33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num_archivos_bias = 1;</w:t>
      </w:r>
    </w:p>
    <w:p w14:paraId="79F3186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k=num_capas:-1:1</w:t>
      </w:r>
    </w:p>
    <w:p w14:paraId="7DFD3E4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cell2mat(W(k));</w:t>
      </w:r>
    </w:p>
    <w:p w14:paraId="774B0F9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b_temp = cell2mat(b(k));</w:t>
      </w:r>
    </w:p>
    <w:p w14:paraId="15A31AE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j=1:arq_mlp(k+1)</w:t>
      </w:r>
    </w:p>
    <w:p w14:paraId="2D4C0F8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l=1:arq_mlp(k)</w:t>
      </w:r>
    </w:p>
    <w:p w14:paraId="59FC47F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fprintf(archivos_pesos(num_archivos_pesos),</w:t>
      </w:r>
      <w:r w:rsidRPr="00644B18">
        <w:rPr>
          <w:rFonts w:ascii="Consolas" w:hAnsi="Consolas" w:cs="Courier New"/>
          <w:color w:val="A020F0"/>
          <w:sz w:val="16"/>
          <w:szCs w:val="20"/>
        </w:rPr>
        <w:t>'%f\r\n'</w:t>
      </w:r>
      <w:r w:rsidRPr="00644B18">
        <w:rPr>
          <w:rFonts w:ascii="Consolas" w:hAnsi="Consolas" w:cs="Courier New"/>
          <w:color w:val="000000"/>
          <w:sz w:val="16"/>
          <w:szCs w:val="20"/>
        </w:rPr>
        <w:t>,W_temp(j,l));</w:t>
      </w:r>
    </w:p>
    <w:p w14:paraId="3E61C91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num_archivos_pesos = num_archivos_pesos +1;</w:t>
      </w:r>
    </w:p>
    <w:p w14:paraId="486C429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end</w:t>
      </w:r>
    </w:p>
    <w:p w14:paraId="7C43360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397D8E7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j=1:arq_mlp(k+1)</w:t>
      </w:r>
    </w:p>
    <w:p w14:paraId="20CECA3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fprintf(archivos_bias(num_archivos_bias),</w:t>
      </w:r>
      <w:r w:rsidRPr="00644B18">
        <w:rPr>
          <w:rFonts w:ascii="Consolas" w:hAnsi="Consolas" w:cs="Courier New"/>
          <w:color w:val="A020F0"/>
          <w:sz w:val="16"/>
          <w:szCs w:val="20"/>
        </w:rPr>
        <w:t>'%f\r\n'</w:t>
      </w:r>
      <w:r w:rsidRPr="00644B18">
        <w:rPr>
          <w:rFonts w:ascii="Consolas" w:hAnsi="Consolas" w:cs="Courier New"/>
          <w:color w:val="000000"/>
          <w:sz w:val="16"/>
          <w:szCs w:val="20"/>
        </w:rPr>
        <w:t>,b_temp(j));</w:t>
      </w:r>
    </w:p>
    <w:p w14:paraId="382F694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num_archivos_bias = num_archivos_bias + 1;</w:t>
      </w:r>
    </w:p>
    <w:p w14:paraId="0DE7B55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0D23D86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33323B3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end</w:t>
      </w:r>
    </w:p>
    <w:p w14:paraId="2917801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lastRenderedPageBreak/>
        <w:t xml:space="preserve"> </w:t>
      </w:r>
    </w:p>
    <w:p w14:paraId="059A69B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cierran los archivos de valores de graficacion de pesos y bias</w:t>
      </w:r>
    </w:p>
    <w:p w14:paraId="0FD59BF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i=1:num_archivos_pesos_total</w:t>
      </w:r>
    </w:p>
    <w:p w14:paraId="10CE404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fclose(archivos_pesos(i));</w:t>
      </w:r>
    </w:p>
    <w:p w14:paraId="5385D2C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end</w:t>
      </w:r>
    </w:p>
    <w:p w14:paraId="4FF4832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i=1:num_archivos_bias_total</w:t>
      </w:r>
    </w:p>
    <w:p w14:paraId="725814A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fclose(archivos_bias(i));</w:t>
      </w:r>
    </w:p>
    <w:p w14:paraId="381C5DC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end</w:t>
      </w:r>
    </w:p>
    <w:p w14:paraId="334737F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 xml:space="preserve"> </w:t>
      </w:r>
    </w:p>
    <w:p w14:paraId="4E3A1AC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propaga el conjunto de prueba</w:t>
      </w:r>
    </w:p>
    <w:p w14:paraId="2622124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Ep = 0; </w:t>
      </w:r>
      <w:r w:rsidRPr="00644B18">
        <w:rPr>
          <w:rFonts w:ascii="Consolas" w:hAnsi="Consolas" w:cs="Courier New"/>
          <w:color w:val="228B22"/>
          <w:sz w:val="16"/>
          <w:szCs w:val="20"/>
        </w:rPr>
        <w:t>% Error de prueba</w:t>
      </w:r>
    </w:p>
    <w:p w14:paraId="0424A47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salida_red = zeros(num_elem_prueba,1);</w:t>
      </w:r>
    </w:p>
    <w:p w14:paraId="0CC5F4D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for</w:t>
      </w:r>
      <w:r w:rsidRPr="00644B18">
        <w:rPr>
          <w:rFonts w:ascii="Consolas" w:hAnsi="Consolas" w:cs="Courier New"/>
          <w:color w:val="000000"/>
          <w:sz w:val="16"/>
          <w:szCs w:val="20"/>
        </w:rPr>
        <w:t xml:space="preserve"> i=1:num_elem_prueba</w:t>
      </w:r>
    </w:p>
    <w:p w14:paraId="214EE23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a{1} = cto_prueba(i,1); </w:t>
      </w:r>
      <w:r w:rsidRPr="00644B18">
        <w:rPr>
          <w:rFonts w:ascii="Consolas" w:hAnsi="Consolas" w:cs="Courier New"/>
          <w:color w:val="228B22"/>
          <w:sz w:val="16"/>
          <w:szCs w:val="20"/>
        </w:rPr>
        <w:t>% Condicion inicial</w:t>
      </w:r>
    </w:p>
    <w:p w14:paraId="6A49AA2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rPr>
        <w:t>% Se propaga hacia adelante el elemento del cto. de prueba</w:t>
      </w:r>
    </w:p>
    <w:p w14:paraId="2711874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k=1:num_capas</w:t>
      </w:r>
    </w:p>
    <w:p w14:paraId="667F012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cell2mat(W(k));</w:t>
      </w:r>
    </w:p>
    <w:p w14:paraId="315C6A5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cell2mat(a(k));</w:t>
      </w:r>
    </w:p>
    <w:p w14:paraId="416893C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b_temp = cell2mat(b(k));</w:t>
      </w:r>
    </w:p>
    <w:p w14:paraId="63F9082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a{k+1} = funcionDeActivacion(W_temp*a_temp+b_temp,fun_capa(k));</w:t>
      </w:r>
    </w:p>
    <w:p w14:paraId="63BAFDC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end</w:t>
      </w:r>
    </w:p>
    <w:p w14:paraId="17A7E42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dato_entrada = cell2mat(a(1));</w:t>
      </w:r>
    </w:p>
    <w:p w14:paraId="1EE7E8C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cell2mat(a(num_capas+1));</w:t>
      </w:r>
    </w:p>
    <w:p w14:paraId="41DB1BB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Ep = Ep+(1/num_elem_prueba)*(cto_prueba(i,2)-a_temp);</w:t>
      </w:r>
    </w:p>
    <w:p w14:paraId="0DC36FD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salida_red(i) = a_temp;</w:t>
      </w:r>
    </w:p>
    <w:p w14:paraId="1DA6203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end</w:t>
      </w:r>
    </w:p>
    <w:p w14:paraId="092F802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 xml:space="preserve"> </w:t>
      </w:r>
    </w:p>
    <w:p w14:paraId="7E552B2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imprimen los valores finales de Eap, Ep y Eval</w:t>
      </w:r>
    </w:p>
    <w:p w14:paraId="2464FA6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fprintf(</w:t>
      </w:r>
      <w:r w:rsidRPr="00644B18">
        <w:rPr>
          <w:rFonts w:ascii="Consolas" w:hAnsi="Consolas" w:cs="Courier New"/>
          <w:color w:val="A020F0"/>
          <w:sz w:val="16"/>
          <w:szCs w:val="20"/>
          <w:lang w:val="en-US"/>
        </w:rPr>
        <w:t>'Eap = %f\n'</w:t>
      </w:r>
      <w:r w:rsidRPr="00644B18">
        <w:rPr>
          <w:rFonts w:ascii="Consolas" w:hAnsi="Consolas" w:cs="Courier New"/>
          <w:color w:val="000000"/>
          <w:sz w:val="16"/>
          <w:szCs w:val="20"/>
          <w:lang w:val="en-US"/>
        </w:rPr>
        <w:t>,Err_ap);</w:t>
      </w:r>
    </w:p>
    <w:p w14:paraId="50E6A0F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fprintf(</w:t>
      </w:r>
      <w:r w:rsidRPr="00644B18">
        <w:rPr>
          <w:rFonts w:ascii="Consolas" w:hAnsi="Consolas" w:cs="Courier New"/>
          <w:color w:val="A020F0"/>
          <w:sz w:val="16"/>
          <w:szCs w:val="20"/>
          <w:lang w:val="en-US"/>
        </w:rPr>
        <w:t>'Eval = %f\n'</w:t>
      </w:r>
      <w:r w:rsidRPr="00644B18">
        <w:rPr>
          <w:rFonts w:ascii="Consolas" w:hAnsi="Consolas" w:cs="Courier New"/>
          <w:color w:val="000000"/>
          <w:sz w:val="16"/>
          <w:szCs w:val="20"/>
          <w:lang w:val="en-US"/>
        </w:rPr>
        <w:t>,Err_val);</w:t>
      </w:r>
    </w:p>
    <w:p w14:paraId="3ABA57B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fprintf(</w:t>
      </w:r>
      <w:r w:rsidRPr="00644B18">
        <w:rPr>
          <w:rFonts w:ascii="Consolas" w:hAnsi="Consolas" w:cs="Courier New"/>
          <w:color w:val="A020F0"/>
          <w:sz w:val="16"/>
          <w:szCs w:val="20"/>
          <w:lang w:val="en-US"/>
        </w:rPr>
        <w:t>'Ep = %f\n'</w:t>
      </w:r>
      <w:r w:rsidRPr="00644B18">
        <w:rPr>
          <w:rFonts w:ascii="Consolas" w:hAnsi="Consolas" w:cs="Courier New"/>
          <w:color w:val="000000"/>
          <w:sz w:val="16"/>
          <w:szCs w:val="20"/>
          <w:lang w:val="en-US"/>
        </w:rPr>
        <w:t>,Ep);</w:t>
      </w:r>
    </w:p>
    <w:p w14:paraId="19C3A02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p>
    <w:p w14:paraId="00E308F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Graficacion del conjunto de prueba, se muestran los targets contra los</w:t>
      </w:r>
    </w:p>
    <w:p w14:paraId="20DC236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resultados de la red.</w:t>
      </w:r>
    </w:p>
    <w:p w14:paraId="384621C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figure</w:t>
      </w:r>
    </w:p>
    <w:p w14:paraId="758B611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rango = cto_prueba(:,1);</w:t>
      </w:r>
    </w:p>
    <w:p w14:paraId="7F19A17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s1 = scatter(rango,salida_red,</w:t>
      </w:r>
      <w:r w:rsidRPr="00644B18">
        <w:rPr>
          <w:rFonts w:ascii="Consolas" w:hAnsi="Consolas" w:cs="Courier New"/>
          <w:color w:val="A020F0"/>
          <w:sz w:val="16"/>
          <w:szCs w:val="20"/>
          <w:lang w:val="en-US"/>
        </w:rPr>
        <w:t>'d'</w:t>
      </w:r>
      <w:r w:rsidRPr="00644B18">
        <w:rPr>
          <w:rFonts w:ascii="Consolas" w:hAnsi="Consolas" w:cs="Courier New"/>
          <w:color w:val="000000"/>
          <w:sz w:val="16"/>
          <w:szCs w:val="20"/>
          <w:lang w:val="en-US"/>
        </w:rPr>
        <w:t>);</w:t>
      </w:r>
    </w:p>
    <w:p w14:paraId="1555910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s1.MarkerFaceColor = [0 0 1];</w:t>
      </w:r>
    </w:p>
    <w:p w14:paraId="0EA9982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s1.MarkerEdgeColor = </w:t>
      </w:r>
      <w:r w:rsidRPr="00644B18">
        <w:rPr>
          <w:rFonts w:ascii="Consolas" w:hAnsi="Consolas" w:cs="Courier New"/>
          <w:color w:val="A020F0"/>
          <w:sz w:val="16"/>
          <w:szCs w:val="20"/>
          <w:lang w:val="en-US"/>
        </w:rPr>
        <w:t>'b'</w:t>
      </w:r>
      <w:r w:rsidRPr="00644B18">
        <w:rPr>
          <w:rFonts w:ascii="Consolas" w:hAnsi="Consolas" w:cs="Courier New"/>
          <w:color w:val="000000"/>
          <w:sz w:val="16"/>
          <w:szCs w:val="20"/>
          <w:lang w:val="en-US"/>
        </w:rPr>
        <w:t>;</w:t>
      </w:r>
    </w:p>
    <w:p w14:paraId="1B3FE00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grid </w:t>
      </w:r>
      <w:r w:rsidRPr="00644B18">
        <w:rPr>
          <w:rFonts w:ascii="Consolas" w:hAnsi="Consolas" w:cs="Courier New"/>
          <w:color w:val="A020F0"/>
          <w:sz w:val="16"/>
          <w:szCs w:val="20"/>
          <w:lang w:val="en-US"/>
        </w:rPr>
        <w:t>on</w:t>
      </w:r>
    </w:p>
    <w:p w14:paraId="7C8117D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hold </w:t>
      </w:r>
      <w:r w:rsidRPr="00644B18">
        <w:rPr>
          <w:rFonts w:ascii="Consolas" w:hAnsi="Consolas" w:cs="Courier New"/>
          <w:color w:val="A020F0"/>
          <w:sz w:val="16"/>
          <w:szCs w:val="20"/>
          <w:lang w:val="en-US"/>
        </w:rPr>
        <w:t>on</w:t>
      </w:r>
    </w:p>
    <w:p w14:paraId="7F7BB97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s2 = scatter(rango,cto_prueba(:,2));</w:t>
      </w:r>
    </w:p>
    <w:p w14:paraId="4887E75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s2.MarkerFaceColor = [1 0 1];</w:t>
      </w:r>
    </w:p>
    <w:p w14:paraId="20C218D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s2.MarkerEdgeColor = </w:t>
      </w:r>
      <w:r w:rsidRPr="00644B18">
        <w:rPr>
          <w:rFonts w:ascii="Consolas" w:hAnsi="Consolas" w:cs="Courier New"/>
          <w:color w:val="A020F0"/>
          <w:sz w:val="16"/>
          <w:szCs w:val="20"/>
          <w:lang w:val="en-US"/>
        </w:rPr>
        <w:t>'m'</w:t>
      </w:r>
      <w:r w:rsidRPr="00644B18">
        <w:rPr>
          <w:rFonts w:ascii="Consolas" w:hAnsi="Consolas" w:cs="Courier New"/>
          <w:color w:val="000000"/>
          <w:sz w:val="16"/>
          <w:szCs w:val="20"/>
          <w:lang w:val="en-US"/>
        </w:rPr>
        <w:t>;</w:t>
      </w:r>
    </w:p>
    <w:p w14:paraId="513EF69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title(</w:t>
      </w:r>
      <w:r w:rsidRPr="00644B18">
        <w:rPr>
          <w:rFonts w:ascii="Consolas" w:hAnsi="Consolas" w:cs="Courier New"/>
          <w:color w:val="A020F0"/>
          <w:sz w:val="16"/>
          <w:szCs w:val="20"/>
        </w:rPr>
        <w:t>'Target v.s. Salida de la red (Cto. Prueba)'</w:t>
      </w:r>
      <w:r w:rsidRPr="00644B18">
        <w:rPr>
          <w:rFonts w:ascii="Consolas" w:hAnsi="Consolas" w:cs="Courier New"/>
          <w:color w:val="000000"/>
          <w:sz w:val="16"/>
          <w:szCs w:val="20"/>
        </w:rPr>
        <w:t>);</w:t>
      </w:r>
    </w:p>
    <w:p w14:paraId="7786276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ylabel(</w:t>
      </w:r>
      <w:r w:rsidRPr="00644B18">
        <w:rPr>
          <w:rFonts w:ascii="Consolas" w:hAnsi="Consolas" w:cs="Courier New"/>
          <w:color w:val="A020F0"/>
          <w:sz w:val="16"/>
          <w:szCs w:val="20"/>
        </w:rPr>
        <w:t>'f(p)'</w:t>
      </w:r>
      <w:r w:rsidRPr="00644B18">
        <w:rPr>
          <w:rFonts w:ascii="Consolas" w:hAnsi="Consolas" w:cs="Courier New"/>
          <w:color w:val="000000"/>
          <w:sz w:val="16"/>
          <w:szCs w:val="20"/>
        </w:rPr>
        <w:t>);</w:t>
      </w:r>
    </w:p>
    <w:p w14:paraId="70A2E85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xlabel(</w:t>
      </w:r>
      <w:r w:rsidRPr="00644B18">
        <w:rPr>
          <w:rFonts w:ascii="Consolas" w:hAnsi="Consolas" w:cs="Courier New"/>
          <w:color w:val="A020F0"/>
          <w:sz w:val="16"/>
          <w:szCs w:val="20"/>
          <w:lang w:val="en-US"/>
        </w:rPr>
        <w:t>'p'</w:t>
      </w:r>
      <w:r w:rsidRPr="00644B18">
        <w:rPr>
          <w:rFonts w:ascii="Consolas" w:hAnsi="Consolas" w:cs="Courier New"/>
          <w:color w:val="000000"/>
          <w:sz w:val="16"/>
          <w:szCs w:val="20"/>
          <w:lang w:val="en-US"/>
        </w:rPr>
        <w:t>);</w:t>
      </w:r>
    </w:p>
    <w:p w14:paraId="34B7715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lgd = legend(</w:t>
      </w:r>
      <w:r w:rsidRPr="00644B18">
        <w:rPr>
          <w:rFonts w:ascii="Consolas" w:hAnsi="Consolas" w:cs="Courier New"/>
          <w:color w:val="A020F0"/>
          <w:sz w:val="16"/>
          <w:szCs w:val="20"/>
          <w:lang w:val="en-US"/>
        </w:rPr>
        <w:t>'Salida de la red'</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'Target'</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'Location'</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'northeastoutside'</w:t>
      </w:r>
      <w:r w:rsidRPr="00644B18">
        <w:rPr>
          <w:rFonts w:ascii="Consolas" w:hAnsi="Consolas" w:cs="Courier New"/>
          <w:color w:val="000000"/>
          <w:sz w:val="16"/>
          <w:szCs w:val="20"/>
          <w:lang w:val="en-US"/>
        </w:rPr>
        <w:t>);</w:t>
      </w:r>
    </w:p>
    <w:p w14:paraId="7C83476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title(lgd,</w:t>
      </w:r>
      <w:r w:rsidRPr="00644B18">
        <w:rPr>
          <w:rFonts w:ascii="Consolas" w:hAnsi="Consolas" w:cs="Courier New"/>
          <w:color w:val="A020F0"/>
          <w:sz w:val="16"/>
          <w:szCs w:val="20"/>
        </w:rPr>
        <w:t>'Simbología'</w:t>
      </w:r>
      <w:r w:rsidRPr="00644B18">
        <w:rPr>
          <w:rFonts w:ascii="Consolas" w:hAnsi="Consolas" w:cs="Courier New"/>
          <w:color w:val="000000"/>
          <w:sz w:val="16"/>
          <w:szCs w:val="20"/>
        </w:rPr>
        <w:t>);</w:t>
      </w:r>
    </w:p>
    <w:p w14:paraId="53573AD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hold </w:t>
      </w:r>
      <w:r w:rsidRPr="00644B18">
        <w:rPr>
          <w:rFonts w:ascii="Consolas" w:hAnsi="Consolas" w:cs="Courier New"/>
          <w:color w:val="A020F0"/>
          <w:sz w:val="16"/>
          <w:szCs w:val="20"/>
        </w:rPr>
        <w:t>off</w:t>
      </w:r>
    </w:p>
    <w:p w14:paraId="5479573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A020F0"/>
          <w:sz w:val="16"/>
          <w:szCs w:val="20"/>
        </w:rPr>
        <w:t xml:space="preserve"> </w:t>
      </w:r>
    </w:p>
    <w:p w14:paraId="4E12F42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propaga el conjunto de entrenamiento</w:t>
      </w:r>
    </w:p>
    <w:p w14:paraId="482C5D1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salida_red = zeros(num_elem_ent,1);</w:t>
      </w:r>
    </w:p>
    <w:p w14:paraId="68FC4A0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i=1:num_elem_ent</w:t>
      </w:r>
    </w:p>
    <w:p w14:paraId="31B075A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a{1} = cto_ent(i,1); </w:t>
      </w:r>
      <w:r w:rsidRPr="00644B18">
        <w:rPr>
          <w:rFonts w:ascii="Consolas" w:hAnsi="Consolas" w:cs="Courier New"/>
          <w:color w:val="228B22"/>
          <w:sz w:val="16"/>
          <w:szCs w:val="20"/>
          <w:lang w:val="en-US"/>
        </w:rPr>
        <w:t>% Condicion inicial</w:t>
      </w:r>
    </w:p>
    <w:p w14:paraId="599EB80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228B22"/>
          <w:sz w:val="16"/>
          <w:szCs w:val="20"/>
        </w:rPr>
        <w:t>% Se propaga hacia adelante el elemento del cto. de</w:t>
      </w:r>
    </w:p>
    <w:p w14:paraId="3907948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228B22"/>
          <w:sz w:val="16"/>
          <w:szCs w:val="20"/>
          <w:lang w:val="en-US"/>
        </w:rPr>
        <w:t>% entrenamiento</w:t>
      </w:r>
    </w:p>
    <w:p w14:paraId="72D9D5A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k=1:num_capas</w:t>
      </w:r>
    </w:p>
    <w:p w14:paraId="29E68D5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cell2mat(W(k));</w:t>
      </w:r>
    </w:p>
    <w:p w14:paraId="0CC8E71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cell2mat(a(k));</w:t>
      </w:r>
    </w:p>
    <w:p w14:paraId="12566F2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b_temp = cell2mat(b(k));</w:t>
      </w:r>
    </w:p>
    <w:p w14:paraId="18F38A3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a{k+1} = funcionDeActivacion(W_temp*a_temp+b_temp,fun_capa(k));</w:t>
      </w:r>
    </w:p>
    <w:p w14:paraId="520AC97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end</w:t>
      </w:r>
    </w:p>
    <w:p w14:paraId="02DF670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dato_entrada = cell2mat(a(1));</w:t>
      </w:r>
    </w:p>
    <w:p w14:paraId="4F80ED2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a_temp = cell2mat(a(num_capas+1));</w:t>
      </w:r>
    </w:p>
    <w:p w14:paraId="2017016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Ep = Ep+(1/num_elem_ent)*(cto_ent(i,2)-a_temp);</w:t>
      </w:r>
    </w:p>
    <w:p w14:paraId="2D9DD68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salida_red(i) = a_temp;</w:t>
      </w:r>
    </w:p>
    <w:p w14:paraId="1B3B305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lastRenderedPageBreak/>
        <w:t>end</w:t>
      </w:r>
    </w:p>
    <w:p w14:paraId="48BB324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FF"/>
          <w:sz w:val="16"/>
          <w:szCs w:val="20"/>
        </w:rPr>
        <w:t xml:space="preserve"> </w:t>
      </w:r>
    </w:p>
    <w:p w14:paraId="5084CD7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Graficacion del conjunto de entrenamiento, se muestran los targets contra</w:t>
      </w:r>
    </w:p>
    <w:p w14:paraId="11CB623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los resultados de la red.</w:t>
      </w:r>
    </w:p>
    <w:p w14:paraId="4283A7D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figure</w:t>
      </w:r>
    </w:p>
    <w:p w14:paraId="4FCB482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rango = cto_ent(:,1);</w:t>
      </w:r>
    </w:p>
    <w:p w14:paraId="449C314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plot(rango,salida_red);</w:t>
      </w:r>
    </w:p>
    <w:p w14:paraId="371C19B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grid </w:t>
      </w:r>
      <w:r w:rsidRPr="00644B18">
        <w:rPr>
          <w:rFonts w:ascii="Consolas" w:hAnsi="Consolas" w:cs="Courier New"/>
          <w:color w:val="A020F0"/>
          <w:sz w:val="16"/>
          <w:szCs w:val="20"/>
          <w:lang w:val="en-US"/>
        </w:rPr>
        <w:t>on</w:t>
      </w:r>
    </w:p>
    <w:p w14:paraId="4C14151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hold </w:t>
      </w:r>
      <w:r w:rsidRPr="00644B18">
        <w:rPr>
          <w:rFonts w:ascii="Consolas" w:hAnsi="Consolas" w:cs="Courier New"/>
          <w:color w:val="A020F0"/>
          <w:sz w:val="16"/>
          <w:szCs w:val="20"/>
          <w:lang w:val="en-US"/>
        </w:rPr>
        <w:t>on</w:t>
      </w:r>
    </w:p>
    <w:p w14:paraId="397909D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plot(rango,cto_ent(:,2));</w:t>
      </w:r>
    </w:p>
    <w:p w14:paraId="737C313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title(</w:t>
      </w:r>
      <w:r w:rsidRPr="00644B18">
        <w:rPr>
          <w:rFonts w:ascii="Consolas" w:hAnsi="Consolas" w:cs="Courier New"/>
          <w:color w:val="A020F0"/>
          <w:sz w:val="16"/>
          <w:szCs w:val="20"/>
        </w:rPr>
        <w:t>'Target v.s. Salida de la red (Cto. Entrenamiento)'</w:t>
      </w:r>
      <w:r w:rsidRPr="00644B18">
        <w:rPr>
          <w:rFonts w:ascii="Consolas" w:hAnsi="Consolas" w:cs="Courier New"/>
          <w:color w:val="000000"/>
          <w:sz w:val="16"/>
          <w:szCs w:val="20"/>
        </w:rPr>
        <w:t>);</w:t>
      </w:r>
    </w:p>
    <w:p w14:paraId="7E78BAD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ylabel(</w:t>
      </w:r>
      <w:r w:rsidRPr="00644B18">
        <w:rPr>
          <w:rFonts w:ascii="Consolas" w:hAnsi="Consolas" w:cs="Courier New"/>
          <w:color w:val="A020F0"/>
          <w:sz w:val="16"/>
          <w:szCs w:val="20"/>
        </w:rPr>
        <w:t>'f(p)'</w:t>
      </w:r>
      <w:r w:rsidRPr="00644B18">
        <w:rPr>
          <w:rFonts w:ascii="Consolas" w:hAnsi="Consolas" w:cs="Courier New"/>
          <w:color w:val="000000"/>
          <w:sz w:val="16"/>
          <w:szCs w:val="20"/>
        </w:rPr>
        <w:t>);</w:t>
      </w:r>
    </w:p>
    <w:p w14:paraId="78A5667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xlabel(</w:t>
      </w:r>
      <w:r w:rsidRPr="00644B18">
        <w:rPr>
          <w:rFonts w:ascii="Consolas" w:hAnsi="Consolas" w:cs="Courier New"/>
          <w:color w:val="A020F0"/>
          <w:sz w:val="16"/>
          <w:szCs w:val="20"/>
          <w:lang w:val="en-US"/>
        </w:rPr>
        <w:t>'p'</w:t>
      </w:r>
      <w:r w:rsidRPr="00644B18">
        <w:rPr>
          <w:rFonts w:ascii="Consolas" w:hAnsi="Consolas" w:cs="Courier New"/>
          <w:color w:val="000000"/>
          <w:sz w:val="16"/>
          <w:szCs w:val="20"/>
          <w:lang w:val="en-US"/>
        </w:rPr>
        <w:t>);</w:t>
      </w:r>
    </w:p>
    <w:p w14:paraId="7C587CE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lgd = legend(</w:t>
      </w:r>
      <w:r w:rsidRPr="00644B18">
        <w:rPr>
          <w:rFonts w:ascii="Consolas" w:hAnsi="Consolas" w:cs="Courier New"/>
          <w:color w:val="A020F0"/>
          <w:sz w:val="16"/>
          <w:szCs w:val="20"/>
          <w:lang w:val="en-US"/>
        </w:rPr>
        <w:t>'Salida de la red'</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'Target'</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'Location'</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'northeastoutside'</w:t>
      </w:r>
      <w:r w:rsidRPr="00644B18">
        <w:rPr>
          <w:rFonts w:ascii="Consolas" w:hAnsi="Consolas" w:cs="Courier New"/>
          <w:color w:val="000000"/>
          <w:sz w:val="16"/>
          <w:szCs w:val="20"/>
          <w:lang w:val="en-US"/>
        </w:rPr>
        <w:t>);</w:t>
      </w:r>
    </w:p>
    <w:p w14:paraId="69BD9BF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title(lgd,</w:t>
      </w:r>
      <w:r w:rsidRPr="00644B18">
        <w:rPr>
          <w:rFonts w:ascii="Consolas" w:hAnsi="Consolas" w:cs="Courier New"/>
          <w:color w:val="A020F0"/>
          <w:sz w:val="16"/>
          <w:szCs w:val="20"/>
        </w:rPr>
        <w:t>'Simbología'</w:t>
      </w:r>
      <w:r w:rsidRPr="00644B18">
        <w:rPr>
          <w:rFonts w:ascii="Consolas" w:hAnsi="Consolas" w:cs="Courier New"/>
          <w:color w:val="000000"/>
          <w:sz w:val="16"/>
          <w:szCs w:val="20"/>
        </w:rPr>
        <w:t>);</w:t>
      </w:r>
    </w:p>
    <w:p w14:paraId="2A16178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hold </w:t>
      </w:r>
      <w:r w:rsidRPr="00644B18">
        <w:rPr>
          <w:rFonts w:ascii="Consolas" w:hAnsi="Consolas" w:cs="Courier New"/>
          <w:color w:val="A020F0"/>
          <w:sz w:val="16"/>
          <w:szCs w:val="20"/>
        </w:rPr>
        <w:t>off</w:t>
      </w:r>
    </w:p>
    <w:p w14:paraId="2C92192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A020F0"/>
          <w:sz w:val="16"/>
          <w:szCs w:val="20"/>
        </w:rPr>
        <w:t xml:space="preserve"> </w:t>
      </w:r>
    </w:p>
    <w:p w14:paraId="7BDB7E9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 Se grafica la evolucion de los errores de aprendizaje y validacion por</w:t>
      </w:r>
    </w:p>
    <w:p w14:paraId="2E95A65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228B22"/>
          <w:sz w:val="16"/>
          <w:szCs w:val="20"/>
          <w:lang w:val="en-US"/>
        </w:rPr>
        <w:t>% epoca.</w:t>
      </w:r>
    </w:p>
    <w:p w14:paraId="3E1AB51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figure</w:t>
      </w:r>
    </w:p>
    <w:p w14:paraId="21A10AC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rango = 1:1:it;</w:t>
      </w:r>
    </w:p>
    <w:p w14:paraId="3A26E6E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rango2 = itval:itval:num_it_val*itval;</w:t>
      </w:r>
    </w:p>
    <w:p w14:paraId="0174323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s1 = scatter(rango,valores_graficacion_eap(1:it,1));</w:t>
      </w:r>
    </w:p>
    <w:p w14:paraId="61B8023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s1.MarkerFaceColor = [0 1 0];</w:t>
      </w:r>
    </w:p>
    <w:p w14:paraId="6B3A9AD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s1.MarkerEdgeColor = </w:t>
      </w:r>
      <w:r w:rsidRPr="00644B18">
        <w:rPr>
          <w:rFonts w:ascii="Consolas" w:hAnsi="Consolas" w:cs="Courier New"/>
          <w:color w:val="A020F0"/>
          <w:sz w:val="16"/>
          <w:szCs w:val="20"/>
          <w:lang w:val="en-US"/>
        </w:rPr>
        <w:t>'g'</w:t>
      </w:r>
      <w:r w:rsidRPr="00644B18">
        <w:rPr>
          <w:rFonts w:ascii="Consolas" w:hAnsi="Consolas" w:cs="Courier New"/>
          <w:color w:val="000000"/>
          <w:sz w:val="16"/>
          <w:szCs w:val="20"/>
          <w:lang w:val="en-US"/>
        </w:rPr>
        <w:t>;</w:t>
      </w:r>
    </w:p>
    <w:p w14:paraId="4253877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grid </w:t>
      </w:r>
      <w:r w:rsidRPr="00644B18">
        <w:rPr>
          <w:rFonts w:ascii="Consolas" w:hAnsi="Consolas" w:cs="Courier New"/>
          <w:color w:val="A020F0"/>
          <w:sz w:val="16"/>
          <w:szCs w:val="20"/>
          <w:lang w:val="en-US"/>
        </w:rPr>
        <w:t>on</w:t>
      </w:r>
    </w:p>
    <w:p w14:paraId="197FE9C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hold </w:t>
      </w:r>
      <w:r w:rsidRPr="00644B18">
        <w:rPr>
          <w:rFonts w:ascii="Consolas" w:hAnsi="Consolas" w:cs="Courier New"/>
          <w:color w:val="A020F0"/>
          <w:sz w:val="16"/>
          <w:szCs w:val="20"/>
          <w:lang w:val="en-US"/>
        </w:rPr>
        <w:t>on</w:t>
      </w:r>
    </w:p>
    <w:p w14:paraId="5B37FDB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s2 = scatter(rango2,valores_graficacion_eval(itval:itval:num_it_val*itval,1),</w:t>
      </w:r>
      <w:r w:rsidRPr="00644B18">
        <w:rPr>
          <w:rFonts w:ascii="Consolas" w:hAnsi="Consolas" w:cs="Courier New"/>
          <w:color w:val="A020F0"/>
          <w:sz w:val="16"/>
          <w:szCs w:val="20"/>
          <w:lang w:val="en-US"/>
        </w:rPr>
        <w:t>'d'</w:t>
      </w:r>
      <w:r w:rsidRPr="00644B18">
        <w:rPr>
          <w:rFonts w:ascii="Consolas" w:hAnsi="Consolas" w:cs="Courier New"/>
          <w:color w:val="000000"/>
          <w:sz w:val="16"/>
          <w:szCs w:val="20"/>
          <w:lang w:val="en-US"/>
        </w:rPr>
        <w:t>);</w:t>
      </w:r>
    </w:p>
    <w:p w14:paraId="0E0E06F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s2.MarkerFaceColor = [1 0 0];</w:t>
      </w:r>
    </w:p>
    <w:p w14:paraId="4B2DFA4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s2.MarkerEdgeColor = </w:t>
      </w:r>
      <w:r w:rsidRPr="00644B18">
        <w:rPr>
          <w:rFonts w:ascii="Consolas" w:hAnsi="Consolas" w:cs="Courier New"/>
          <w:color w:val="A020F0"/>
          <w:sz w:val="16"/>
          <w:szCs w:val="20"/>
        </w:rPr>
        <w:t>'r'</w:t>
      </w:r>
      <w:r w:rsidRPr="00644B18">
        <w:rPr>
          <w:rFonts w:ascii="Consolas" w:hAnsi="Consolas" w:cs="Courier New"/>
          <w:color w:val="000000"/>
          <w:sz w:val="16"/>
          <w:szCs w:val="20"/>
        </w:rPr>
        <w:t>;</w:t>
      </w:r>
    </w:p>
    <w:p w14:paraId="3DE6AF9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title(</w:t>
      </w:r>
      <w:r w:rsidRPr="00644B18">
        <w:rPr>
          <w:rFonts w:ascii="Consolas" w:hAnsi="Consolas" w:cs="Courier New"/>
          <w:color w:val="A020F0"/>
          <w:sz w:val="16"/>
          <w:szCs w:val="20"/>
        </w:rPr>
        <w:t>'Error de aprendizaje y Error de validacion'</w:t>
      </w:r>
      <w:r w:rsidRPr="00644B18">
        <w:rPr>
          <w:rFonts w:ascii="Consolas" w:hAnsi="Consolas" w:cs="Courier New"/>
          <w:color w:val="000000"/>
          <w:sz w:val="16"/>
          <w:szCs w:val="20"/>
        </w:rPr>
        <w:t>);</w:t>
      </w:r>
    </w:p>
    <w:p w14:paraId="55EADFC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ylabel(</w:t>
      </w:r>
      <w:r w:rsidRPr="00644B18">
        <w:rPr>
          <w:rFonts w:ascii="Consolas" w:hAnsi="Consolas" w:cs="Courier New"/>
          <w:color w:val="A020F0"/>
          <w:sz w:val="16"/>
          <w:szCs w:val="20"/>
        </w:rPr>
        <w:t>'Valor del error'</w:t>
      </w:r>
      <w:r w:rsidRPr="00644B18">
        <w:rPr>
          <w:rFonts w:ascii="Consolas" w:hAnsi="Consolas" w:cs="Courier New"/>
          <w:color w:val="000000"/>
          <w:sz w:val="16"/>
          <w:szCs w:val="20"/>
        </w:rPr>
        <w:t>);</w:t>
      </w:r>
    </w:p>
    <w:p w14:paraId="2E97269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xlabel(</w:t>
      </w:r>
      <w:r w:rsidRPr="00644B18">
        <w:rPr>
          <w:rFonts w:ascii="Consolas" w:hAnsi="Consolas" w:cs="Courier New"/>
          <w:color w:val="A020F0"/>
          <w:sz w:val="16"/>
          <w:szCs w:val="20"/>
        </w:rPr>
        <w:t>'Iteracion'</w:t>
      </w:r>
      <w:r w:rsidRPr="00644B18">
        <w:rPr>
          <w:rFonts w:ascii="Consolas" w:hAnsi="Consolas" w:cs="Courier New"/>
          <w:color w:val="000000"/>
          <w:sz w:val="16"/>
          <w:szCs w:val="20"/>
        </w:rPr>
        <w:t>);</w:t>
      </w:r>
    </w:p>
    <w:p w14:paraId="77B128A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lgd = legend(</w:t>
      </w:r>
      <w:r w:rsidRPr="00644B18">
        <w:rPr>
          <w:rFonts w:ascii="Consolas" w:hAnsi="Consolas" w:cs="Courier New"/>
          <w:color w:val="A020F0"/>
          <w:sz w:val="16"/>
          <w:szCs w:val="20"/>
          <w:lang w:val="en-US"/>
        </w:rPr>
        <w:t>'Eap'</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'Eval'</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'Location'</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'northeastoutside'</w:t>
      </w:r>
      <w:r w:rsidRPr="00644B18">
        <w:rPr>
          <w:rFonts w:ascii="Consolas" w:hAnsi="Consolas" w:cs="Courier New"/>
          <w:color w:val="000000"/>
          <w:sz w:val="16"/>
          <w:szCs w:val="20"/>
          <w:lang w:val="en-US"/>
        </w:rPr>
        <w:t>);</w:t>
      </w:r>
    </w:p>
    <w:p w14:paraId="627183C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title(lgd,</w:t>
      </w:r>
      <w:r w:rsidRPr="00644B18">
        <w:rPr>
          <w:rFonts w:ascii="Consolas" w:hAnsi="Consolas" w:cs="Courier New"/>
          <w:color w:val="A020F0"/>
          <w:sz w:val="16"/>
          <w:szCs w:val="20"/>
        </w:rPr>
        <w:t>'Simbología'</w:t>
      </w:r>
      <w:r w:rsidRPr="00644B18">
        <w:rPr>
          <w:rFonts w:ascii="Consolas" w:hAnsi="Consolas" w:cs="Courier New"/>
          <w:color w:val="000000"/>
          <w:sz w:val="16"/>
          <w:szCs w:val="20"/>
        </w:rPr>
        <w:t>);</w:t>
      </w:r>
    </w:p>
    <w:p w14:paraId="37D965E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hold </w:t>
      </w:r>
      <w:r w:rsidRPr="00644B18">
        <w:rPr>
          <w:rFonts w:ascii="Consolas" w:hAnsi="Consolas" w:cs="Courier New"/>
          <w:color w:val="A020F0"/>
          <w:sz w:val="16"/>
          <w:szCs w:val="20"/>
        </w:rPr>
        <w:t>off</w:t>
      </w:r>
    </w:p>
    <w:p w14:paraId="2A27050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A020F0"/>
          <w:sz w:val="16"/>
          <w:szCs w:val="20"/>
        </w:rPr>
        <w:t xml:space="preserve"> </w:t>
      </w:r>
    </w:p>
    <w:p w14:paraId="35F849D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%Se grafica la evolucion de los pesos</w:t>
      </w:r>
    </w:p>
    <w:p w14:paraId="1135795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rango = 0:1:it;</w:t>
      </w:r>
    </w:p>
    <w:p w14:paraId="4B7D26A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i=1:num_capas</w:t>
      </w:r>
    </w:p>
    <w:p w14:paraId="1B41581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figure</w:t>
      </w:r>
    </w:p>
    <w:p w14:paraId="34DC7E3C"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path = strcat(pwd,</w:t>
      </w:r>
      <w:r w:rsidRPr="00644B18">
        <w:rPr>
          <w:rFonts w:ascii="Consolas" w:hAnsi="Consolas" w:cs="Courier New"/>
          <w:color w:val="A020F0"/>
          <w:sz w:val="16"/>
          <w:szCs w:val="20"/>
        </w:rPr>
        <w:t>'/Valores-de-Graficacion/Capa-'</w:t>
      </w:r>
      <w:r w:rsidRPr="00644B18">
        <w:rPr>
          <w:rFonts w:ascii="Consolas" w:hAnsi="Consolas" w:cs="Courier New"/>
          <w:color w:val="000000"/>
          <w:sz w:val="16"/>
          <w:szCs w:val="20"/>
        </w:rPr>
        <w:t>,num2str(i),</w:t>
      </w:r>
      <w:r w:rsidRPr="00644B18">
        <w:rPr>
          <w:rFonts w:ascii="Consolas" w:hAnsi="Consolas" w:cs="Courier New"/>
          <w:color w:val="A020F0"/>
          <w:sz w:val="16"/>
          <w:szCs w:val="20"/>
        </w:rPr>
        <w:t>'/Pesos/'</w:t>
      </w:r>
      <w:r w:rsidRPr="00644B18">
        <w:rPr>
          <w:rFonts w:ascii="Consolas" w:hAnsi="Consolas" w:cs="Courier New"/>
          <w:color w:val="000000"/>
          <w:sz w:val="16"/>
          <w:szCs w:val="20"/>
        </w:rPr>
        <w:t>);</w:t>
      </w:r>
    </w:p>
    <w:p w14:paraId="09E3998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j=1:arq_mlp(i+1)</w:t>
      </w:r>
    </w:p>
    <w:p w14:paraId="7B852EF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k=1:arq_mlp(i)</w:t>
      </w:r>
    </w:p>
    <w:p w14:paraId="3F68E8D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archivo_pesos = strcat(path,</w:t>
      </w:r>
      <w:r w:rsidRPr="00644B18">
        <w:rPr>
          <w:rFonts w:ascii="Consolas" w:hAnsi="Consolas" w:cs="Courier New"/>
          <w:color w:val="A020F0"/>
          <w:sz w:val="16"/>
          <w:szCs w:val="20"/>
          <w:lang w:val="en-US"/>
        </w:rPr>
        <w:t>'/pesos'</w:t>
      </w:r>
      <w:r w:rsidRPr="00644B18">
        <w:rPr>
          <w:rFonts w:ascii="Consolas" w:hAnsi="Consolas" w:cs="Courier New"/>
          <w:color w:val="000000"/>
          <w:sz w:val="16"/>
          <w:szCs w:val="20"/>
          <w:lang w:val="en-US"/>
        </w:rPr>
        <w:t>,num2str(j),</w:t>
      </w:r>
      <w:r w:rsidRPr="00644B18">
        <w:rPr>
          <w:rFonts w:ascii="Consolas" w:hAnsi="Consolas" w:cs="Courier New"/>
          <w:color w:val="A020F0"/>
          <w:sz w:val="16"/>
          <w:szCs w:val="20"/>
          <w:lang w:val="en-US"/>
        </w:rPr>
        <w:t>'_'</w:t>
      </w:r>
      <w:r w:rsidRPr="00644B18">
        <w:rPr>
          <w:rFonts w:ascii="Consolas" w:hAnsi="Consolas" w:cs="Courier New"/>
          <w:color w:val="000000"/>
          <w:sz w:val="16"/>
          <w:szCs w:val="20"/>
          <w:lang w:val="en-US"/>
        </w:rPr>
        <w:t>,num2str(k),</w:t>
      </w:r>
      <w:r w:rsidRPr="00644B18">
        <w:rPr>
          <w:rFonts w:ascii="Consolas" w:hAnsi="Consolas" w:cs="Courier New"/>
          <w:color w:val="A020F0"/>
          <w:sz w:val="16"/>
          <w:szCs w:val="20"/>
          <w:lang w:val="en-US"/>
        </w:rPr>
        <w:t>'.txt'</w:t>
      </w:r>
      <w:r w:rsidRPr="00644B18">
        <w:rPr>
          <w:rFonts w:ascii="Consolas" w:hAnsi="Consolas" w:cs="Courier New"/>
          <w:color w:val="000000"/>
          <w:sz w:val="16"/>
          <w:szCs w:val="20"/>
          <w:lang w:val="en-US"/>
        </w:rPr>
        <w:t>);</w:t>
      </w:r>
    </w:p>
    <w:p w14:paraId="36BA6CC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simb = strcat(</w:t>
      </w:r>
      <w:r w:rsidRPr="00644B18">
        <w:rPr>
          <w:rFonts w:ascii="Consolas" w:hAnsi="Consolas" w:cs="Courier New"/>
          <w:color w:val="A020F0"/>
          <w:sz w:val="16"/>
          <w:szCs w:val="20"/>
          <w:lang w:val="en-US"/>
        </w:rPr>
        <w:t>'W('</w:t>
      </w:r>
      <w:r w:rsidRPr="00644B18">
        <w:rPr>
          <w:rFonts w:ascii="Consolas" w:hAnsi="Consolas" w:cs="Courier New"/>
          <w:color w:val="000000"/>
          <w:sz w:val="16"/>
          <w:szCs w:val="20"/>
          <w:lang w:val="en-US"/>
        </w:rPr>
        <w:t>,num2str(j),</w:t>
      </w:r>
      <w:r w:rsidRPr="00644B18">
        <w:rPr>
          <w:rFonts w:ascii="Consolas" w:hAnsi="Consolas" w:cs="Courier New"/>
          <w:color w:val="A020F0"/>
          <w:sz w:val="16"/>
          <w:szCs w:val="20"/>
          <w:lang w:val="en-US"/>
        </w:rPr>
        <w:t>','</w:t>
      </w:r>
      <w:r w:rsidRPr="00644B18">
        <w:rPr>
          <w:rFonts w:ascii="Consolas" w:hAnsi="Consolas" w:cs="Courier New"/>
          <w:color w:val="000000"/>
          <w:sz w:val="16"/>
          <w:szCs w:val="20"/>
          <w:lang w:val="en-US"/>
        </w:rPr>
        <w:t>,num2str(k),</w:t>
      </w:r>
      <w:r w:rsidRPr="00644B18">
        <w:rPr>
          <w:rFonts w:ascii="Consolas" w:hAnsi="Consolas" w:cs="Courier New"/>
          <w:color w:val="A020F0"/>
          <w:sz w:val="16"/>
          <w:szCs w:val="20"/>
          <w:lang w:val="en-US"/>
        </w:rPr>
        <w:t>')'</w:t>
      </w:r>
      <w:r w:rsidRPr="00644B18">
        <w:rPr>
          <w:rFonts w:ascii="Consolas" w:hAnsi="Consolas" w:cs="Courier New"/>
          <w:color w:val="000000"/>
          <w:sz w:val="16"/>
          <w:szCs w:val="20"/>
          <w:lang w:val="en-US"/>
        </w:rPr>
        <w:t>);</w:t>
      </w:r>
    </w:p>
    <w:p w14:paraId="28EC103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 xml:space="preserve">evolucion_pesos = importdata(archivo_pesos); </w:t>
      </w:r>
      <w:r w:rsidRPr="00644B18">
        <w:rPr>
          <w:rFonts w:ascii="Consolas" w:hAnsi="Consolas" w:cs="Courier New"/>
          <w:color w:val="228B22"/>
          <w:sz w:val="16"/>
          <w:szCs w:val="20"/>
        </w:rPr>
        <w:t>% Identificador para la grafica</w:t>
      </w:r>
    </w:p>
    <w:p w14:paraId="03370CD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00"/>
          <w:sz w:val="16"/>
          <w:szCs w:val="20"/>
          <w:lang w:val="en-US"/>
        </w:rPr>
        <w:t>plot(rango,evolucion_pesos',</w:t>
      </w:r>
      <w:r w:rsidRPr="00644B18">
        <w:rPr>
          <w:rFonts w:ascii="Consolas" w:hAnsi="Consolas" w:cs="Courier New"/>
          <w:color w:val="A020F0"/>
          <w:sz w:val="16"/>
          <w:szCs w:val="20"/>
          <w:lang w:val="en-US"/>
        </w:rPr>
        <w:t>'DisplayName'</w:t>
      </w:r>
      <w:r w:rsidRPr="00644B18">
        <w:rPr>
          <w:rFonts w:ascii="Consolas" w:hAnsi="Consolas" w:cs="Courier New"/>
          <w:color w:val="000000"/>
          <w:sz w:val="16"/>
          <w:szCs w:val="20"/>
          <w:lang w:val="en-US"/>
        </w:rPr>
        <w:t>,simb);</w:t>
      </w:r>
    </w:p>
    <w:p w14:paraId="71F4351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hold </w:t>
      </w:r>
      <w:r w:rsidRPr="00644B18">
        <w:rPr>
          <w:rFonts w:ascii="Consolas" w:hAnsi="Consolas" w:cs="Courier New"/>
          <w:color w:val="A020F0"/>
          <w:sz w:val="16"/>
          <w:szCs w:val="20"/>
          <w:lang w:val="en-US"/>
        </w:rPr>
        <w:t>on</w:t>
      </w:r>
    </w:p>
    <w:p w14:paraId="40A4F0B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 xml:space="preserve">grid </w:t>
      </w:r>
      <w:r w:rsidRPr="00644B18">
        <w:rPr>
          <w:rFonts w:ascii="Consolas" w:hAnsi="Consolas" w:cs="Courier New"/>
          <w:color w:val="A020F0"/>
          <w:sz w:val="16"/>
          <w:szCs w:val="20"/>
        </w:rPr>
        <w:t>on</w:t>
      </w:r>
    </w:p>
    <w:p w14:paraId="12B4ADE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387F1FB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7FF0E2A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titulo = strcat(</w:t>
      </w:r>
      <w:r w:rsidRPr="00644B18">
        <w:rPr>
          <w:rFonts w:ascii="Consolas" w:hAnsi="Consolas" w:cs="Courier New"/>
          <w:color w:val="A020F0"/>
          <w:sz w:val="16"/>
          <w:szCs w:val="20"/>
        </w:rPr>
        <w:t>'Evolucion de los pesos de la capa'</w:t>
      </w:r>
      <w:r w:rsidRPr="00644B18">
        <w:rPr>
          <w:rFonts w:ascii="Consolas" w:hAnsi="Consolas" w:cs="Courier New"/>
          <w:color w:val="000000"/>
          <w:sz w:val="16"/>
          <w:szCs w:val="20"/>
        </w:rPr>
        <w:t>,{</w:t>
      </w:r>
      <w:r w:rsidRPr="00644B18">
        <w:rPr>
          <w:rFonts w:ascii="Consolas" w:hAnsi="Consolas" w:cs="Courier New"/>
          <w:color w:val="A020F0"/>
          <w:sz w:val="16"/>
          <w:szCs w:val="20"/>
        </w:rPr>
        <w:t>' '</w:t>
      </w:r>
      <w:r w:rsidRPr="00644B18">
        <w:rPr>
          <w:rFonts w:ascii="Consolas" w:hAnsi="Consolas" w:cs="Courier New"/>
          <w:color w:val="000000"/>
          <w:sz w:val="16"/>
          <w:szCs w:val="20"/>
        </w:rPr>
        <w:t>},num2str(i));</w:t>
      </w:r>
    </w:p>
    <w:p w14:paraId="5733464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title(titulo);</w:t>
      </w:r>
    </w:p>
    <w:p w14:paraId="651CF61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ylabel(</w:t>
      </w:r>
      <w:r w:rsidRPr="00644B18">
        <w:rPr>
          <w:rFonts w:ascii="Consolas" w:hAnsi="Consolas" w:cs="Courier New"/>
          <w:color w:val="A020F0"/>
          <w:sz w:val="16"/>
          <w:szCs w:val="20"/>
        </w:rPr>
        <w:t>'Valor de los pesos'</w:t>
      </w:r>
      <w:r w:rsidRPr="00644B18">
        <w:rPr>
          <w:rFonts w:ascii="Consolas" w:hAnsi="Consolas" w:cs="Courier New"/>
          <w:color w:val="000000"/>
          <w:sz w:val="16"/>
          <w:szCs w:val="20"/>
        </w:rPr>
        <w:t>);</w:t>
      </w:r>
    </w:p>
    <w:p w14:paraId="23192BA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00"/>
          <w:sz w:val="16"/>
          <w:szCs w:val="20"/>
          <w:lang w:val="en-US"/>
        </w:rPr>
        <w:t>xlabel(</w:t>
      </w:r>
      <w:r w:rsidRPr="00644B18">
        <w:rPr>
          <w:rFonts w:ascii="Consolas" w:hAnsi="Consolas" w:cs="Courier New"/>
          <w:color w:val="A020F0"/>
          <w:sz w:val="16"/>
          <w:szCs w:val="20"/>
          <w:lang w:val="en-US"/>
        </w:rPr>
        <w:t>'Iteracion'</w:t>
      </w:r>
      <w:r w:rsidRPr="00644B18">
        <w:rPr>
          <w:rFonts w:ascii="Consolas" w:hAnsi="Consolas" w:cs="Courier New"/>
          <w:color w:val="000000"/>
          <w:sz w:val="16"/>
          <w:szCs w:val="20"/>
          <w:lang w:val="en-US"/>
        </w:rPr>
        <w:t>);</w:t>
      </w:r>
    </w:p>
    <w:p w14:paraId="17AC0C4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lgd = legend(</w:t>
      </w:r>
      <w:r w:rsidRPr="00644B18">
        <w:rPr>
          <w:rFonts w:ascii="Consolas" w:hAnsi="Consolas" w:cs="Courier New"/>
          <w:color w:val="A020F0"/>
          <w:sz w:val="16"/>
          <w:szCs w:val="20"/>
          <w:lang w:val="en-US"/>
        </w:rPr>
        <w:t>'show'</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'Location'</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'northeastoutside'</w:t>
      </w:r>
      <w:r w:rsidRPr="00644B18">
        <w:rPr>
          <w:rFonts w:ascii="Consolas" w:hAnsi="Consolas" w:cs="Courier New"/>
          <w:color w:val="000000"/>
          <w:sz w:val="16"/>
          <w:szCs w:val="20"/>
          <w:lang w:val="en-US"/>
        </w:rPr>
        <w:t>);</w:t>
      </w:r>
    </w:p>
    <w:p w14:paraId="3E5F76C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title(lgd,</w:t>
      </w:r>
      <w:r w:rsidRPr="00644B18">
        <w:rPr>
          <w:rFonts w:ascii="Consolas" w:hAnsi="Consolas" w:cs="Courier New"/>
          <w:color w:val="A020F0"/>
          <w:sz w:val="16"/>
          <w:szCs w:val="20"/>
          <w:lang w:val="en-US"/>
        </w:rPr>
        <w:t>'Simbología'</w:t>
      </w:r>
      <w:r w:rsidRPr="00644B18">
        <w:rPr>
          <w:rFonts w:ascii="Consolas" w:hAnsi="Consolas" w:cs="Courier New"/>
          <w:color w:val="000000"/>
          <w:sz w:val="16"/>
          <w:szCs w:val="20"/>
          <w:lang w:val="en-US"/>
        </w:rPr>
        <w:t>);</w:t>
      </w:r>
    </w:p>
    <w:p w14:paraId="6F5D781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hold </w:t>
      </w:r>
      <w:r w:rsidRPr="00644B18">
        <w:rPr>
          <w:rFonts w:ascii="Consolas" w:hAnsi="Consolas" w:cs="Courier New"/>
          <w:color w:val="A020F0"/>
          <w:sz w:val="16"/>
          <w:szCs w:val="20"/>
          <w:lang w:val="en-US"/>
        </w:rPr>
        <w:t>off</w:t>
      </w:r>
    </w:p>
    <w:p w14:paraId="6FD5714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end</w:t>
      </w:r>
    </w:p>
    <w:p w14:paraId="6A67D07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 xml:space="preserve"> </w:t>
      </w:r>
    </w:p>
    <w:p w14:paraId="2BB5421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228B22"/>
          <w:sz w:val="16"/>
          <w:szCs w:val="20"/>
        </w:rPr>
        <w:t>%Se grafica la evolucion de los bias</w:t>
      </w:r>
    </w:p>
    <w:p w14:paraId="63B4620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rango = 0:1:it;</w:t>
      </w:r>
    </w:p>
    <w:p w14:paraId="1A21E7A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i=1:num_capas</w:t>
      </w:r>
    </w:p>
    <w:p w14:paraId="21C00F1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figure</w:t>
      </w:r>
    </w:p>
    <w:p w14:paraId="600EB12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path = strcat(pwd,</w:t>
      </w:r>
      <w:r w:rsidRPr="00644B18">
        <w:rPr>
          <w:rFonts w:ascii="Consolas" w:hAnsi="Consolas" w:cs="Courier New"/>
          <w:color w:val="A020F0"/>
          <w:sz w:val="16"/>
          <w:szCs w:val="20"/>
          <w:lang w:val="en-US"/>
        </w:rPr>
        <w:t>'/Valores-de-Graficacion/Capa-'</w:t>
      </w:r>
      <w:r w:rsidRPr="00644B18">
        <w:rPr>
          <w:rFonts w:ascii="Consolas" w:hAnsi="Consolas" w:cs="Courier New"/>
          <w:color w:val="000000"/>
          <w:sz w:val="16"/>
          <w:szCs w:val="20"/>
          <w:lang w:val="en-US"/>
        </w:rPr>
        <w:t>,num2str(i),</w:t>
      </w:r>
      <w:r w:rsidRPr="00644B18">
        <w:rPr>
          <w:rFonts w:ascii="Consolas" w:hAnsi="Consolas" w:cs="Courier New"/>
          <w:color w:val="A020F0"/>
          <w:sz w:val="16"/>
          <w:szCs w:val="20"/>
          <w:lang w:val="en-US"/>
        </w:rPr>
        <w:t>'/bias/'</w:t>
      </w:r>
      <w:r w:rsidRPr="00644B18">
        <w:rPr>
          <w:rFonts w:ascii="Consolas" w:hAnsi="Consolas" w:cs="Courier New"/>
          <w:color w:val="000000"/>
          <w:sz w:val="16"/>
          <w:szCs w:val="20"/>
          <w:lang w:val="en-US"/>
        </w:rPr>
        <w:t>);</w:t>
      </w:r>
    </w:p>
    <w:p w14:paraId="2EAF04E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j=1:arq_mlp(i+1)</w:t>
      </w:r>
    </w:p>
    <w:p w14:paraId="0B5CD72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lastRenderedPageBreak/>
        <w:t xml:space="preserve">        archivo_bias = strcat(path,</w:t>
      </w:r>
      <w:r w:rsidRPr="00644B18">
        <w:rPr>
          <w:rFonts w:ascii="Consolas" w:hAnsi="Consolas" w:cs="Courier New"/>
          <w:color w:val="A020F0"/>
          <w:sz w:val="16"/>
          <w:szCs w:val="20"/>
          <w:lang w:val="en-US"/>
        </w:rPr>
        <w:t>'/bias'</w:t>
      </w:r>
      <w:r w:rsidRPr="00644B18">
        <w:rPr>
          <w:rFonts w:ascii="Consolas" w:hAnsi="Consolas" w:cs="Courier New"/>
          <w:color w:val="000000"/>
          <w:sz w:val="16"/>
          <w:szCs w:val="20"/>
          <w:lang w:val="en-US"/>
        </w:rPr>
        <w:t>,num2str(j),</w:t>
      </w:r>
      <w:r w:rsidRPr="00644B18">
        <w:rPr>
          <w:rFonts w:ascii="Consolas" w:hAnsi="Consolas" w:cs="Courier New"/>
          <w:color w:val="A020F0"/>
          <w:sz w:val="16"/>
          <w:szCs w:val="20"/>
          <w:lang w:val="en-US"/>
        </w:rPr>
        <w:t>'.txt'</w:t>
      </w:r>
      <w:r w:rsidRPr="00644B18">
        <w:rPr>
          <w:rFonts w:ascii="Consolas" w:hAnsi="Consolas" w:cs="Courier New"/>
          <w:color w:val="000000"/>
          <w:sz w:val="16"/>
          <w:szCs w:val="20"/>
          <w:lang w:val="en-US"/>
        </w:rPr>
        <w:t>);</w:t>
      </w:r>
    </w:p>
    <w:p w14:paraId="03B7ECC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simb = strcat(</w:t>
      </w:r>
      <w:r w:rsidRPr="00644B18">
        <w:rPr>
          <w:rFonts w:ascii="Consolas" w:hAnsi="Consolas" w:cs="Courier New"/>
          <w:color w:val="A020F0"/>
          <w:sz w:val="16"/>
          <w:szCs w:val="20"/>
          <w:lang w:val="en-US"/>
        </w:rPr>
        <w:t>'b('</w:t>
      </w:r>
      <w:r w:rsidRPr="00644B18">
        <w:rPr>
          <w:rFonts w:ascii="Consolas" w:hAnsi="Consolas" w:cs="Courier New"/>
          <w:color w:val="000000"/>
          <w:sz w:val="16"/>
          <w:szCs w:val="20"/>
          <w:lang w:val="en-US"/>
        </w:rPr>
        <w:t>,num2str(j),</w:t>
      </w:r>
      <w:r w:rsidRPr="00644B18">
        <w:rPr>
          <w:rFonts w:ascii="Consolas" w:hAnsi="Consolas" w:cs="Courier New"/>
          <w:color w:val="A020F0"/>
          <w:sz w:val="16"/>
          <w:szCs w:val="20"/>
          <w:lang w:val="en-US"/>
        </w:rPr>
        <w:t>')'</w:t>
      </w:r>
      <w:r w:rsidRPr="00644B18">
        <w:rPr>
          <w:rFonts w:ascii="Consolas" w:hAnsi="Consolas" w:cs="Courier New"/>
          <w:color w:val="000000"/>
          <w:sz w:val="16"/>
          <w:szCs w:val="20"/>
          <w:lang w:val="en-US"/>
        </w:rPr>
        <w:t>);</w:t>
      </w:r>
    </w:p>
    <w:p w14:paraId="420486A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 xml:space="preserve">evolucion_bias = importdata(archivo_bias); </w:t>
      </w:r>
      <w:r w:rsidRPr="00644B18">
        <w:rPr>
          <w:rFonts w:ascii="Consolas" w:hAnsi="Consolas" w:cs="Courier New"/>
          <w:color w:val="228B22"/>
          <w:sz w:val="16"/>
          <w:szCs w:val="20"/>
        </w:rPr>
        <w:t>% Identificador para la grafica</w:t>
      </w:r>
    </w:p>
    <w:p w14:paraId="42AEC37B"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00"/>
          <w:sz w:val="16"/>
          <w:szCs w:val="20"/>
          <w:lang w:val="en-US"/>
        </w:rPr>
        <w:t>plot(rango,evolucion_bias',</w:t>
      </w:r>
      <w:r w:rsidRPr="00644B18">
        <w:rPr>
          <w:rFonts w:ascii="Consolas" w:hAnsi="Consolas" w:cs="Courier New"/>
          <w:color w:val="A020F0"/>
          <w:sz w:val="16"/>
          <w:szCs w:val="20"/>
          <w:lang w:val="en-US"/>
        </w:rPr>
        <w:t>'DisplayName'</w:t>
      </w:r>
      <w:r w:rsidRPr="00644B18">
        <w:rPr>
          <w:rFonts w:ascii="Consolas" w:hAnsi="Consolas" w:cs="Courier New"/>
          <w:color w:val="000000"/>
          <w:sz w:val="16"/>
          <w:szCs w:val="20"/>
          <w:lang w:val="en-US"/>
        </w:rPr>
        <w:t>,simb);</w:t>
      </w:r>
    </w:p>
    <w:p w14:paraId="458E277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hold </w:t>
      </w:r>
      <w:r w:rsidRPr="00644B18">
        <w:rPr>
          <w:rFonts w:ascii="Consolas" w:hAnsi="Consolas" w:cs="Courier New"/>
          <w:color w:val="A020F0"/>
          <w:sz w:val="16"/>
          <w:szCs w:val="20"/>
          <w:lang w:val="en-US"/>
        </w:rPr>
        <w:t>on</w:t>
      </w:r>
    </w:p>
    <w:p w14:paraId="798CDBA4"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lang w:val="en-US"/>
        </w:rPr>
        <w:t xml:space="preserve">        </w:t>
      </w:r>
      <w:r w:rsidRPr="00644B18">
        <w:rPr>
          <w:rFonts w:ascii="Consolas" w:hAnsi="Consolas" w:cs="Courier New"/>
          <w:color w:val="000000"/>
          <w:sz w:val="16"/>
          <w:szCs w:val="20"/>
        </w:rPr>
        <w:t xml:space="preserve">grid </w:t>
      </w:r>
      <w:r w:rsidRPr="00644B18">
        <w:rPr>
          <w:rFonts w:ascii="Consolas" w:hAnsi="Consolas" w:cs="Courier New"/>
          <w:color w:val="A020F0"/>
          <w:sz w:val="16"/>
          <w:szCs w:val="20"/>
        </w:rPr>
        <w:t>on</w:t>
      </w:r>
    </w:p>
    <w:p w14:paraId="2BD3137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w:t>
      </w:r>
      <w:r w:rsidRPr="00644B18">
        <w:rPr>
          <w:rFonts w:ascii="Consolas" w:hAnsi="Consolas" w:cs="Courier New"/>
          <w:color w:val="0000FF"/>
          <w:sz w:val="16"/>
          <w:szCs w:val="20"/>
        </w:rPr>
        <w:t>end</w:t>
      </w:r>
    </w:p>
    <w:p w14:paraId="5B9FBEC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titulo = strcat(</w:t>
      </w:r>
      <w:r w:rsidRPr="00644B18">
        <w:rPr>
          <w:rFonts w:ascii="Consolas" w:hAnsi="Consolas" w:cs="Courier New"/>
          <w:color w:val="A020F0"/>
          <w:sz w:val="16"/>
          <w:szCs w:val="20"/>
        </w:rPr>
        <w:t>'Evolucion de los bias de la capa'</w:t>
      </w:r>
      <w:r w:rsidRPr="00644B18">
        <w:rPr>
          <w:rFonts w:ascii="Consolas" w:hAnsi="Consolas" w:cs="Courier New"/>
          <w:color w:val="000000"/>
          <w:sz w:val="16"/>
          <w:szCs w:val="20"/>
        </w:rPr>
        <w:t>,{</w:t>
      </w:r>
      <w:r w:rsidRPr="00644B18">
        <w:rPr>
          <w:rFonts w:ascii="Consolas" w:hAnsi="Consolas" w:cs="Courier New"/>
          <w:color w:val="A020F0"/>
          <w:sz w:val="16"/>
          <w:szCs w:val="20"/>
        </w:rPr>
        <w:t>' '</w:t>
      </w:r>
      <w:r w:rsidRPr="00644B18">
        <w:rPr>
          <w:rFonts w:ascii="Consolas" w:hAnsi="Consolas" w:cs="Courier New"/>
          <w:color w:val="000000"/>
          <w:sz w:val="16"/>
          <w:szCs w:val="20"/>
        </w:rPr>
        <w:t>},num2str(i));</w:t>
      </w:r>
    </w:p>
    <w:p w14:paraId="1A67021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title(titulo);</w:t>
      </w:r>
    </w:p>
    <w:p w14:paraId="7CC7AA0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rPr>
      </w:pPr>
      <w:r w:rsidRPr="00644B18">
        <w:rPr>
          <w:rFonts w:ascii="Consolas" w:hAnsi="Consolas" w:cs="Courier New"/>
          <w:color w:val="000000"/>
          <w:sz w:val="16"/>
          <w:szCs w:val="20"/>
        </w:rPr>
        <w:t xml:space="preserve">    ylabel(</w:t>
      </w:r>
      <w:r w:rsidRPr="00644B18">
        <w:rPr>
          <w:rFonts w:ascii="Consolas" w:hAnsi="Consolas" w:cs="Courier New"/>
          <w:color w:val="A020F0"/>
          <w:sz w:val="16"/>
          <w:szCs w:val="20"/>
        </w:rPr>
        <w:t>'Valor de los bias'</w:t>
      </w:r>
      <w:r w:rsidRPr="00644B18">
        <w:rPr>
          <w:rFonts w:ascii="Consolas" w:hAnsi="Consolas" w:cs="Courier New"/>
          <w:color w:val="000000"/>
          <w:sz w:val="16"/>
          <w:szCs w:val="20"/>
        </w:rPr>
        <w:t>);</w:t>
      </w:r>
    </w:p>
    <w:p w14:paraId="12D2DCE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rPr>
        <w:t xml:space="preserve">    </w:t>
      </w:r>
      <w:r w:rsidRPr="00644B18">
        <w:rPr>
          <w:rFonts w:ascii="Consolas" w:hAnsi="Consolas" w:cs="Courier New"/>
          <w:color w:val="000000"/>
          <w:sz w:val="16"/>
          <w:szCs w:val="20"/>
          <w:lang w:val="en-US"/>
        </w:rPr>
        <w:t>xlabel(</w:t>
      </w:r>
      <w:r w:rsidRPr="00644B18">
        <w:rPr>
          <w:rFonts w:ascii="Consolas" w:hAnsi="Consolas" w:cs="Courier New"/>
          <w:color w:val="A020F0"/>
          <w:sz w:val="16"/>
          <w:szCs w:val="20"/>
          <w:lang w:val="en-US"/>
        </w:rPr>
        <w:t>'Iteracion'</w:t>
      </w:r>
      <w:r w:rsidRPr="00644B18">
        <w:rPr>
          <w:rFonts w:ascii="Consolas" w:hAnsi="Consolas" w:cs="Courier New"/>
          <w:color w:val="000000"/>
          <w:sz w:val="16"/>
          <w:szCs w:val="20"/>
          <w:lang w:val="en-US"/>
        </w:rPr>
        <w:t>);</w:t>
      </w:r>
    </w:p>
    <w:p w14:paraId="3E718E9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lgd = legend(</w:t>
      </w:r>
      <w:r w:rsidRPr="00644B18">
        <w:rPr>
          <w:rFonts w:ascii="Consolas" w:hAnsi="Consolas" w:cs="Courier New"/>
          <w:color w:val="A020F0"/>
          <w:sz w:val="16"/>
          <w:szCs w:val="20"/>
          <w:lang w:val="en-US"/>
        </w:rPr>
        <w:t>'show'</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'Location'</w:t>
      </w:r>
      <w:r w:rsidRPr="00644B18">
        <w:rPr>
          <w:rFonts w:ascii="Consolas" w:hAnsi="Consolas" w:cs="Courier New"/>
          <w:color w:val="000000"/>
          <w:sz w:val="16"/>
          <w:szCs w:val="20"/>
          <w:lang w:val="en-US"/>
        </w:rPr>
        <w:t>,</w:t>
      </w:r>
      <w:r w:rsidRPr="00644B18">
        <w:rPr>
          <w:rFonts w:ascii="Consolas" w:hAnsi="Consolas" w:cs="Courier New"/>
          <w:color w:val="A020F0"/>
          <w:sz w:val="16"/>
          <w:szCs w:val="20"/>
          <w:lang w:val="en-US"/>
        </w:rPr>
        <w:t>'northeastoutside'</w:t>
      </w:r>
      <w:r w:rsidRPr="00644B18">
        <w:rPr>
          <w:rFonts w:ascii="Consolas" w:hAnsi="Consolas" w:cs="Courier New"/>
          <w:color w:val="000000"/>
          <w:sz w:val="16"/>
          <w:szCs w:val="20"/>
          <w:lang w:val="en-US"/>
        </w:rPr>
        <w:t>);</w:t>
      </w:r>
    </w:p>
    <w:p w14:paraId="2579112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title(lgd,</w:t>
      </w:r>
      <w:r w:rsidRPr="00644B18">
        <w:rPr>
          <w:rFonts w:ascii="Consolas" w:hAnsi="Consolas" w:cs="Courier New"/>
          <w:color w:val="A020F0"/>
          <w:sz w:val="16"/>
          <w:szCs w:val="20"/>
          <w:lang w:val="en-US"/>
        </w:rPr>
        <w:t>'Simbología'</w:t>
      </w:r>
      <w:r w:rsidRPr="00644B18">
        <w:rPr>
          <w:rFonts w:ascii="Consolas" w:hAnsi="Consolas" w:cs="Courier New"/>
          <w:color w:val="000000"/>
          <w:sz w:val="16"/>
          <w:szCs w:val="20"/>
          <w:lang w:val="en-US"/>
        </w:rPr>
        <w:t>);</w:t>
      </w:r>
    </w:p>
    <w:p w14:paraId="3094B3A8"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hold </w:t>
      </w:r>
      <w:r w:rsidRPr="00644B18">
        <w:rPr>
          <w:rFonts w:ascii="Consolas" w:hAnsi="Consolas" w:cs="Courier New"/>
          <w:color w:val="A020F0"/>
          <w:sz w:val="16"/>
          <w:szCs w:val="20"/>
          <w:lang w:val="en-US"/>
        </w:rPr>
        <w:t>off</w:t>
      </w:r>
    </w:p>
    <w:p w14:paraId="53BCF25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end</w:t>
      </w:r>
    </w:p>
    <w:p w14:paraId="12AB052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 xml:space="preserve"> </w:t>
      </w:r>
    </w:p>
    <w:p w14:paraId="45F14617"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i=1:num_capas</w:t>
      </w:r>
    </w:p>
    <w:p w14:paraId="541ABE8A"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path = strcat(pwd,</w:t>
      </w:r>
      <w:r w:rsidRPr="00644B18">
        <w:rPr>
          <w:rFonts w:ascii="Consolas" w:hAnsi="Consolas" w:cs="Courier New"/>
          <w:color w:val="A020F0"/>
          <w:sz w:val="16"/>
          <w:szCs w:val="20"/>
          <w:lang w:val="en-US"/>
        </w:rPr>
        <w:t>'/Resultados-finales/Capa-'</w:t>
      </w:r>
      <w:r w:rsidRPr="00644B18">
        <w:rPr>
          <w:rFonts w:ascii="Consolas" w:hAnsi="Consolas" w:cs="Courier New"/>
          <w:color w:val="000000"/>
          <w:sz w:val="16"/>
          <w:szCs w:val="20"/>
          <w:lang w:val="en-US"/>
        </w:rPr>
        <w:t>,num2str(i),</w:t>
      </w:r>
      <w:r w:rsidRPr="00644B18">
        <w:rPr>
          <w:rFonts w:ascii="Consolas" w:hAnsi="Consolas" w:cs="Courier New"/>
          <w:color w:val="A020F0"/>
          <w:sz w:val="16"/>
          <w:szCs w:val="20"/>
          <w:lang w:val="en-US"/>
        </w:rPr>
        <w:t>'/'</w:t>
      </w:r>
      <w:r w:rsidRPr="00644B18">
        <w:rPr>
          <w:rFonts w:ascii="Consolas" w:hAnsi="Consolas" w:cs="Courier New"/>
          <w:color w:val="000000"/>
          <w:sz w:val="16"/>
          <w:szCs w:val="20"/>
          <w:lang w:val="en-US"/>
        </w:rPr>
        <w:t>);</w:t>
      </w:r>
    </w:p>
    <w:p w14:paraId="210C9A56" w14:textId="77777777" w:rsidR="00D50862" w:rsidRPr="00530DFC"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530DFC">
        <w:rPr>
          <w:rFonts w:ascii="Consolas" w:hAnsi="Consolas" w:cs="Courier New"/>
          <w:color w:val="0000FF"/>
          <w:sz w:val="16"/>
          <w:szCs w:val="20"/>
          <w:lang w:val="en-US"/>
        </w:rPr>
        <w:t>if</w:t>
      </w:r>
      <w:r w:rsidRPr="00530DFC">
        <w:rPr>
          <w:rFonts w:ascii="Consolas" w:hAnsi="Consolas" w:cs="Courier New"/>
          <w:color w:val="000000"/>
          <w:sz w:val="16"/>
          <w:szCs w:val="20"/>
          <w:lang w:val="en-US"/>
        </w:rPr>
        <w:t xml:space="preserve"> ~exist(path, </w:t>
      </w:r>
      <w:r w:rsidRPr="00530DFC">
        <w:rPr>
          <w:rFonts w:ascii="Consolas" w:hAnsi="Consolas" w:cs="Courier New"/>
          <w:color w:val="A020F0"/>
          <w:sz w:val="16"/>
          <w:szCs w:val="20"/>
          <w:lang w:val="en-US"/>
        </w:rPr>
        <w:t>'dir'</w:t>
      </w:r>
      <w:r w:rsidRPr="00530DFC">
        <w:rPr>
          <w:rFonts w:ascii="Consolas" w:hAnsi="Consolas" w:cs="Courier New"/>
          <w:color w:val="000000"/>
          <w:sz w:val="16"/>
          <w:szCs w:val="20"/>
          <w:lang w:val="en-US"/>
        </w:rPr>
        <w:t>)</w:t>
      </w:r>
    </w:p>
    <w:p w14:paraId="7B89A5C9"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mkdir(path);</w:t>
      </w:r>
    </w:p>
    <w:p w14:paraId="6AAA1A5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1AC13B13"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W_temp = cell2mat(W(i));</w:t>
      </w:r>
    </w:p>
    <w:p w14:paraId="0203F59D"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res_pesos = strcat(path,</w:t>
      </w:r>
      <w:r w:rsidRPr="00644B18">
        <w:rPr>
          <w:rFonts w:ascii="Consolas" w:hAnsi="Consolas" w:cs="Courier New"/>
          <w:color w:val="A020F0"/>
          <w:sz w:val="16"/>
          <w:szCs w:val="20"/>
          <w:lang w:val="en-US"/>
        </w:rPr>
        <w:t>'/pesos.txt'</w:t>
      </w:r>
      <w:r w:rsidRPr="00644B18">
        <w:rPr>
          <w:rFonts w:ascii="Consolas" w:hAnsi="Consolas" w:cs="Courier New"/>
          <w:color w:val="000000"/>
          <w:sz w:val="16"/>
          <w:szCs w:val="20"/>
          <w:lang w:val="en-US"/>
        </w:rPr>
        <w:t>);</w:t>
      </w:r>
    </w:p>
    <w:p w14:paraId="6CF233D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dlmwrite(res_pesos,W_temp,</w:t>
      </w:r>
      <w:r w:rsidRPr="00644B18">
        <w:rPr>
          <w:rFonts w:ascii="Consolas" w:hAnsi="Consolas" w:cs="Courier New"/>
          <w:color w:val="A020F0"/>
          <w:sz w:val="16"/>
          <w:szCs w:val="20"/>
          <w:lang w:val="en-US"/>
        </w:rPr>
        <w:t>';'</w:t>
      </w:r>
      <w:r w:rsidRPr="00644B18">
        <w:rPr>
          <w:rFonts w:ascii="Consolas" w:hAnsi="Consolas" w:cs="Courier New"/>
          <w:color w:val="000000"/>
          <w:sz w:val="16"/>
          <w:szCs w:val="20"/>
          <w:lang w:val="en-US"/>
        </w:rPr>
        <w:t>);</w:t>
      </w:r>
    </w:p>
    <w:p w14:paraId="22BCAF75"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end</w:t>
      </w:r>
    </w:p>
    <w:p w14:paraId="3BA3E3F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 xml:space="preserve"> </w:t>
      </w:r>
    </w:p>
    <w:p w14:paraId="196D20A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for</w:t>
      </w:r>
      <w:r w:rsidRPr="00644B18">
        <w:rPr>
          <w:rFonts w:ascii="Consolas" w:hAnsi="Consolas" w:cs="Courier New"/>
          <w:color w:val="000000"/>
          <w:sz w:val="16"/>
          <w:szCs w:val="20"/>
          <w:lang w:val="en-US"/>
        </w:rPr>
        <w:t xml:space="preserve"> i=1:num_capas</w:t>
      </w:r>
    </w:p>
    <w:p w14:paraId="0A8A305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path = strcat(pwd,</w:t>
      </w:r>
      <w:r w:rsidRPr="00644B18">
        <w:rPr>
          <w:rFonts w:ascii="Consolas" w:hAnsi="Consolas" w:cs="Courier New"/>
          <w:color w:val="A020F0"/>
          <w:sz w:val="16"/>
          <w:szCs w:val="20"/>
          <w:lang w:val="en-US"/>
        </w:rPr>
        <w:t>'/Resultados-finales/Capa-'</w:t>
      </w:r>
      <w:r w:rsidRPr="00644B18">
        <w:rPr>
          <w:rFonts w:ascii="Consolas" w:hAnsi="Consolas" w:cs="Courier New"/>
          <w:color w:val="000000"/>
          <w:sz w:val="16"/>
          <w:szCs w:val="20"/>
          <w:lang w:val="en-US"/>
        </w:rPr>
        <w:t>,num2str(i),</w:t>
      </w:r>
      <w:r w:rsidRPr="00644B18">
        <w:rPr>
          <w:rFonts w:ascii="Consolas" w:hAnsi="Consolas" w:cs="Courier New"/>
          <w:color w:val="A020F0"/>
          <w:sz w:val="16"/>
          <w:szCs w:val="20"/>
          <w:lang w:val="en-US"/>
        </w:rPr>
        <w:t>'/'</w:t>
      </w:r>
      <w:r w:rsidRPr="00644B18">
        <w:rPr>
          <w:rFonts w:ascii="Consolas" w:hAnsi="Consolas" w:cs="Courier New"/>
          <w:color w:val="000000"/>
          <w:sz w:val="16"/>
          <w:szCs w:val="20"/>
          <w:lang w:val="en-US"/>
        </w:rPr>
        <w:t>);</w:t>
      </w:r>
    </w:p>
    <w:p w14:paraId="726D1746"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if</w:t>
      </w:r>
      <w:r w:rsidRPr="00644B18">
        <w:rPr>
          <w:rFonts w:ascii="Consolas" w:hAnsi="Consolas" w:cs="Courier New"/>
          <w:color w:val="000000"/>
          <w:sz w:val="16"/>
          <w:szCs w:val="20"/>
          <w:lang w:val="en-US"/>
        </w:rPr>
        <w:t xml:space="preserve"> ~exist(path, </w:t>
      </w:r>
      <w:r w:rsidRPr="00644B18">
        <w:rPr>
          <w:rFonts w:ascii="Consolas" w:hAnsi="Consolas" w:cs="Courier New"/>
          <w:color w:val="A020F0"/>
          <w:sz w:val="16"/>
          <w:szCs w:val="20"/>
          <w:lang w:val="en-US"/>
        </w:rPr>
        <w:t>'dir'</w:t>
      </w:r>
      <w:r w:rsidRPr="00644B18">
        <w:rPr>
          <w:rFonts w:ascii="Consolas" w:hAnsi="Consolas" w:cs="Courier New"/>
          <w:color w:val="000000"/>
          <w:sz w:val="16"/>
          <w:szCs w:val="20"/>
          <w:lang w:val="en-US"/>
        </w:rPr>
        <w:t>)</w:t>
      </w:r>
    </w:p>
    <w:p w14:paraId="5E22D5EF"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mkdir(path);</w:t>
      </w:r>
    </w:p>
    <w:p w14:paraId="7976154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w:t>
      </w:r>
      <w:r w:rsidRPr="00644B18">
        <w:rPr>
          <w:rFonts w:ascii="Consolas" w:hAnsi="Consolas" w:cs="Courier New"/>
          <w:color w:val="0000FF"/>
          <w:sz w:val="16"/>
          <w:szCs w:val="20"/>
          <w:lang w:val="en-US"/>
        </w:rPr>
        <w:t>end</w:t>
      </w:r>
    </w:p>
    <w:p w14:paraId="421A39E0"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b_temp = cell2mat(b(i));</w:t>
      </w:r>
    </w:p>
    <w:p w14:paraId="032B2982"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res_bias = strcat(path,</w:t>
      </w:r>
      <w:r w:rsidRPr="00644B18">
        <w:rPr>
          <w:rFonts w:ascii="Consolas" w:hAnsi="Consolas" w:cs="Courier New"/>
          <w:color w:val="A020F0"/>
          <w:sz w:val="16"/>
          <w:szCs w:val="20"/>
          <w:lang w:val="en-US"/>
        </w:rPr>
        <w:t>'/bias.txt'</w:t>
      </w:r>
      <w:r w:rsidRPr="00644B18">
        <w:rPr>
          <w:rFonts w:ascii="Consolas" w:hAnsi="Consolas" w:cs="Courier New"/>
          <w:color w:val="000000"/>
          <w:sz w:val="16"/>
          <w:szCs w:val="20"/>
          <w:lang w:val="en-US"/>
        </w:rPr>
        <w:t>);</w:t>
      </w:r>
    </w:p>
    <w:p w14:paraId="29E41F9E"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00"/>
          <w:sz w:val="16"/>
          <w:szCs w:val="20"/>
          <w:lang w:val="en-US"/>
        </w:rPr>
        <w:t xml:space="preserve">    dlmwrite(res_bias,b_temp,</w:t>
      </w:r>
      <w:r w:rsidRPr="00644B18">
        <w:rPr>
          <w:rFonts w:ascii="Consolas" w:hAnsi="Consolas" w:cs="Courier New"/>
          <w:color w:val="A020F0"/>
          <w:sz w:val="16"/>
          <w:szCs w:val="20"/>
          <w:lang w:val="en-US"/>
        </w:rPr>
        <w:t>';'</w:t>
      </w:r>
      <w:r w:rsidRPr="00644B18">
        <w:rPr>
          <w:rFonts w:ascii="Consolas" w:hAnsi="Consolas" w:cs="Courier New"/>
          <w:color w:val="000000"/>
          <w:sz w:val="16"/>
          <w:szCs w:val="20"/>
          <w:lang w:val="en-US"/>
        </w:rPr>
        <w:t>);</w:t>
      </w:r>
    </w:p>
    <w:p w14:paraId="2F9DBD81" w14:textId="77777777" w:rsidR="00D50862" w:rsidRPr="00644B18" w:rsidRDefault="00D50862" w:rsidP="00D508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urier New"/>
          <w:sz w:val="21"/>
          <w:szCs w:val="24"/>
          <w:lang w:val="en-US"/>
        </w:rPr>
      </w:pPr>
      <w:r w:rsidRPr="00644B18">
        <w:rPr>
          <w:rFonts w:ascii="Consolas" w:hAnsi="Consolas" w:cs="Courier New"/>
          <w:color w:val="0000FF"/>
          <w:sz w:val="16"/>
          <w:szCs w:val="20"/>
          <w:lang w:val="en-US"/>
        </w:rPr>
        <w:t>end</w:t>
      </w:r>
    </w:p>
    <w:p w14:paraId="3584079D" w14:textId="082BB4EE" w:rsidR="005D552A" w:rsidRDefault="005D552A" w:rsidP="00411DEC">
      <w:pPr>
        <w:pStyle w:val="Ttulo3"/>
        <w:rPr>
          <w:noProof/>
        </w:rPr>
      </w:pPr>
      <w:bookmarkStart w:id="23" w:name="_Toc500602758"/>
      <w:r>
        <w:rPr>
          <w:noProof/>
        </w:rPr>
        <w:t>obtenerF.m</w:t>
      </w:r>
      <w:bookmarkEnd w:id="23"/>
    </w:p>
    <w:p w14:paraId="4CCB95F6"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function</w:t>
      </w:r>
      <w:r w:rsidRPr="005D552A">
        <w:rPr>
          <w:rFonts w:ascii="Consolas" w:hAnsi="Consolas" w:cs="Courier New"/>
          <w:color w:val="000000"/>
          <w:sz w:val="16"/>
          <w:szCs w:val="16"/>
        </w:rPr>
        <w:t xml:space="preserve"> F = obtenerF(tipo_funcion,num_neuronas,a)</w:t>
      </w:r>
    </w:p>
    <w:p w14:paraId="3944E180"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rPr>
        <w:t xml:space="preserve">    </w:t>
      </w:r>
      <w:r w:rsidRPr="005D552A">
        <w:rPr>
          <w:rFonts w:ascii="Consolas" w:hAnsi="Consolas" w:cs="Courier New"/>
          <w:color w:val="0000FF"/>
          <w:sz w:val="16"/>
          <w:szCs w:val="16"/>
          <w:lang w:val="en-US"/>
        </w:rPr>
        <w:t>switch</w:t>
      </w:r>
      <w:r w:rsidRPr="005D552A">
        <w:rPr>
          <w:rFonts w:ascii="Consolas" w:hAnsi="Consolas" w:cs="Courier New"/>
          <w:color w:val="000000"/>
          <w:sz w:val="16"/>
          <w:szCs w:val="16"/>
          <w:lang w:val="en-US"/>
        </w:rPr>
        <w:t xml:space="preserve"> tipo_funcion</w:t>
      </w:r>
    </w:p>
    <w:p w14:paraId="228BAAE4"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case</w:t>
      </w:r>
      <w:r w:rsidRPr="005D552A">
        <w:rPr>
          <w:rFonts w:ascii="Consolas" w:hAnsi="Consolas" w:cs="Courier New"/>
          <w:color w:val="000000"/>
          <w:sz w:val="16"/>
          <w:szCs w:val="16"/>
          <w:lang w:val="en-US"/>
        </w:rPr>
        <w:t xml:space="preserve"> 1</w:t>
      </w:r>
    </w:p>
    <w:p w14:paraId="6327B9ED"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F = diag(ones(1,num_neuronas));</w:t>
      </w:r>
    </w:p>
    <w:p w14:paraId="0614B5C8"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case</w:t>
      </w:r>
      <w:r w:rsidRPr="005D552A">
        <w:rPr>
          <w:rFonts w:ascii="Consolas" w:hAnsi="Consolas" w:cs="Courier New"/>
          <w:color w:val="000000"/>
          <w:sz w:val="16"/>
          <w:szCs w:val="16"/>
          <w:lang w:val="en-US"/>
        </w:rPr>
        <w:t xml:space="preserve"> 2</w:t>
      </w:r>
    </w:p>
    <w:p w14:paraId="638E76B9"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F = diag(logsig(</w:t>
      </w:r>
      <w:r w:rsidRPr="005D552A">
        <w:rPr>
          <w:rFonts w:ascii="Consolas" w:hAnsi="Consolas" w:cs="Courier New"/>
          <w:color w:val="A020F0"/>
          <w:sz w:val="16"/>
          <w:szCs w:val="16"/>
          <w:lang w:val="en-US"/>
        </w:rPr>
        <w:t>'dn'</w:t>
      </w:r>
      <w:r w:rsidRPr="005D552A">
        <w:rPr>
          <w:rFonts w:ascii="Consolas" w:hAnsi="Consolas" w:cs="Courier New"/>
          <w:color w:val="000000"/>
          <w:sz w:val="16"/>
          <w:szCs w:val="16"/>
          <w:lang w:val="en-US"/>
        </w:rPr>
        <w:t>,a,a));</w:t>
      </w:r>
    </w:p>
    <w:p w14:paraId="6B6D7278"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case</w:t>
      </w:r>
      <w:r w:rsidRPr="005D552A">
        <w:rPr>
          <w:rFonts w:ascii="Consolas" w:hAnsi="Consolas" w:cs="Courier New"/>
          <w:color w:val="000000"/>
          <w:sz w:val="16"/>
          <w:szCs w:val="16"/>
          <w:lang w:val="en-US"/>
        </w:rPr>
        <w:t xml:space="preserve"> 3</w:t>
      </w:r>
    </w:p>
    <w:p w14:paraId="60CD4893"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F = diag(tansig(</w:t>
      </w:r>
      <w:r w:rsidRPr="005D552A">
        <w:rPr>
          <w:rFonts w:ascii="Consolas" w:hAnsi="Consolas" w:cs="Courier New"/>
          <w:color w:val="A020F0"/>
          <w:sz w:val="16"/>
          <w:szCs w:val="16"/>
          <w:lang w:val="en-US"/>
        </w:rPr>
        <w:t>'dn'</w:t>
      </w:r>
      <w:r w:rsidRPr="005D552A">
        <w:rPr>
          <w:rFonts w:ascii="Consolas" w:hAnsi="Consolas" w:cs="Courier New"/>
          <w:color w:val="000000"/>
          <w:sz w:val="16"/>
          <w:szCs w:val="16"/>
          <w:lang w:val="en-US"/>
        </w:rPr>
        <w:t>,a,a));</w:t>
      </w:r>
    </w:p>
    <w:p w14:paraId="3E66074B"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rPr>
        <w:t>end</w:t>
      </w:r>
    </w:p>
    <w:p w14:paraId="0FC8C0BE" w14:textId="7EB817D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end</w:t>
      </w:r>
    </w:p>
    <w:p w14:paraId="343A885D" w14:textId="2C2F8167" w:rsidR="00DD47BF" w:rsidRDefault="005D552A" w:rsidP="00411DEC">
      <w:pPr>
        <w:pStyle w:val="Ttulo3"/>
        <w:rPr>
          <w:noProof/>
        </w:rPr>
      </w:pPr>
      <w:bookmarkStart w:id="24" w:name="_Toc500602759"/>
      <w:r>
        <w:rPr>
          <w:noProof/>
        </w:rPr>
        <w:t>obtenerConjuntoDeEntrenamiento</w:t>
      </w:r>
      <w:r w:rsidR="00DD47BF">
        <w:rPr>
          <w:noProof/>
        </w:rPr>
        <w:t>.m</w:t>
      </w:r>
      <w:bookmarkEnd w:id="24"/>
    </w:p>
    <w:p w14:paraId="38E95B41"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function</w:t>
      </w:r>
      <w:r w:rsidRPr="005D552A">
        <w:rPr>
          <w:rFonts w:ascii="Consolas" w:hAnsi="Consolas" w:cs="Courier New"/>
          <w:color w:val="000000"/>
          <w:sz w:val="16"/>
          <w:szCs w:val="16"/>
        </w:rPr>
        <w:t xml:space="preserve"> M = obtenerConjuntoDeEntrenamiento(entradas,targets,num_datos,num_elem_ent,cto_val,cto_prueba)</w:t>
      </w:r>
    </w:p>
    <w:p w14:paraId="6B5EA27B"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M = zeros(num_elem_ent,2);</w:t>
      </w:r>
    </w:p>
    <w:p w14:paraId="288C28AB"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j = 1;</w:t>
      </w:r>
    </w:p>
    <w:p w14:paraId="2400F5D3"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for</w:t>
      </w:r>
      <w:r w:rsidRPr="005D552A">
        <w:rPr>
          <w:rFonts w:ascii="Consolas" w:hAnsi="Consolas" w:cs="Courier New"/>
          <w:color w:val="000000"/>
          <w:sz w:val="16"/>
          <w:szCs w:val="16"/>
          <w:lang w:val="en-US"/>
        </w:rPr>
        <w:t xml:space="preserve"> i=1:num_datos</w:t>
      </w:r>
    </w:p>
    <w:p w14:paraId="53E360FD"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if</w:t>
      </w:r>
      <w:r w:rsidRPr="005D552A">
        <w:rPr>
          <w:rFonts w:ascii="Consolas" w:hAnsi="Consolas" w:cs="Courier New"/>
          <w:color w:val="000000"/>
          <w:sz w:val="16"/>
          <w:szCs w:val="16"/>
          <w:lang w:val="en-US"/>
        </w:rPr>
        <w:t xml:space="preserve"> ismember(entradas(i),cto_val(:,1)) || ismember(entradas(i),cto_prueba(:,1))</w:t>
      </w:r>
    </w:p>
    <w:p w14:paraId="550CB2BC"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else</w:t>
      </w:r>
    </w:p>
    <w:p w14:paraId="6331B48E"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M(j,1) = entradas(i);</w:t>
      </w:r>
    </w:p>
    <w:p w14:paraId="04E898C3"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M(j,2) = targets(i);</w:t>
      </w:r>
    </w:p>
    <w:p w14:paraId="6A3916E7"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j = j+1;</w:t>
      </w:r>
    </w:p>
    <w:p w14:paraId="2B308040"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end</w:t>
      </w:r>
    </w:p>
    <w:p w14:paraId="7EB4D30A"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if</w:t>
      </w:r>
      <w:r w:rsidRPr="005D552A">
        <w:rPr>
          <w:rFonts w:ascii="Consolas" w:hAnsi="Consolas" w:cs="Courier New"/>
          <w:color w:val="000000"/>
          <w:sz w:val="16"/>
          <w:szCs w:val="16"/>
          <w:lang w:val="en-US"/>
        </w:rPr>
        <w:t xml:space="preserve"> j == num_elem_ent+1</w:t>
      </w:r>
    </w:p>
    <w:p w14:paraId="7A1124E2"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break</w:t>
      </w:r>
      <w:r w:rsidRPr="005D552A">
        <w:rPr>
          <w:rFonts w:ascii="Consolas" w:hAnsi="Consolas" w:cs="Courier New"/>
          <w:color w:val="000000"/>
          <w:sz w:val="16"/>
          <w:szCs w:val="16"/>
          <w:lang w:val="en-US"/>
        </w:rPr>
        <w:t>;</w:t>
      </w:r>
    </w:p>
    <w:p w14:paraId="7EC0F4D9"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end</w:t>
      </w:r>
    </w:p>
    <w:p w14:paraId="4B7E27AF"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end</w:t>
      </w:r>
    </w:p>
    <w:p w14:paraId="41C55258"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end</w:t>
      </w:r>
    </w:p>
    <w:p w14:paraId="3F1D5EE3" w14:textId="3E883B30" w:rsidR="00DD47BF" w:rsidRPr="00E0059C" w:rsidRDefault="005D552A" w:rsidP="00411DEC">
      <w:pPr>
        <w:pStyle w:val="Ttulo3"/>
        <w:rPr>
          <w:lang w:val="en-US"/>
        </w:rPr>
      </w:pPr>
      <w:bookmarkStart w:id="25" w:name="_Toc500602760"/>
      <w:r w:rsidRPr="00E0059C">
        <w:rPr>
          <w:noProof/>
          <w:lang w:val="en-US"/>
        </w:rPr>
        <w:lastRenderedPageBreak/>
        <w:t>obtenerConjuntoDePrueba</w:t>
      </w:r>
      <w:r w:rsidR="00DD47BF" w:rsidRPr="00E0059C">
        <w:rPr>
          <w:lang w:val="en-US"/>
        </w:rPr>
        <w:t>.m</w:t>
      </w:r>
      <w:bookmarkEnd w:id="25"/>
    </w:p>
    <w:p w14:paraId="2D603A52"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function</w:t>
      </w:r>
      <w:r w:rsidRPr="005D552A">
        <w:rPr>
          <w:rFonts w:ascii="Consolas" w:hAnsi="Consolas" w:cs="Courier New"/>
          <w:color w:val="000000"/>
          <w:sz w:val="16"/>
          <w:szCs w:val="16"/>
        </w:rPr>
        <w:t xml:space="preserve"> M = obtenerConjuntoDePrueba(entradas,targets,num_datos,num_elem)</w:t>
      </w:r>
    </w:p>
    <w:p w14:paraId="5FAA2AB0"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M = zeros(num_elem,2);</w:t>
      </w:r>
    </w:p>
    <w:p w14:paraId="1E34860B"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inc = ceil(num_datos/(num_elem+1));</w:t>
      </w:r>
    </w:p>
    <w:p w14:paraId="6007213F"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j = 1;</w:t>
      </w:r>
    </w:p>
    <w:p w14:paraId="0C935225"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for</w:t>
      </w:r>
      <w:r w:rsidRPr="005D552A">
        <w:rPr>
          <w:rFonts w:ascii="Consolas" w:hAnsi="Consolas" w:cs="Courier New"/>
          <w:color w:val="000000"/>
          <w:sz w:val="16"/>
          <w:szCs w:val="16"/>
        </w:rPr>
        <w:t xml:space="preserve"> i=inc:inc:num_datos</w:t>
      </w:r>
    </w:p>
    <w:p w14:paraId="0AC30A45"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 xml:space="preserve">    M(j,1) = entradas(i-1);</w:t>
      </w:r>
    </w:p>
    <w:p w14:paraId="776DAEB6"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rPr>
        <w:t xml:space="preserve">    </w:t>
      </w:r>
      <w:r w:rsidRPr="005D552A">
        <w:rPr>
          <w:rFonts w:ascii="Consolas" w:hAnsi="Consolas" w:cs="Courier New"/>
          <w:color w:val="000000"/>
          <w:sz w:val="16"/>
          <w:szCs w:val="16"/>
          <w:lang w:val="en-US"/>
        </w:rPr>
        <w:t>M(j,2) = targets(i-1);</w:t>
      </w:r>
    </w:p>
    <w:p w14:paraId="45D47E6B"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j = j+1;</w:t>
      </w:r>
    </w:p>
    <w:p w14:paraId="0402A3EB"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if</w:t>
      </w:r>
      <w:r w:rsidRPr="005D552A">
        <w:rPr>
          <w:rFonts w:ascii="Consolas" w:hAnsi="Consolas" w:cs="Courier New"/>
          <w:color w:val="000000"/>
          <w:sz w:val="16"/>
          <w:szCs w:val="16"/>
          <w:lang w:val="en-US"/>
        </w:rPr>
        <w:t xml:space="preserve"> j == num_elem+1</w:t>
      </w:r>
    </w:p>
    <w:p w14:paraId="74572810"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break</w:t>
      </w:r>
      <w:r w:rsidRPr="005D552A">
        <w:rPr>
          <w:rFonts w:ascii="Consolas" w:hAnsi="Consolas" w:cs="Courier New"/>
          <w:color w:val="000000"/>
          <w:sz w:val="16"/>
          <w:szCs w:val="16"/>
          <w:lang w:val="en-US"/>
        </w:rPr>
        <w:t>;</w:t>
      </w:r>
    </w:p>
    <w:p w14:paraId="4EA8E8C5"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end</w:t>
      </w:r>
    </w:p>
    <w:p w14:paraId="40F6AA41"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end</w:t>
      </w:r>
    </w:p>
    <w:p w14:paraId="51EE4D8A"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if</w:t>
      </w:r>
      <w:r w:rsidRPr="005D552A">
        <w:rPr>
          <w:rFonts w:ascii="Consolas" w:hAnsi="Consolas" w:cs="Courier New"/>
          <w:color w:val="000000"/>
          <w:sz w:val="16"/>
          <w:szCs w:val="16"/>
          <w:lang w:val="en-US"/>
        </w:rPr>
        <w:t xml:space="preserve"> j ~= num_elem+1</w:t>
      </w:r>
    </w:p>
    <w:p w14:paraId="3E217D60"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for</w:t>
      </w:r>
      <w:r w:rsidRPr="005D552A">
        <w:rPr>
          <w:rFonts w:ascii="Consolas" w:hAnsi="Consolas" w:cs="Courier New"/>
          <w:color w:val="000000"/>
          <w:sz w:val="16"/>
          <w:szCs w:val="16"/>
          <w:lang w:val="en-US"/>
        </w:rPr>
        <w:t xml:space="preserve"> i=inc+1:inc:num_datos</w:t>
      </w:r>
    </w:p>
    <w:p w14:paraId="25D3A857"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M(j,1) = entradas(i-1);</w:t>
      </w:r>
    </w:p>
    <w:p w14:paraId="43EDCAA0"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M(j,2) = targets(i-1);</w:t>
      </w:r>
    </w:p>
    <w:p w14:paraId="14833EBC"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j = j+1;</w:t>
      </w:r>
    </w:p>
    <w:p w14:paraId="0A0A6746"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if</w:t>
      </w:r>
      <w:r w:rsidRPr="005D552A">
        <w:rPr>
          <w:rFonts w:ascii="Consolas" w:hAnsi="Consolas" w:cs="Courier New"/>
          <w:color w:val="000000"/>
          <w:sz w:val="16"/>
          <w:szCs w:val="16"/>
          <w:lang w:val="en-US"/>
        </w:rPr>
        <w:t xml:space="preserve"> j == num_elem+1</w:t>
      </w:r>
    </w:p>
    <w:p w14:paraId="4C28AC04"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break</w:t>
      </w:r>
      <w:r w:rsidRPr="005D552A">
        <w:rPr>
          <w:rFonts w:ascii="Consolas" w:hAnsi="Consolas" w:cs="Courier New"/>
          <w:color w:val="000000"/>
          <w:sz w:val="16"/>
          <w:szCs w:val="16"/>
          <w:lang w:val="en-US"/>
        </w:rPr>
        <w:t>;</w:t>
      </w:r>
    </w:p>
    <w:p w14:paraId="4F5BE926"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end</w:t>
      </w:r>
    </w:p>
    <w:p w14:paraId="140C2C87"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end</w:t>
      </w:r>
    </w:p>
    <w:p w14:paraId="3214E2BA"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end</w:t>
      </w:r>
    </w:p>
    <w:p w14:paraId="78C8F72D" w14:textId="37E4737E" w:rsidR="00DD47BF"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end</w:t>
      </w:r>
    </w:p>
    <w:p w14:paraId="20732BB3" w14:textId="5AB867DC" w:rsidR="00066685" w:rsidRDefault="005D552A" w:rsidP="00411DEC">
      <w:pPr>
        <w:pStyle w:val="Ttulo3"/>
        <w:rPr>
          <w:lang w:val="en-US"/>
        </w:rPr>
      </w:pPr>
      <w:bookmarkStart w:id="26" w:name="_Toc500602761"/>
      <w:r w:rsidRPr="005D552A">
        <w:rPr>
          <w:noProof/>
          <w:lang w:val="en-US"/>
        </w:rPr>
        <w:t>obtenerConjuntoDe</w:t>
      </w:r>
      <w:r>
        <w:rPr>
          <w:noProof/>
          <w:lang w:val="en-US"/>
        </w:rPr>
        <w:t>Validacion</w:t>
      </w:r>
      <w:r w:rsidR="00DD47BF" w:rsidRPr="00DD47BF">
        <w:rPr>
          <w:lang w:val="en-US"/>
        </w:rPr>
        <w:t>.m</w:t>
      </w:r>
      <w:bookmarkEnd w:id="2"/>
      <w:bookmarkEnd w:id="26"/>
    </w:p>
    <w:p w14:paraId="28B5F2D7"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function</w:t>
      </w:r>
      <w:r w:rsidRPr="005D552A">
        <w:rPr>
          <w:rFonts w:ascii="Consolas" w:hAnsi="Consolas" w:cs="Courier New"/>
          <w:color w:val="000000"/>
          <w:sz w:val="16"/>
          <w:szCs w:val="16"/>
        </w:rPr>
        <w:t xml:space="preserve"> M = obtenerConjuntoDeValidacion(entradas,targets,num_datos,num_elem)</w:t>
      </w:r>
    </w:p>
    <w:p w14:paraId="6731FCEB"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M = zeros(num_elem,2);</w:t>
      </w:r>
    </w:p>
    <w:p w14:paraId="03C0A2E9"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inc = ceil(num_datos/(num_elem+1));</w:t>
      </w:r>
    </w:p>
    <w:p w14:paraId="10366877"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j = 1;</w:t>
      </w:r>
    </w:p>
    <w:p w14:paraId="125249F7"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for</w:t>
      </w:r>
      <w:r w:rsidRPr="005D552A">
        <w:rPr>
          <w:rFonts w:ascii="Consolas" w:hAnsi="Consolas" w:cs="Courier New"/>
          <w:color w:val="000000"/>
          <w:sz w:val="16"/>
          <w:szCs w:val="16"/>
        </w:rPr>
        <w:t xml:space="preserve"> i=inc:inc:num_datos</w:t>
      </w:r>
    </w:p>
    <w:p w14:paraId="79EC4D10"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 xml:space="preserve">    M(j,1) = entradas(i);</w:t>
      </w:r>
    </w:p>
    <w:p w14:paraId="795551D3"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rPr>
        <w:t xml:space="preserve">    </w:t>
      </w:r>
      <w:r w:rsidRPr="005D552A">
        <w:rPr>
          <w:rFonts w:ascii="Consolas" w:hAnsi="Consolas" w:cs="Courier New"/>
          <w:color w:val="000000"/>
          <w:sz w:val="16"/>
          <w:szCs w:val="16"/>
          <w:lang w:val="en-US"/>
        </w:rPr>
        <w:t>M(j,2) = targets(i);</w:t>
      </w:r>
    </w:p>
    <w:p w14:paraId="593104F6"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j = j+1;</w:t>
      </w:r>
    </w:p>
    <w:p w14:paraId="48982E34"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if</w:t>
      </w:r>
      <w:r w:rsidRPr="005D552A">
        <w:rPr>
          <w:rFonts w:ascii="Consolas" w:hAnsi="Consolas" w:cs="Courier New"/>
          <w:color w:val="000000"/>
          <w:sz w:val="16"/>
          <w:szCs w:val="16"/>
          <w:lang w:val="en-US"/>
        </w:rPr>
        <w:t xml:space="preserve"> j == num_elem+1</w:t>
      </w:r>
    </w:p>
    <w:p w14:paraId="11315CC2"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break</w:t>
      </w:r>
      <w:r w:rsidRPr="005D552A">
        <w:rPr>
          <w:rFonts w:ascii="Consolas" w:hAnsi="Consolas" w:cs="Courier New"/>
          <w:color w:val="000000"/>
          <w:sz w:val="16"/>
          <w:szCs w:val="16"/>
          <w:lang w:val="en-US"/>
        </w:rPr>
        <w:t>;</w:t>
      </w:r>
    </w:p>
    <w:p w14:paraId="2DC0261D"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end</w:t>
      </w:r>
    </w:p>
    <w:p w14:paraId="3F8303BF"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end</w:t>
      </w:r>
    </w:p>
    <w:p w14:paraId="20338EBB"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FF"/>
          <w:sz w:val="16"/>
          <w:szCs w:val="16"/>
          <w:lang w:val="en-US"/>
        </w:rPr>
        <w:t>if</w:t>
      </w:r>
      <w:r w:rsidRPr="005D552A">
        <w:rPr>
          <w:rFonts w:ascii="Consolas" w:hAnsi="Consolas" w:cs="Courier New"/>
          <w:color w:val="000000"/>
          <w:sz w:val="16"/>
          <w:szCs w:val="16"/>
          <w:lang w:val="en-US"/>
        </w:rPr>
        <w:t xml:space="preserve"> j ~= num_elem+1</w:t>
      </w:r>
    </w:p>
    <w:p w14:paraId="74F75553"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for</w:t>
      </w:r>
      <w:r w:rsidRPr="005D552A">
        <w:rPr>
          <w:rFonts w:ascii="Consolas" w:hAnsi="Consolas" w:cs="Courier New"/>
          <w:color w:val="000000"/>
          <w:sz w:val="16"/>
          <w:szCs w:val="16"/>
          <w:lang w:val="en-US"/>
        </w:rPr>
        <w:t xml:space="preserve"> i=inc+1:inc:num_datos</w:t>
      </w:r>
    </w:p>
    <w:p w14:paraId="4F915699"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M(j,1) = entradas(i-1);</w:t>
      </w:r>
    </w:p>
    <w:p w14:paraId="15B418C1"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M(j,2) = targets(i-1);</w:t>
      </w:r>
    </w:p>
    <w:p w14:paraId="3926708A"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j = j+1;</w:t>
      </w:r>
    </w:p>
    <w:p w14:paraId="12B84277"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lang w:val="en-US"/>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lang w:val="en-US"/>
        </w:rPr>
        <w:t>if</w:t>
      </w:r>
      <w:r w:rsidRPr="005D552A">
        <w:rPr>
          <w:rFonts w:ascii="Consolas" w:hAnsi="Consolas" w:cs="Courier New"/>
          <w:color w:val="000000"/>
          <w:sz w:val="16"/>
          <w:szCs w:val="16"/>
          <w:lang w:val="en-US"/>
        </w:rPr>
        <w:t xml:space="preserve"> j == num_elem+1</w:t>
      </w:r>
    </w:p>
    <w:p w14:paraId="41DA8B06"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lang w:val="en-US"/>
        </w:rPr>
        <w:t xml:space="preserve">            </w:t>
      </w:r>
      <w:r w:rsidRPr="005D552A">
        <w:rPr>
          <w:rFonts w:ascii="Consolas" w:hAnsi="Consolas" w:cs="Courier New"/>
          <w:color w:val="0000FF"/>
          <w:sz w:val="16"/>
          <w:szCs w:val="16"/>
        </w:rPr>
        <w:t>break</w:t>
      </w:r>
      <w:r w:rsidRPr="005D552A">
        <w:rPr>
          <w:rFonts w:ascii="Consolas" w:hAnsi="Consolas" w:cs="Courier New"/>
          <w:color w:val="000000"/>
          <w:sz w:val="16"/>
          <w:szCs w:val="16"/>
        </w:rPr>
        <w:t>;</w:t>
      </w:r>
    </w:p>
    <w:p w14:paraId="78143D11"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 xml:space="preserve">        </w:t>
      </w:r>
      <w:r w:rsidRPr="005D552A">
        <w:rPr>
          <w:rFonts w:ascii="Consolas" w:hAnsi="Consolas" w:cs="Courier New"/>
          <w:color w:val="0000FF"/>
          <w:sz w:val="16"/>
          <w:szCs w:val="16"/>
        </w:rPr>
        <w:t>end</w:t>
      </w:r>
    </w:p>
    <w:p w14:paraId="3B77B7DA"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00"/>
          <w:sz w:val="16"/>
          <w:szCs w:val="16"/>
        </w:rPr>
        <w:t xml:space="preserve">    </w:t>
      </w:r>
      <w:r w:rsidRPr="005D552A">
        <w:rPr>
          <w:rFonts w:ascii="Consolas" w:hAnsi="Consolas" w:cs="Courier New"/>
          <w:color w:val="0000FF"/>
          <w:sz w:val="16"/>
          <w:szCs w:val="16"/>
        </w:rPr>
        <w:t>end</w:t>
      </w:r>
    </w:p>
    <w:p w14:paraId="7AD4F7A4"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end</w:t>
      </w:r>
    </w:p>
    <w:p w14:paraId="572D396D" w14:textId="77777777" w:rsidR="005D552A" w:rsidRPr="005D552A" w:rsidRDefault="005D552A" w:rsidP="005D55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urier New"/>
          <w:sz w:val="16"/>
          <w:szCs w:val="16"/>
        </w:rPr>
      </w:pPr>
      <w:r w:rsidRPr="005D552A">
        <w:rPr>
          <w:rFonts w:ascii="Consolas" w:hAnsi="Consolas" w:cs="Courier New"/>
          <w:color w:val="0000FF"/>
          <w:sz w:val="16"/>
          <w:szCs w:val="16"/>
        </w:rPr>
        <w:t>end</w:t>
      </w:r>
    </w:p>
    <w:p w14:paraId="6F75490C" w14:textId="77777777" w:rsidR="005D552A" w:rsidRPr="005D552A" w:rsidRDefault="005D552A" w:rsidP="005D552A">
      <w:pPr>
        <w:rPr>
          <w:lang w:val="en-US"/>
        </w:rPr>
      </w:pPr>
    </w:p>
    <w:sectPr w:rsidR="005D552A" w:rsidRPr="005D552A" w:rsidSect="00A41A75">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0DDBB" w14:textId="77777777" w:rsidR="00D0683D" w:rsidRDefault="00D0683D">
      <w:pPr>
        <w:spacing w:after="0"/>
      </w:pPr>
      <w:r>
        <w:separator/>
      </w:r>
    </w:p>
  </w:endnote>
  <w:endnote w:type="continuationSeparator" w:id="0">
    <w:p w14:paraId="50B46D2D" w14:textId="77777777" w:rsidR="00D0683D" w:rsidRDefault="00D06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C3083" w14:textId="77777777" w:rsidR="00D0683D" w:rsidRDefault="00D0683D">
      <w:pPr>
        <w:spacing w:after="0"/>
      </w:pPr>
      <w:r>
        <w:separator/>
      </w:r>
    </w:p>
  </w:footnote>
  <w:footnote w:type="continuationSeparator" w:id="0">
    <w:p w14:paraId="6631AAC5" w14:textId="77777777" w:rsidR="00D0683D" w:rsidRDefault="00D0683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90EFC"/>
    <w:multiLevelType w:val="hybridMultilevel"/>
    <w:tmpl w:val="FFCAB4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3404F5B"/>
    <w:multiLevelType w:val="hybridMultilevel"/>
    <w:tmpl w:val="3CA047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93383B"/>
    <w:multiLevelType w:val="hybridMultilevel"/>
    <w:tmpl w:val="01B84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104"/>
    <w:rsid w:val="00066685"/>
    <w:rsid w:val="000D6CCE"/>
    <w:rsid w:val="0010497F"/>
    <w:rsid w:val="001B2A7E"/>
    <w:rsid w:val="001B36A3"/>
    <w:rsid w:val="001D2DEC"/>
    <w:rsid w:val="00244C59"/>
    <w:rsid w:val="0024545F"/>
    <w:rsid w:val="0026392C"/>
    <w:rsid w:val="002B7E95"/>
    <w:rsid w:val="002D7CED"/>
    <w:rsid w:val="0031339D"/>
    <w:rsid w:val="00345A02"/>
    <w:rsid w:val="00394326"/>
    <w:rsid w:val="00411DEC"/>
    <w:rsid w:val="004360A7"/>
    <w:rsid w:val="0045661D"/>
    <w:rsid w:val="004662C6"/>
    <w:rsid w:val="00485D67"/>
    <w:rsid w:val="004978EC"/>
    <w:rsid w:val="004C5671"/>
    <w:rsid w:val="004D020F"/>
    <w:rsid w:val="004D1EE0"/>
    <w:rsid w:val="0051471D"/>
    <w:rsid w:val="00530DFC"/>
    <w:rsid w:val="00564402"/>
    <w:rsid w:val="0059694C"/>
    <w:rsid w:val="005A1858"/>
    <w:rsid w:val="005D552A"/>
    <w:rsid w:val="005D59EC"/>
    <w:rsid w:val="0063254B"/>
    <w:rsid w:val="00637607"/>
    <w:rsid w:val="00637FD3"/>
    <w:rsid w:val="00644B18"/>
    <w:rsid w:val="006E74CA"/>
    <w:rsid w:val="007007E3"/>
    <w:rsid w:val="007910F3"/>
    <w:rsid w:val="00803DCF"/>
    <w:rsid w:val="008B6EB9"/>
    <w:rsid w:val="00915C05"/>
    <w:rsid w:val="00941D24"/>
    <w:rsid w:val="009A256D"/>
    <w:rsid w:val="009B0205"/>
    <w:rsid w:val="009B2A20"/>
    <w:rsid w:val="009C0FB2"/>
    <w:rsid w:val="009C66B9"/>
    <w:rsid w:val="009D0EA9"/>
    <w:rsid w:val="00A303A6"/>
    <w:rsid w:val="00A37417"/>
    <w:rsid w:val="00A41A75"/>
    <w:rsid w:val="00B23D7E"/>
    <w:rsid w:val="00B67587"/>
    <w:rsid w:val="00B74CAD"/>
    <w:rsid w:val="00B961E5"/>
    <w:rsid w:val="00BA7764"/>
    <w:rsid w:val="00BF3B57"/>
    <w:rsid w:val="00CA707D"/>
    <w:rsid w:val="00D0683D"/>
    <w:rsid w:val="00D50862"/>
    <w:rsid w:val="00D71104"/>
    <w:rsid w:val="00DD47BF"/>
    <w:rsid w:val="00DE3A8F"/>
    <w:rsid w:val="00E0059C"/>
    <w:rsid w:val="00E11A51"/>
    <w:rsid w:val="00E222C7"/>
    <w:rsid w:val="00E809FC"/>
    <w:rsid w:val="00ED573F"/>
    <w:rsid w:val="00F26506"/>
    <w:rsid w:val="00FF78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7643326"/>
  <w15:docId w15:val="{FDBBA969-10B7-4888-9A74-E8258F08E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2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1104"/>
    <w:pPr>
      <w:spacing w:after="160"/>
      <w:jc w:val="left"/>
    </w:pPr>
    <w:rPr>
      <w:sz w:val="22"/>
      <w:szCs w:val="22"/>
      <w:lang w:val="es-MX"/>
    </w:rPr>
  </w:style>
  <w:style w:type="paragraph" w:styleId="Ttulo1">
    <w:name w:val="heading 1"/>
    <w:basedOn w:val="Normal"/>
    <w:next w:val="Normal"/>
    <w:link w:val="Ttulo1Car"/>
    <w:uiPriority w:val="9"/>
    <w:qFormat/>
    <w:pPr>
      <w:keepNext/>
      <w:keepLines/>
      <w:spacing w:before="400" w:after="40"/>
      <w:jc w:val="center"/>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pPr>
      <w:keepNext/>
      <w:keepLines/>
      <w:spacing w:before="240" w:after="0"/>
      <w:jc w:val="center"/>
      <w:outlineLvl w:val="1"/>
    </w:pPr>
    <w:rPr>
      <w:rFonts w:asciiTheme="majorHAnsi" w:eastAsiaTheme="majorEastAsia" w:hAnsiTheme="majorHAnsi" w:cstheme="majorBidi"/>
      <w:i/>
      <w:iCs/>
      <w:color w:val="1481AB" w:themeColor="accent1" w:themeShade="BF"/>
      <w:sz w:val="28"/>
      <w:szCs w:val="28"/>
    </w:rPr>
  </w:style>
  <w:style w:type="paragraph" w:styleId="Ttulo3">
    <w:name w:val="heading 3"/>
    <w:basedOn w:val="Normal"/>
    <w:next w:val="Normal"/>
    <w:link w:val="Ttulo3Car"/>
    <w:uiPriority w:val="9"/>
    <w:unhideWhenUsed/>
    <w:qFormat/>
    <w:pPr>
      <w:keepNext/>
      <w:keepLines/>
      <w:spacing w:before="120" w:after="0"/>
      <w:jc w:val="center"/>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pPr>
      <w:keepNext/>
      <w:keepLines/>
      <w:spacing w:before="80" w:after="0"/>
      <w:jc w:val="center"/>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1481AB" w:themeColor="accent1" w:themeShade="BF"/>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i/>
      <w:iCs/>
      <w:color w:val="1481AB" w:themeColor="accent1" w:themeShade="BF"/>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pPr>
      <w:spacing w:after="0"/>
      <w:contextualSpacing/>
      <w:jc w:val="center"/>
    </w:pPr>
    <w:rPr>
      <w:rFonts w:asciiTheme="majorHAnsi" w:eastAsiaTheme="majorEastAsia" w:hAnsiTheme="majorHAnsi" w:cstheme="majorBidi"/>
      <w:color w:val="0D5672" w:themeColor="accent1" w:themeShade="80"/>
      <w:spacing w:val="-7"/>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D5672" w:themeColor="accent1" w:themeShade="80"/>
      <w:spacing w:val="-7"/>
      <w:sz w:val="56"/>
      <w:szCs w:val="56"/>
    </w:rPr>
  </w:style>
  <w:style w:type="paragraph" w:styleId="Subttulo">
    <w:name w:val="Subtitle"/>
    <w:basedOn w:val="Normal"/>
    <w:next w:val="Normal"/>
    <w:link w:val="SubttuloCar"/>
    <w:uiPriority w:val="11"/>
    <w:qFormat/>
    <w:pPr>
      <w:numPr>
        <w:ilvl w:val="1"/>
      </w:numPr>
      <w:spacing w:after="240"/>
      <w:jc w:val="center"/>
    </w:pPr>
    <w:rPr>
      <w:rFonts w:asciiTheme="majorHAnsi" w:eastAsiaTheme="majorEastAsia" w:hAnsiTheme="majorHAnsi" w:cstheme="majorBidi"/>
      <w:i/>
      <w:iCs/>
      <w:color w:val="404040" w:themeColor="text1" w:themeTint="BF"/>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04040" w:themeColor="text1" w:themeTint="BF"/>
      <w:sz w:val="22"/>
      <w:szCs w:val="22"/>
    </w:rPr>
  </w:style>
  <w:style w:type="paragraph" w:styleId="Prrafodelista">
    <w:name w:val="List Paragraph"/>
    <w:basedOn w:val="Normal"/>
    <w:uiPriority w:val="34"/>
    <w:qFormat/>
    <w:pPr>
      <w:ind w:left="720"/>
      <w:contextualSpacing/>
    </w:pPr>
  </w:style>
  <w:style w:type="character" w:styleId="Referenciasutil">
    <w:name w:val="Subtle Reference"/>
    <w:basedOn w:val="Fuentedeprrafopredeter"/>
    <w:uiPriority w:val="31"/>
    <w:qFormat/>
    <w:rPr>
      <w:smallCaps/>
      <w:color w:val="404040" w:themeColor="text1" w:themeTint="BF"/>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paragraph" w:styleId="Cita">
    <w:name w:val="Quote"/>
    <w:basedOn w:val="Normal"/>
    <w:next w:val="Normal"/>
    <w:link w:val="CitaCar"/>
    <w:uiPriority w:val="29"/>
    <w:qFormat/>
    <w:pPr>
      <w:spacing w:before="240" w:after="240" w:line="252" w:lineRule="auto"/>
      <w:ind w:left="864" w:right="864"/>
    </w:pPr>
    <w:rPr>
      <w:i/>
      <w:iCs/>
    </w:rPr>
  </w:style>
  <w:style w:type="character" w:customStyle="1" w:styleId="CitaCar">
    <w:name w:val="Cita Car"/>
    <w:basedOn w:val="Fuentedeprrafopredeter"/>
    <w:link w:val="Cita"/>
    <w:uiPriority w:val="29"/>
    <w:rPr>
      <w:i/>
      <w:iCs/>
    </w:rPr>
  </w:style>
  <w:style w:type="character" w:styleId="nfasisintenso">
    <w:name w:val="Intense Emphasis"/>
    <w:basedOn w:val="Fuentedeprrafopredeter"/>
    <w:uiPriority w:val="21"/>
    <w:qFormat/>
    <w:rPr>
      <w:b/>
      <w:bCs/>
      <w:i/>
      <w:iCs/>
    </w:rPr>
  </w:style>
  <w:style w:type="paragraph" w:styleId="Citadestacada">
    <w:name w:val="Intense Quote"/>
    <w:basedOn w:val="Normal"/>
    <w:next w:val="Normal"/>
    <w:link w:val="CitadestacadaCar"/>
    <w:uiPriority w:val="30"/>
    <w:qFormat/>
    <w:pPr>
      <w:spacing w:before="100" w:beforeAutospacing="1" w:after="240"/>
      <w:ind w:left="864" w:right="864"/>
    </w:pPr>
    <w:rPr>
      <w:rFonts w:asciiTheme="majorHAnsi" w:eastAsiaTheme="majorEastAsia" w:hAnsiTheme="majorHAnsi" w:cstheme="majorBidi"/>
      <w:color w:val="1481AB" w:themeColor="accent1" w:themeShade="BF"/>
      <w:sz w:val="24"/>
      <w:szCs w:val="24"/>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1481AB" w:themeColor="accent1" w:themeShade="BF"/>
      <w:sz w:val="24"/>
      <w:szCs w:val="24"/>
    </w:rPr>
  </w:style>
  <w:style w:type="paragraph" w:styleId="Sinespaciado">
    <w:name w:val="No Spacing"/>
    <w:link w:val="SinespaciadoCar"/>
    <w:uiPriority w:val="1"/>
    <w:qFormat/>
    <w:pPr>
      <w:spacing w:after="0"/>
    </w:pPr>
  </w:style>
  <w:style w:type="character" w:styleId="Ttulodellibro">
    <w:name w:val="Book Title"/>
    <w:basedOn w:val="Fuentedeprrafopredeter"/>
    <w:uiPriority w:val="33"/>
    <w:qFormat/>
    <w:rPr>
      <w:b/>
      <w:bCs/>
      <w:smallCaps/>
    </w:rPr>
  </w:style>
  <w:style w:type="paragraph" w:styleId="Descripcin">
    <w:name w:val="caption"/>
    <w:basedOn w:val="Normal"/>
    <w:next w:val="Normal"/>
    <w:uiPriority w:val="35"/>
    <w:semiHidden/>
    <w:unhideWhenUsed/>
    <w:qFormat/>
    <w:rPr>
      <w:b/>
      <w:bCs/>
      <w:color w:val="404040" w:themeColor="text1" w:themeTint="BF"/>
      <w:sz w:val="20"/>
      <w:szCs w:val="20"/>
    </w:rPr>
  </w:style>
  <w:style w:type="character" w:styleId="Referenciaintensa">
    <w:name w:val="Intense Reference"/>
    <w:basedOn w:val="Fuentedeprrafopredeter"/>
    <w:uiPriority w:val="32"/>
    <w:qFormat/>
    <w:rPr>
      <w:b/>
      <w:bCs/>
      <w:smallCaps/>
      <w:u w:val="single"/>
    </w:rPr>
  </w:style>
  <w:style w:type="character" w:customStyle="1" w:styleId="SinespaciadoCar">
    <w:name w:val="Sin espaciado Car"/>
    <w:basedOn w:val="Fuentedeprrafopredeter"/>
    <w:link w:val="Sinespaciado"/>
    <w:uiPriority w:val="1"/>
  </w:style>
  <w:style w:type="character" w:styleId="Textoennegrita">
    <w:name w:val="Strong"/>
    <w:basedOn w:val="Fuentedeprrafopredeter"/>
    <w:uiPriority w:val="22"/>
    <w:qFormat/>
    <w:rPr>
      <w:b/>
      <w:bCs/>
    </w:rPr>
  </w:style>
  <w:style w:type="paragraph" w:styleId="TtuloTDC">
    <w:name w:val="TOC Heading"/>
    <w:basedOn w:val="Ttulo1"/>
    <w:next w:val="Normal"/>
    <w:uiPriority w:val="39"/>
    <w:unhideWhenUsed/>
    <w:qFormat/>
    <w:pPr>
      <w:outlineLvl w:val="9"/>
    </w:pPr>
  </w:style>
  <w:style w:type="paragraph" w:styleId="TDC1">
    <w:name w:val="toc 1"/>
    <w:basedOn w:val="Normal"/>
    <w:next w:val="Normal"/>
    <w:autoRedefine/>
    <w:uiPriority w:val="39"/>
    <w:unhideWhenUsed/>
    <w:rsid w:val="00D71104"/>
    <w:pPr>
      <w:spacing w:after="100"/>
    </w:pPr>
  </w:style>
  <w:style w:type="paragraph" w:styleId="TDC2">
    <w:name w:val="toc 2"/>
    <w:basedOn w:val="Normal"/>
    <w:next w:val="Normal"/>
    <w:autoRedefine/>
    <w:uiPriority w:val="39"/>
    <w:unhideWhenUsed/>
    <w:rsid w:val="00D71104"/>
    <w:pPr>
      <w:spacing w:after="100"/>
      <w:ind w:left="220"/>
    </w:pPr>
  </w:style>
  <w:style w:type="character" w:styleId="Hipervnculo">
    <w:name w:val="Hyperlink"/>
    <w:basedOn w:val="Fuentedeprrafopredeter"/>
    <w:uiPriority w:val="99"/>
    <w:unhideWhenUsed/>
    <w:rsid w:val="00D71104"/>
    <w:rPr>
      <w:color w:val="6EAC1C" w:themeColor="hyperlink"/>
      <w:u w:val="single"/>
    </w:rPr>
  </w:style>
  <w:style w:type="paragraph" w:styleId="NormalWeb">
    <w:name w:val="Normal (Web)"/>
    <w:basedOn w:val="Normal"/>
    <w:uiPriority w:val="99"/>
    <w:unhideWhenUsed/>
    <w:rsid w:val="00D711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titulo">
    <w:name w:val="subtitulo"/>
    <w:basedOn w:val="Normal"/>
    <w:rsid w:val="00D7110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fa">
    <w:name w:val="Bibliography"/>
    <w:basedOn w:val="Normal"/>
    <w:next w:val="Normal"/>
    <w:uiPriority w:val="37"/>
    <w:unhideWhenUsed/>
    <w:rsid w:val="00D71104"/>
  </w:style>
  <w:style w:type="character" w:styleId="Mencinsinresolver">
    <w:name w:val="Unresolved Mention"/>
    <w:basedOn w:val="Fuentedeprrafopredeter"/>
    <w:uiPriority w:val="99"/>
    <w:semiHidden/>
    <w:unhideWhenUsed/>
    <w:rsid w:val="00DD47BF"/>
    <w:rPr>
      <w:color w:val="808080"/>
      <w:shd w:val="clear" w:color="auto" w:fill="E6E6E6"/>
    </w:rPr>
  </w:style>
  <w:style w:type="character" w:styleId="Textodelmarcadordeposicin">
    <w:name w:val="Placeholder Text"/>
    <w:basedOn w:val="Fuentedeprrafopredeter"/>
    <w:uiPriority w:val="99"/>
    <w:semiHidden/>
    <w:rsid w:val="00915C05"/>
    <w:rPr>
      <w:color w:val="808080"/>
    </w:rPr>
  </w:style>
  <w:style w:type="paragraph" w:styleId="TDC3">
    <w:name w:val="toc 3"/>
    <w:basedOn w:val="Normal"/>
    <w:next w:val="Normal"/>
    <w:autoRedefine/>
    <w:uiPriority w:val="39"/>
    <w:unhideWhenUsed/>
    <w:rsid w:val="00E222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3708">
      <w:bodyDiv w:val="1"/>
      <w:marLeft w:val="0"/>
      <w:marRight w:val="0"/>
      <w:marTop w:val="0"/>
      <w:marBottom w:val="0"/>
      <w:divBdr>
        <w:top w:val="none" w:sz="0" w:space="0" w:color="auto"/>
        <w:left w:val="none" w:sz="0" w:space="0" w:color="auto"/>
        <w:bottom w:val="none" w:sz="0" w:space="0" w:color="auto"/>
        <w:right w:val="none" w:sz="0" w:space="0" w:color="auto"/>
      </w:divBdr>
    </w:div>
    <w:div w:id="70543560">
      <w:bodyDiv w:val="1"/>
      <w:marLeft w:val="0"/>
      <w:marRight w:val="0"/>
      <w:marTop w:val="0"/>
      <w:marBottom w:val="0"/>
      <w:divBdr>
        <w:top w:val="none" w:sz="0" w:space="0" w:color="auto"/>
        <w:left w:val="none" w:sz="0" w:space="0" w:color="auto"/>
        <w:bottom w:val="none" w:sz="0" w:space="0" w:color="auto"/>
        <w:right w:val="none" w:sz="0" w:space="0" w:color="auto"/>
      </w:divBdr>
    </w:div>
    <w:div w:id="92552633">
      <w:bodyDiv w:val="1"/>
      <w:marLeft w:val="0"/>
      <w:marRight w:val="0"/>
      <w:marTop w:val="0"/>
      <w:marBottom w:val="0"/>
      <w:divBdr>
        <w:top w:val="none" w:sz="0" w:space="0" w:color="auto"/>
        <w:left w:val="none" w:sz="0" w:space="0" w:color="auto"/>
        <w:bottom w:val="none" w:sz="0" w:space="0" w:color="auto"/>
        <w:right w:val="none" w:sz="0" w:space="0" w:color="auto"/>
      </w:divBdr>
    </w:div>
    <w:div w:id="118035052">
      <w:bodyDiv w:val="1"/>
      <w:marLeft w:val="0"/>
      <w:marRight w:val="0"/>
      <w:marTop w:val="0"/>
      <w:marBottom w:val="0"/>
      <w:divBdr>
        <w:top w:val="none" w:sz="0" w:space="0" w:color="auto"/>
        <w:left w:val="none" w:sz="0" w:space="0" w:color="auto"/>
        <w:bottom w:val="none" w:sz="0" w:space="0" w:color="auto"/>
        <w:right w:val="none" w:sz="0" w:space="0" w:color="auto"/>
      </w:divBdr>
    </w:div>
    <w:div w:id="184095491">
      <w:bodyDiv w:val="1"/>
      <w:marLeft w:val="0"/>
      <w:marRight w:val="0"/>
      <w:marTop w:val="0"/>
      <w:marBottom w:val="0"/>
      <w:divBdr>
        <w:top w:val="none" w:sz="0" w:space="0" w:color="auto"/>
        <w:left w:val="none" w:sz="0" w:space="0" w:color="auto"/>
        <w:bottom w:val="none" w:sz="0" w:space="0" w:color="auto"/>
        <w:right w:val="none" w:sz="0" w:space="0" w:color="auto"/>
      </w:divBdr>
    </w:div>
    <w:div w:id="296879553">
      <w:bodyDiv w:val="1"/>
      <w:marLeft w:val="0"/>
      <w:marRight w:val="0"/>
      <w:marTop w:val="0"/>
      <w:marBottom w:val="0"/>
      <w:divBdr>
        <w:top w:val="none" w:sz="0" w:space="0" w:color="auto"/>
        <w:left w:val="none" w:sz="0" w:space="0" w:color="auto"/>
        <w:bottom w:val="none" w:sz="0" w:space="0" w:color="auto"/>
        <w:right w:val="none" w:sz="0" w:space="0" w:color="auto"/>
      </w:divBdr>
    </w:div>
    <w:div w:id="329255551">
      <w:bodyDiv w:val="1"/>
      <w:marLeft w:val="0"/>
      <w:marRight w:val="0"/>
      <w:marTop w:val="0"/>
      <w:marBottom w:val="0"/>
      <w:divBdr>
        <w:top w:val="none" w:sz="0" w:space="0" w:color="auto"/>
        <w:left w:val="none" w:sz="0" w:space="0" w:color="auto"/>
        <w:bottom w:val="none" w:sz="0" w:space="0" w:color="auto"/>
        <w:right w:val="none" w:sz="0" w:space="0" w:color="auto"/>
      </w:divBdr>
    </w:div>
    <w:div w:id="341975011">
      <w:bodyDiv w:val="1"/>
      <w:marLeft w:val="0"/>
      <w:marRight w:val="0"/>
      <w:marTop w:val="0"/>
      <w:marBottom w:val="0"/>
      <w:divBdr>
        <w:top w:val="none" w:sz="0" w:space="0" w:color="auto"/>
        <w:left w:val="none" w:sz="0" w:space="0" w:color="auto"/>
        <w:bottom w:val="none" w:sz="0" w:space="0" w:color="auto"/>
        <w:right w:val="none" w:sz="0" w:space="0" w:color="auto"/>
      </w:divBdr>
    </w:div>
    <w:div w:id="477962599">
      <w:bodyDiv w:val="1"/>
      <w:marLeft w:val="0"/>
      <w:marRight w:val="0"/>
      <w:marTop w:val="0"/>
      <w:marBottom w:val="0"/>
      <w:divBdr>
        <w:top w:val="none" w:sz="0" w:space="0" w:color="auto"/>
        <w:left w:val="none" w:sz="0" w:space="0" w:color="auto"/>
        <w:bottom w:val="none" w:sz="0" w:space="0" w:color="auto"/>
        <w:right w:val="none" w:sz="0" w:space="0" w:color="auto"/>
      </w:divBdr>
    </w:div>
    <w:div w:id="514926627">
      <w:bodyDiv w:val="1"/>
      <w:marLeft w:val="0"/>
      <w:marRight w:val="0"/>
      <w:marTop w:val="0"/>
      <w:marBottom w:val="0"/>
      <w:divBdr>
        <w:top w:val="none" w:sz="0" w:space="0" w:color="auto"/>
        <w:left w:val="none" w:sz="0" w:space="0" w:color="auto"/>
        <w:bottom w:val="none" w:sz="0" w:space="0" w:color="auto"/>
        <w:right w:val="none" w:sz="0" w:space="0" w:color="auto"/>
      </w:divBdr>
    </w:div>
    <w:div w:id="585651855">
      <w:bodyDiv w:val="1"/>
      <w:marLeft w:val="0"/>
      <w:marRight w:val="0"/>
      <w:marTop w:val="0"/>
      <w:marBottom w:val="0"/>
      <w:divBdr>
        <w:top w:val="none" w:sz="0" w:space="0" w:color="auto"/>
        <w:left w:val="none" w:sz="0" w:space="0" w:color="auto"/>
        <w:bottom w:val="none" w:sz="0" w:space="0" w:color="auto"/>
        <w:right w:val="none" w:sz="0" w:space="0" w:color="auto"/>
      </w:divBdr>
    </w:div>
    <w:div w:id="600451676">
      <w:bodyDiv w:val="1"/>
      <w:marLeft w:val="0"/>
      <w:marRight w:val="0"/>
      <w:marTop w:val="0"/>
      <w:marBottom w:val="0"/>
      <w:divBdr>
        <w:top w:val="none" w:sz="0" w:space="0" w:color="auto"/>
        <w:left w:val="none" w:sz="0" w:space="0" w:color="auto"/>
        <w:bottom w:val="none" w:sz="0" w:space="0" w:color="auto"/>
        <w:right w:val="none" w:sz="0" w:space="0" w:color="auto"/>
      </w:divBdr>
    </w:div>
    <w:div w:id="629550799">
      <w:bodyDiv w:val="1"/>
      <w:marLeft w:val="0"/>
      <w:marRight w:val="0"/>
      <w:marTop w:val="0"/>
      <w:marBottom w:val="0"/>
      <w:divBdr>
        <w:top w:val="none" w:sz="0" w:space="0" w:color="auto"/>
        <w:left w:val="none" w:sz="0" w:space="0" w:color="auto"/>
        <w:bottom w:val="none" w:sz="0" w:space="0" w:color="auto"/>
        <w:right w:val="none" w:sz="0" w:space="0" w:color="auto"/>
      </w:divBdr>
    </w:div>
    <w:div w:id="647319070">
      <w:bodyDiv w:val="1"/>
      <w:marLeft w:val="0"/>
      <w:marRight w:val="0"/>
      <w:marTop w:val="0"/>
      <w:marBottom w:val="0"/>
      <w:divBdr>
        <w:top w:val="none" w:sz="0" w:space="0" w:color="auto"/>
        <w:left w:val="none" w:sz="0" w:space="0" w:color="auto"/>
        <w:bottom w:val="none" w:sz="0" w:space="0" w:color="auto"/>
        <w:right w:val="none" w:sz="0" w:space="0" w:color="auto"/>
      </w:divBdr>
    </w:div>
    <w:div w:id="686251986">
      <w:bodyDiv w:val="1"/>
      <w:marLeft w:val="0"/>
      <w:marRight w:val="0"/>
      <w:marTop w:val="0"/>
      <w:marBottom w:val="0"/>
      <w:divBdr>
        <w:top w:val="none" w:sz="0" w:space="0" w:color="auto"/>
        <w:left w:val="none" w:sz="0" w:space="0" w:color="auto"/>
        <w:bottom w:val="none" w:sz="0" w:space="0" w:color="auto"/>
        <w:right w:val="none" w:sz="0" w:space="0" w:color="auto"/>
      </w:divBdr>
    </w:div>
    <w:div w:id="721366019">
      <w:bodyDiv w:val="1"/>
      <w:marLeft w:val="0"/>
      <w:marRight w:val="0"/>
      <w:marTop w:val="0"/>
      <w:marBottom w:val="0"/>
      <w:divBdr>
        <w:top w:val="none" w:sz="0" w:space="0" w:color="auto"/>
        <w:left w:val="none" w:sz="0" w:space="0" w:color="auto"/>
        <w:bottom w:val="none" w:sz="0" w:space="0" w:color="auto"/>
        <w:right w:val="none" w:sz="0" w:space="0" w:color="auto"/>
      </w:divBdr>
    </w:div>
    <w:div w:id="728068495">
      <w:bodyDiv w:val="1"/>
      <w:marLeft w:val="0"/>
      <w:marRight w:val="0"/>
      <w:marTop w:val="0"/>
      <w:marBottom w:val="0"/>
      <w:divBdr>
        <w:top w:val="none" w:sz="0" w:space="0" w:color="auto"/>
        <w:left w:val="none" w:sz="0" w:space="0" w:color="auto"/>
        <w:bottom w:val="none" w:sz="0" w:space="0" w:color="auto"/>
        <w:right w:val="none" w:sz="0" w:space="0" w:color="auto"/>
      </w:divBdr>
    </w:div>
    <w:div w:id="771240890">
      <w:bodyDiv w:val="1"/>
      <w:marLeft w:val="0"/>
      <w:marRight w:val="0"/>
      <w:marTop w:val="0"/>
      <w:marBottom w:val="0"/>
      <w:divBdr>
        <w:top w:val="none" w:sz="0" w:space="0" w:color="auto"/>
        <w:left w:val="none" w:sz="0" w:space="0" w:color="auto"/>
        <w:bottom w:val="none" w:sz="0" w:space="0" w:color="auto"/>
        <w:right w:val="none" w:sz="0" w:space="0" w:color="auto"/>
      </w:divBdr>
    </w:div>
    <w:div w:id="854616729">
      <w:bodyDiv w:val="1"/>
      <w:marLeft w:val="0"/>
      <w:marRight w:val="0"/>
      <w:marTop w:val="0"/>
      <w:marBottom w:val="0"/>
      <w:divBdr>
        <w:top w:val="none" w:sz="0" w:space="0" w:color="auto"/>
        <w:left w:val="none" w:sz="0" w:space="0" w:color="auto"/>
        <w:bottom w:val="none" w:sz="0" w:space="0" w:color="auto"/>
        <w:right w:val="none" w:sz="0" w:space="0" w:color="auto"/>
      </w:divBdr>
    </w:div>
    <w:div w:id="961499965">
      <w:bodyDiv w:val="1"/>
      <w:marLeft w:val="0"/>
      <w:marRight w:val="0"/>
      <w:marTop w:val="0"/>
      <w:marBottom w:val="0"/>
      <w:divBdr>
        <w:top w:val="none" w:sz="0" w:space="0" w:color="auto"/>
        <w:left w:val="none" w:sz="0" w:space="0" w:color="auto"/>
        <w:bottom w:val="none" w:sz="0" w:space="0" w:color="auto"/>
        <w:right w:val="none" w:sz="0" w:space="0" w:color="auto"/>
      </w:divBdr>
    </w:div>
    <w:div w:id="1003631745">
      <w:bodyDiv w:val="1"/>
      <w:marLeft w:val="0"/>
      <w:marRight w:val="0"/>
      <w:marTop w:val="0"/>
      <w:marBottom w:val="0"/>
      <w:divBdr>
        <w:top w:val="none" w:sz="0" w:space="0" w:color="auto"/>
        <w:left w:val="none" w:sz="0" w:space="0" w:color="auto"/>
        <w:bottom w:val="none" w:sz="0" w:space="0" w:color="auto"/>
        <w:right w:val="none" w:sz="0" w:space="0" w:color="auto"/>
      </w:divBdr>
    </w:div>
    <w:div w:id="1031227641">
      <w:bodyDiv w:val="1"/>
      <w:marLeft w:val="0"/>
      <w:marRight w:val="0"/>
      <w:marTop w:val="0"/>
      <w:marBottom w:val="0"/>
      <w:divBdr>
        <w:top w:val="none" w:sz="0" w:space="0" w:color="auto"/>
        <w:left w:val="none" w:sz="0" w:space="0" w:color="auto"/>
        <w:bottom w:val="none" w:sz="0" w:space="0" w:color="auto"/>
        <w:right w:val="none" w:sz="0" w:space="0" w:color="auto"/>
      </w:divBdr>
    </w:div>
    <w:div w:id="1131938839">
      <w:bodyDiv w:val="1"/>
      <w:marLeft w:val="0"/>
      <w:marRight w:val="0"/>
      <w:marTop w:val="0"/>
      <w:marBottom w:val="0"/>
      <w:divBdr>
        <w:top w:val="none" w:sz="0" w:space="0" w:color="auto"/>
        <w:left w:val="none" w:sz="0" w:space="0" w:color="auto"/>
        <w:bottom w:val="none" w:sz="0" w:space="0" w:color="auto"/>
        <w:right w:val="none" w:sz="0" w:space="0" w:color="auto"/>
      </w:divBdr>
    </w:div>
    <w:div w:id="1167786636">
      <w:bodyDiv w:val="1"/>
      <w:marLeft w:val="0"/>
      <w:marRight w:val="0"/>
      <w:marTop w:val="0"/>
      <w:marBottom w:val="0"/>
      <w:divBdr>
        <w:top w:val="none" w:sz="0" w:space="0" w:color="auto"/>
        <w:left w:val="none" w:sz="0" w:space="0" w:color="auto"/>
        <w:bottom w:val="none" w:sz="0" w:space="0" w:color="auto"/>
        <w:right w:val="none" w:sz="0" w:space="0" w:color="auto"/>
      </w:divBdr>
    </w:div>
    <w:div w:id="1191607000">
      <w:bodyDiv w:val="1"/>
      <w:marLeft w:val="0"/>
      <w:marRight w:val="0"/>
      <w:marTop w:val="0"/>
      <w:marBottom w:val="0"/>
      <w:divBdr>
        <w:top w:val="none" w:sz="0" w:space="0" w:color="auto"/>
        <w:left w:val="none" w:sz="0" w:space="0" w:color="auto"/>
        <w:bottom w:val="none" w:sz="0" w:space="0" w:color="auto"/>
        <w:right w:val="none" w:sz="0" w:space="0" w:color="auto"/>
      </w:divBdr>
    </w:div>
    <w:div w:id="1299064732">
      <w:bodyDiv w:val="1"/>
      <w:marLeft w:val="0"/>
      <w:marRight w:val="0"/>
      <w:marTop w:val="0"/>
      <w:marBottom w:val="0"/>
      <w:divBdr>
        <w:top w:val="none" w:sz="0" w:space="0" w:color="auto"/>
        <w:left w:val="none" w:sz="0" w:space="0" w:color="auto"/>
        <w:bottom w:val="none" w:sz="0" w:space="0" w:color="auto"/>
        <w:right w:val="none" w:sz="0" w:space="0" w:color="auto"/>
      </w:divBdr>
    </w:div>
    <w:div w:id="1323511295">
      <w:bodyDiv w:val="1"/>
      <w:marLeft w:val="0"/>
      <w:marRight w:val="0"/>
      <w:marTop w:val="0"/>
      <w:marBottom w:val="0"/>
      <w:divBdr>
        <w:top w:val="none" w:sz="0" w:space="0" w:color="auto"/>
        <w:left w:val="none" w:sz="0" w:space="0" w:color="auto"/>
        <w:bottom w:val="none" w:sz="0" w:space="0" w:color="auto"/>
        <w:right w:val="none" w:sz="0" w:space="0" w:color="auto"/>
      </w:divBdr>
    </w:div>
    <w:div w:id="1327780964">
      <w:bodyDiv w:val="1"/>
      <w:marLeft w:val="0"/>
      <w:marRight w:val="0"/>
      <w:marTop w:val="0"/>
      <w:marBottom w:val="0"/>
      <w:divBdr>
        <w:top w:val="none" w:sz="0" w:space="0" w:color="auto"/>
        <w:left w:val="none" w:sz="0" w:space="0" w:color="auto"/>
        <w:bottom w:val="none" w:sz="0" w:space="0" w:color="auto"/>
        <w:right w:val="none" w:sz="0" w:space="0" w:color="auto"/>
      </w:divBdr>
    </w:div>
    <w:div w:id="1362589340">
      <w:bodyDiv w:val="1"/>
      <w:marLeft w:val="0"/>
      <w:marRight w:val="0"/>
      <w:marTop w:val="0"/>
      <w:marBottom w:val="0"/>
      <w:divBdr>
        <w:top w:val="none" w:sz="0" w:space="0" w:color="auto"/>
        <w:left w:val="none" w:sz="0" w:space="0" w:color="auto"/>
        <w:bottom w:val="none" w:sz="0" w:space="0" w:color="auto"/>
        <w:right w:val="none" w:sz="0" w:space="0" w:color="auto"/>
      </w:divBdr>
    </w:div>
    <w:div w:id="1396932186">
      <w:bodyDiv w:val="1"/>
      <w:marLeft w:val="0"/>
      <w:marRight w:val="0"/>
      <w:marTop w:val="0"/>
      <w:marBottom w:val="0"/>
      <w:divBdr>
        <w:top w:val="none" w:sz="0" w:space="0" w:color="auto"/>
        <w:left w:val="none" w:sz="0" w:space="0" w:color="auto"/>
        <w:bottom w:val="none" w:sz="0" w:space="0" w:color="auto"/>
        <w:right w:val="none" w:sz="0" w:space="0" w:color="auto"/>
      </w:divBdr>
    </w:div>
    <w:div w:id="1423258959">
      <w:bodyDiv w:val="1"/>
      <w:marLeft w:val="0"/>
      <w:marRight w:val="0"/>
      <w:marTop w:val="0"/>
      <w:marBottom w:val="0"/>
      <w:divBdr>
        <w:top w:val="none" w:sz="0" w:space="0" w:color="auto"/>
        <w:left w:val="none" w:sz="0" w:space="0" w:color="auto"/>
        <w:bottom w:val="none" w:sz="0" w:space="0" w:color="auto"/>
        <w:right w:val="none" w:sz="0" w:space="0" w:color="auto"/>
      </w:divBdr>
    </w:div>
    <w:div w:id="1478960081">
      <w:bodyDiv w:val="1"/>
      <w:marLeft w:val="0"/>
      <w:marRight w:val="0"/>
      <w:marTop w:val="0"/>
      <w:marBottom w:val="0"/>
      <w:divBdr>
        <w:top w:val="none" w:sz="0" w:space="0" w:color="auto"/>
        <w:left w:val="none" w:sz="0" w:space="0" w:color="auto"/>
        <w:bottom w:val="none" w:sz="0" w:space="0" w:color="auto"/>
        <w:right w:val="none" w:sz="0" w:space="0" w:color="auto"/>
      </w:divBdr>
    </w:div>
    <w:div w:id="1531838678">
      <w:bodyDiv w:val="1"/>
      <w:marLeft w:val="0"/>
      <w:marRight w:val="0"/>
      <w:marTop w:val="0"/>
      <w:marBottom w:val="0"/>
      <w:divBdr>
        <w:top w:val="none" w:sz="0" w:space="0" w:color="auto"/>
        <w:left w:val="none" w:sz="0" w:space="0" w:color="auto"/>
        <w:bottom w:val="none" w:sz="0" w:space="0" w:color="auto"/>
        <w:right w:val="none" w:sz="0" w:space="0" w:color="auto"/>
      </w:divBdr>
    </w:div>
    <w:div w:id="1654793413">
      <w:bodyDiv w:val="1"/>
      <w:marLeft w:val="0"/>
      <w:marRight w:val="0"/>
      <w:marTop w:val="0"/>
      <w:marBottom w:val="0"/>
      <w:divBdr>
        <w:top w:val="none" w:sz="0" w:space="0" w:color="auto"/>
        <w:left w:val="none" w:sz="0" w:space="0" w:color="auto"/>
        <w:bottom w:val="none" w:sz="0" w:space="0" w:color="auto"/>
        <w:right w:val="none" w:sz="0" w:space="0" w:color="auto"/>
      </w:divBdr>
    </w:div>
    <w:div w:id="1667712035">
      <w:bodyDiv w:val="1"/>
      <w:marLeft w:val="0"/>
      <w:marRight w:val="0"/>
      <w:marTop w:val="0"/>
      <w:marBottom w:val="0"/>
      <w:divBdr>
        <w:top w:val="none" w:sz="0" w:space="0" w:color="auto"/>
        <w:left w:val="none" w:sz="0" w:space="0" w:color="auto"/>
        <w:bottom w:val="none" w:sz="0" w:space="0" w:color="auto"/>
        <w:right w:val="none" w:sz="0" w:space="0" w:color="auto"/>
      </w:divBdr>
    </w:div>
    <w:div w:id="1677535672">
      <w:bodyDiv w:val="1"/>
      <w:marLeft w:val="0"/>
      <w:marRight w:val="0"/>
      <w:marTop w:val="0"/>
      <w:marBottom w:val="0"/>
      <w:divBdr>
        <w:top w:val="none" w:sz="0" w:space="0" w:color="auto"/>
        <w:left w:val="none" w:sz="0" w:space="0" w:color="auto"/>
        <w:bottom w:val="none" w:sz="0" w:space="0" w:color="auto"/>
        <w:right w:val="none" w:sz="0" w:space="0" w:color="auto"/>
      </w:divBdr>
    </w:div>
    <w:div w:id="1833134885">
      <w:bodyDiv w:val="1"/>
      <w:marLeft w:val="0"/>
      <w:marRight w:val="0"/>
      <w:marTop w:val="0"/>
      <w:marBottom w:val="0"/>
      <w:divBdr>
        <w:top w:val="none" w:sz="0" w:space="0" w:color="auto"/>
        <w:left w:val="none" w:sz="0" w:space="0" w:color="auto"/>
        <w:bottom w:val="none" w:sz="0" w:space="0" w:color="auto"/>
        <w:right w:val="none" w:sz="0" w:space="0" w:color="auto"/>
      </w:divBdr>
    </w:div>
    <w:div w:id="1890798075">
      <w:bodyDiv w:val="1"/>
      <w:marLeft w:val="0"/>
      <w:marRight w:val="0"/>
      <w:marTop w:val="0"/>
      <w:marBottom w:val="0"/>
      <w:divBdr>
        <w:top w:val="none" w:sz="0" w:space="0" w:color="auto"/>
        <w:left w:val="none" w:sz="0" w:space="0" w:color="auto"/>
        <w:bottom w:val="none" w:sz="0" w:space="0" w:color="auto"/>
        <w:right w:val="none" w:sz="0" w:space="0" w:color="auto"/>
      </w:divBdr>
    </w:div>
    <w:div w:id="1891501338">
      <w:bodyDiv w:val="1"/>
      <w:marLeft w:val="0"/>
      <w:marRight w:val="0"/>
      <w:marTop w:val="0"/>
      <w:marBottom w:val="0"/>
      <w:divBdr>
        <w:top w:val="none" w:sz="0" w:space="0" w:color="auto"/>
        <w:left w:val="none" w:sz="0" w:space="0" w:color="auto"/>
        <w:bottom w:val="none" w:sz="0" w:space="0" w:color="auto"/>
        <w:right w:val="none" w:sz="0" w:space="0" w:color="auto"/>
      </w:divBdr>
    </w:div>
    <w:div w:id="1905410507">
      <w:bodyDiv w:val="1"/>
      <w:marLeft w:val="0"/>
      <w:marRight w:val="0"/>
      <w:marTop w:val="0"/>
      <w:marBottom w:val="0"/>
      <w:divBdr>
        <w:top w:val="none" w:sz="0" w:space="0" w:color="auto"/>
        <w:left w:val="none" w:sz="0" w:space="0" w:color="auto"/>
        <w:bottom w:val="none" w:sz="0" w:space="0" w:color="auto"/>
        <w:right w:val="none" w:sz="0" w:space="0" w:color="auto"/>
      </w:divBdr>
    </w:div>
    <w:div w:id="1906719497">
      <w:bodyDiv w:val="1"/>
      <w:marLeft w:val="0"/>
      <w:marRight w:val="0"/>
      <w:marTop w:val="0"/>
      <w:marBottom w:val="0"/>
      <w:divBdr>
        <w:top w:val="none" w:sz="0" w:space="0" w:color="auto"/>
        <w:left w:val="none" w:sz="0" w:space="0" w:color="auto"/>
        <w:bottom w:val="none" w:sz="0" w:space="0" w:color="auto"/>
        <w:right w:val="none" w:sz="0" w:space="0" w:color="auto"/>
      </w:divBdr>
    </w:div>
    <w:div w:id="2005933947">
      <w:bodyDiv w:val="1"/>
      <w:marLeft w:val="0"/>
      <w:marRight w:val="0"/>
      <w:marTop w:val="0"/>
      <w:marBottom w:val="0"/>
      <w:divBdr>
        <w:top w:val="none" w:sz="0" w:space="0" w:color="auto"/>
        <w:left w:val="none" w:sz="0" w:space="0" w:color="auto"/>
        <w:bottom w:val="none" w:sz="0" w:space="0" w:color="auto"/>
        <w:right w:val="none" w:sz="0" w:space="0" w:color="auto"/>
      </w:divBdr>
    </w:div>
    <w:div w:id="2018533114">
      <w:bodyDiv w:val="1"/>
      <w:marLeft w:val="0"/>
      <w:marRight w:val="0"/>
      <w:marTop w:val="0"/>
      <w:marBottom w:val="0"/>
      <w:divBdr>
        <w:top w:val="none" w:sz="0" w:space="0" w:color="auto"/>
        <w:left w:val="none" w:sz="0" w:space="0" w:color="auto"/>
        <w:bottom w:val="none" w:sz="0" w:space="0" w:color="auto"/>
        <w:right w:val="none" w:sz="0" w:space="0" w:color="auto"/>
      </w:divBdr>
    </w:div>
    <w:div w:id="204558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github.com/IvanovskyOrtega/Redes-Neuronales/blob/master/ML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ovsky\AppData\Roaming\Microsoft\Templates\Dise&#241;o%20de%20fluj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78"/>
    <w:rsid w:val="0002476D"/>
    <w:rsid w:val="00377978"/>
    <w:rsid w:val="007B052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Gut</b:Tag>
    <b:SourceType>InternetSite</b:SourceType>
    <b:Guid>{424CB06E-5A70-4897-8698-9DCFED0BD0B7}</b:Guid>
    <b:Author>
      <b:Author>
        <b:NameList>
          <b:Person>
            <b:Last>Gutiérrez</b:Last>
            <b:First>Hugo</b:First>
            <b:Middle>Flores</b:Middle>
          </b:Person>
        </b:NameList>
      </b:Author>
    </b:Author>
    <b:Title>Polilibro Redes Neuronales Artificiales 1.</b:Title>
    <b:InternetSiteTitle>Polilibro Redes Neuronales Artificiales 1.</b:InternetSiteTitle>
    <b:URL>http://www.hugo-inc.com/RNA/Unidad%204/4.2.html</b:URL>
    <b:RefOrder>7</b:RefOrder>
  </b:Source>
  <b:Source>
    <b:Tag>GAB23</b:Tag>
    <b:SourceType>InternetSite</b:SourceType>
    <b:Guid>{718030E2-7551-4141-B050-4CE126DBF2F6}</b:Guid>
    <b:Author>
      <b:Author>
        <b:NameList>
          <b:Person>
            <b:Last>C.</b:Last>
            <b:First>Gabriela</b:First>
            <b:Middle>Bencomo</b:Middle>
          </b:Person>
          <b:Person>
            <b:Last>R.</b:Last>
            <b:First>Soraya</b:First>
            <b:Middle>Díaz</b:Middle>
          </b:Person>
          <b:Person>
            <b:Last>C.</b:Last>
            <b:First>Elsy</b:First>
            <b:Middle>Díaz</b:Middle>
          </b:Person>
          <b:Person>
            <b:Last>C.</b:Last>
            <b:First>Ricardo</b:First>
            <b:Middle>Martínez</b:Middle>
          </b:Person>
        </b:NameList>
      </b:Author>
    </b:Author>
    <b:Title>Redes Neuronales</b:Title>
    <b:InternetSiteTitle>Redes Neuronales</b:InternetSiteTitle>
    <b:Year>23</b:Year>
    <b:Month>Noviembre</b:Month>
    <b:Day>2001</b:Day>
    <b:URL>http://www.depi.itchihuahua.edu.mx/apacheco/lengs/ann/pagina_nueva_2.htm</b:URL>
    <b:RefOrder>8</b:RefOrder>
  </b:Source>
  <b:Source>
    <b:Tag>Hug</b:Tag>
    <b:SourceType>InternetSite</b:SourceType>
    <b:Guid>{CB874802-AA49-4562-ABC8-354AAA7DD717}</b:Guid>
    <b:Author>
      <b:Author>
        <b:NameList>
          <b:Person>
            <b:Last>Gutiérrez</b:Last>
            <b:First>Hugo</b:First>
            <b:Middle>Flores</b:Middle>
          </b:Person>
        </b:NameList>
      </b:Author>
    </b:Author>
    <b:Title>Polilibro　Redes Neuronales Artificiales 1</b:Title>
    <b:InternetSiteTitle>Capítulo 4: Redes Neuronales con aprendizaje no supervisado</b:InternetSiteTitle>
    <b:URL>http://www.hugo-inc.com/RNA/Unidad%204/4.1.2.html</b:URL>
    <b:RefOrder>9</b:RefOrder>
  </b:Source>
  <b:Source>
    <b:Tag>Perceptron</b:Tag>
    <b:SourceType>InternetSite</b:SourceType>
    <b:Guid>{9220E162-79AC-4949-8A09-B55E1D573BF7}</b:Guid>
    <b:Author>
      <b:Author>
        <b:NameList>
          <b:Person>
            <b:Last>Gutiérrez</b:Last>
            <b:First>Hugo</b:First>
            <b:Middle>Flores</b:Middle>
          </b:Person>
        </b:NameList>
      </b:Author>
    </b:Author>
    <b:Title>Polilibro de Redes Neuronales 1</b:Title>
    <b:InternetSiteTitle>Redes Neuronales Multicapa con Aprendizaje Supervisado: El Perceptrón</b:InternetSiteTitle>
    <b:URL>http://www.hugo-inc.com/RNA/Unidad%202/2.1.html</b:URL>
    <b:RefOrder>10</b:RefOrder>
  </b:Source>
  <b:Source>
    <b:Tag>Hug1</b:Tag>
    <b:SourceType>InternetSite</b:SourceType>
    <b:Guid>{E3CD9566-88F4-4830-ACDA-235691DDAEBD}</b:Guid>
    <b:Author>
      <b:Author>
        <b:NameList>
          <b:Person>
            <b:Last>Gutiérrez</b:Last>
            <b:First>Hugo</b:First>
            <b:Middle>Flores</b:Middle>
          </b:Person>
        </b:NameList>
      </b:Author>
    </b:Author>
    <b:Title>Redes Neuronales Multicapa Con Aprendizaje Supervisado</b:Title>
    <b:InternetSiteTitle>Arquitectura del Perceptrón</b:InternetSiteTitle>
    <b:URL>http://www.hugo-inc.com/RNA/Unidad%202/2.1.1.html</b:URL>
    <b:RefOrder>11</b:RefOrder>
  </b:Source>
  <b:Source>
    <b:Tag>Hag14</b:Tag>
    <b:SourceType>Book</b:SourceType>
    <b:Guid>{28E86BC0-26E7-4C45-B53D-97E3E427E461}</b:Guid>
    <b:Title>Neural Networks Design</b:Title>
    <b:Year>2014</b:Year>
    <b:Author>
      <b:Author>
        <b:NameList>
          <b:Person>
            <b:Last>Hagan</b:Last>
            <b:First>Martin</b:First>
            <b:Middle>T.</b:Middle>
          </b:Person>
        </b:NameList>
      </b:Author>
    </b:Author>
    <b:Pages>357</b:Pages>
    <b:Edition>Segunda</b:Edition>
    <b:RefOrder>1</b:RefOrder>
  </b:Source>
  <b:Source>
    <b:Tag>Hag141</b:Tag>
    <b:SourceType>Book</b:SourceType>
    <b:Guid>{F1250114-10B9-44CD-BAAB-553B7A1B9105}</b:Guid>
    <b:Author>
      <b:Author>
        <b:NameList>
          <b:Person>
            <b:Last>Hagan</b:Last>
            <b:First>Martin</b:First>
            <b:Middle>T.</b:Middle>
          </b:Person>
        </b:NameList>
      </b:Author>
    </b:Author>
    <b:Title>Neural Networks Design</b:Title>
    <b:Year>2014</b:Year>
    <b:ShortTitle>Backpropagation</b:ShortTitle>
    <b:Pages>358</b:Pages>
    <b:Edition>Segunda</b:Edition>
    <b:RefOrder>2</b:RefOrder>
  </b:Source>
  <b:Source>
    <b:Tag>Pri97</b:Tag>
    <b:SourceType>DocumentFromInternetSite</b:SourceType>
    <b:Guid>{042AD936-5E1A-4CDA-AE86-0BED0E14E531}</b:Guid>
    <b:Title>Computational NeuroEngineering Lab</b:Title>
    <b:Year>1997</b:Year>
    <b:Author>
      <b:Author>
        <b:NameList>
          <b:Person>
            <b:Last>Principe</b:Last>
            <b:First>Jose</b:First>
            <b:Middle>C.</b:Middle>
          </b:Person>
          <b:Person>
            <b:Last>Euliano</b:Last>
            <b:First>Neil</b:First>
            <b:Middle>R.</b:Middle>
          </b:Person>
          <b:Person>
            <b:Last>Lefebvre</b:Last>
            <b:First>W.</b:First>
            <b:Middle>Curt</b:Middle>
          </b:Person>
        </b:NameList>
      </b:Author>
      <b:Editor>
        <b:NameList>
          <b:Person>
            <b:Last>Florida</b:Last>
            <b:First>University</b:First>
            <b:Middle>of</b:Middle>
          </b:Person>
        </b:NameList>
      </b:Editor>
    </b:Author>
    <b:YearAccessed>2017</b:YearAccessed>
    <b:MonthAccessed>Diciembre</b:MonthAccessed>
    <b:DayAccessed>12</b:DayAccessed>
    <b:URL>http://www.cnel.ufl.edu/courses/EEL6814/chapter5.pdf</b:URL>
    <b:ShortTitle>Neural and Adaptive Systems: Fundamentals Through Simulation</b:ShortTitle>
    <b:RefOrder>6</b:RefOrder>
  </b:Source>
  <b:Source>
    <b:Tag>Pér17</b:Tag>
    <b:SourceType>DocumentFromInternetSite</b:SourceType>
    <b:Guid>{A9A6F571-3890-4773-9E9E-5F2EDD35FE35}</b:Guid>
    <b:Author>
      <b:Author>
        <b:NameList>
          <b:Person>
            <b:Last>Pérez Valls</b:Last>
            <b:First>Jesús</b:First>
          </b:Person>
        </b:NameList>
      </b:Author>
    </b:Author>
    <b:Title>Biblioteca - Universidad de Sevilla</b:Title>
    <b:YearAccessed>2017</b:YearAccessed>
    <b:MonthAccessed>Diciembre</b:MonthAccessed>
    <b:DayAccessed>9</b:DayAccessed>
    <b:URL>http://bibing.us.es/proyectos/abreproy/12166/fichero/Volumen+1+-+Memoria+descriptiva+del+proyecto%252F3+-+Perceptron+multicapa.pdf</b:URL>
    <b:ShortTitle>HERRAMIENTAS MATLAB PARA LA SELECCIÓN DE ENTRADAS Y PREDICCIÓN NEURONAL DE VALORES EN BOLSA</b:ShortTitle>
    <b:RefOrder>3</b:RefOrder>
  </b:Source>
  <b:Source>
    <b:Tag>Sob17</b:Tag>
    <b:SourceType>DocumentFromInternetSite</b:SourceType>
    <b:Guid>{8FE5B7C3-1208-4F3C-B12D-ADD11673CCC2}</b:Guid>
    <b:Title>Sobreajuste</b:Title>
    <b:YearAccessed>2017</b:YearAccessed>
    <b:MonthAccessed>Diciembre</b:MonthAccessed>
    <b:DayAccessed>9</b:DayAccessed>
    <b:URL>https://es.wikipedia.org/wiki/Sobreajuste</b:URL>
    <b:RefOrder>5</b:RefOrder>
  </b:Source>
  <b:Source>
    <b:Tag>Hag</b:Tag>
    <b:SourceType>BookSection</b:SourceType>
    <b:Guid>{E977FA1B-D6BE-477C-9368-26976CB683DD}</b:Guid>
    <b:Title>Multilayer Perceptrons</b:Title>
    <b:Author>
      <b:Author>
        <b:NameList>
          <b:Person>
            <b:Last>Hagan</b:Last>
            <b:First>Martin</b:First>
            <b:Middle>T.</b:Middle>
          </b:Person>
        </b:NameList>
      </b:Author>
    </b:Author>
    <b:BookTitle>Neural Networks Design</b:BookTitle>
    <b:Pages>358</b:Pages>
    <b:RefOrder>4</b:RefOrder>
  </b:Source>
</b:Sources>
</file>

<file path=customXml/item3.xml><?xml version="1.0" encoding="utf-8"?>
<b:Sources xmlns:b="http://schemas.openxmlformats.org/officeDocument/2006/bibliography" xmlns="http://schemas.openxmlformats.org/officeDocument/2006/bibliography" SelectedStyle="\IEEE2006OfficeOnline.xsl" StyleName="IEEE" Version="2006">
  <b:Source>
    <b:Tag>Gut</b:Tag>
    <b:SourceType>InternetSite</b:SourceType>
    <b:Guid>{424CB06E-5A70-4897-8698-9DCFED0BD0B7}</b:Guid>
    <b:Author>
      <b:Author>
        <b:NameList>
          <b:Person>
            <b:Last>Gutiérrez</b:Last>
            <b:First>Hugo</b:First>
            <b:Middle>Flores</b:Middle>
          </b:Person>
        </b:NameList>
      </b:Author>
    </b:Author>
    <b:Title>Polilibro Redes Neuronales Artificiales 1.</b:Title>
    <b:InternetSiteTitle>Polilibro Redes Neuronales Artificiales 1.</b:InternetSiteTitle>
    <b:URL>http://www.hugo-inc.com/RNA/Unidad%204/4.2.html</b:URL>
    <b:RefOrder>3</b:RefOrder>
  </b:Source>
  <b:Source>
    <b:Tag>GAB23</b:Tag>
    <b:SourceType>InternetSite</b:SourceType>
    <b:Guid>{718030E2-7551-4141-B050-4CE126DBF2F6}</b:Guid>
    <b:Author>
      <b:Author>
        <b:NameList>
          <b:Person>
            <b:Last>C.</b:Last>
            <b:First>Gabriela</b:First>
            <b:Middle>Bencomo</b:Middle>
          </b:Person>
          <b:Person>
            <b:Last>R.</b:Last>
            <b:First>Soraya</b:First>
            <b:Middle>Díaz</b:Middle>
          </b:Person>
          <b:Person>
            <b:Last>C.</b:Last>
            <b:First>Elsy</b:First>
            <b:Middle>Díaz</b:Middle>
          </b:Person>
          <b:Person>
            <b:Last>C.</b:Last>
            <b:First>Ricardo</b:First>
            <b:Middle>Martínez</b:Middle>
          </b:Person>
        </b:NameList>
      </b:Author>
    </b:Author>
    <b:Title>Redes Neuronales</b:Title>
    <b:InternetSiteTitle>Redes Neuronales</b:InternetSiteTitle>
    <b:Year>23</b:Year>
    <b:Month>Noviembre</b:Month>
    <b:Day>2001</b:Day>
    <b:URL>http://www.depi.itchihuahua.edu.mx/apacheco/lengs/ann/pagina_nueva_2.htm</b:URL>
    <b:RefOrder>4</b:RefOrder>
  </b:Source>
  <b:Source>
    <b:Tag>Hug</b:Tag>
    <b:SourceType>InternetSite</b:SourceType>
    <b:Guid>{CB874802-AA49-4562-ABC8-354AAA7DD717}</b:Guid>
    <b:Author>
      <b:Author>
        <b:NameList>
          <b:Person>
            <b:Last>Gutiérrez</b:Last>
            <b:First>Hugo</b:First>
            <b:Middle>Flores</b:Middle>
          </b:Person>
        </b:NameList>
      </b:Author>
    </b:Author>
    <b:Title>Polilibro　Redes Neuronales Artificiales 1</b:Title>
    <b:InternetSiteTitle>Capítulo 4: Redes Neuronales con aprendizaje no supervisado</b:InternetSiteTitle>
    <b:URL>http://www.hugo-inc.com/RNA/Unidad%204/4.1.2.html</b:URL>
    <b:RefOrder>5</b:RefOrder>
  </b:Source>
  <b:Source>
    <b:Tag>Perceptron</b:Tag>
    <b:SourceType>InternetSite</b:SourceType>
    <b:Guid>{9220E162-79AC-4949-8A09-B55E1D573BF7}</b:Guid>
    <b:Author>
      <b:Author>
        <b:NameList>
          <b:Person>
            <b:Last>Gutiérrez</b:Last>
            <b:First>Hugo</b:First>
            <b:Middle>Flores</b:Middle>
          </b:Person>
        </b:NameList>
      </b:Author>
    </b:Author>
    <b:Title>Polilibro de Redes Neuronales 1</b:Title>
    <b:InternetSiteTitle>Redes Neuronales Multicapa con Aprendizaje Supervisado: El Perceptrón</b:InternetSiteTitle>
    <b:URL>http://www.hugo-inc.com/RNA/Unidad%202/2.1.html</b:URL>
    <b:RefOrder>6</b:RefOrder>
  </b:Source>
  <b:Source>
    <b:Tag>Hug1</b:Tag>
    <b:SourceType>InternetSite</b:SourceType>
    <b:Guid>{E3CD9566-88F4-4830-ACDA-235691DDAEBD}</b:Guid>
    <b:Author>
      <b:Author>
        <b:NameList>
          <b:Person>
            <b:Last>Gutiérrez</b:Last>
            <b:First>Hugo</b:First>
            <b:Middle>Flores</b:Middle>
          </b:Person>
        </b:NameList>
      </b:Author>
    </b:Author>
    <b:Title>Redes Neuronales Multicapa Con Aprendizaje Supervisado</b:Title>
    <b:InternetSiteTitle>Arquitectura del Perceptrón</b:InternetSiteTitle>
    <b:URL>http://www.hugo-inc.com/RNA/Unidad%202/2.1.1.html</b:URL>
    <b:RefOrder>7</b:RefOrder>
  </b:Source>
  <b:Source>
    <b:Tag>Hag14</b:Tag>
    <b:SourceType>Book</b:SourceType>
    <b:Guid>{28E86BC0-26E7-4C45-B53D-97E3E427E461}</b:Guid>
    <b:Title>Neural Networks Design</b:Title>
    <b:Year>2014</b:Year>
    <b:Author>
      <b:Author>
        <b:NameList>
          <b:Person>
            <b:Last>Hagan</b:Last>
            <b:First>Martin</b:First>
            <b:Middle>T.</b:Middle>
          </b:Person>
        </b:NameList>
      </b:Author>
    </b:Author>
    <b:Pages>357</b:Pages>
    <b:Edition>Segunda</b:Edition>
    <b:RefOrder>1</b:RefOrder>
  </b:Source>
  <b:Source>
    <b:Tag>Hag141</b:Tag>
    <b:SourceType>Book</b:SourceType>
    <b:Guid>{F1250114-10B9-44CD-BAAB-553B7A1B9105}</b:Guid>
    <b:Author>
      <b:Author>
        <b:NameList>
          <b:Person>
            <b:Last>Hagan</b:Last>
            <b:First>Martin</b:First>
            <b:Middle>T.</b:Middle>
          </b:Person>
        </b:NameList>
      </b:Author>
    </b:Author>
    <b:Title>Neural Networks Design</b:Title>
    <b:Year>2014</b:Year>
    <b:ShortTitle>Backpropagation</b:ShortTitle>
    <b:Pages>358</b:Pages>
    <b:Edition>Segunda</b:Edition>
    <b:RefOrder>2</b:RefOrder>
  </b:Source>
</b:Sourc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25CACD4-C9AE-4AFF-A430-14AD177FEA5F}">
  <ds:schemaRefs>
    <ds:schemaRef ds:uri="http://schemas.microsoft.com/sharepoint/v3/contenttype/forms"/>
  </ds:schemaRefs>
</ds:datastoreItem>
</file>

<file path=customXml/itemProps2.xml><?xml version="1.0" encoding="utf-8"?>
<ds:datastoreItem xmlns:ds="http://schemas.openxmlformats.org/officeDocument/2006/customXml" ds:itemID="{C502D06E-907F-45D9-9B78-33D58FD09380}">
  <ds:schemaRefs>
    <ds:schemaRef ds:uri="http://schemas.openxmlformats.org/officeDocument/2006/bibliography"/>
  </ds:schemaRefs>
</ds:datastoreItem>
</file>

<file path=customXml/itemProps3.xml><?xml version="1.0" encoding="utf-8"?>
<ds:datastoreItem xmlns:ds="http://schemas.openxmlformats.org/officeDocument/2006/customXml" ds:itemID="{EBFF6786-39FA-4E7C-9C22-0E781BAC06F4}">
  <ds:schemaRefs>
    <ds:schemaRef ds:uri="http://schemas.openxmlformats.org/officeDocument/2006/bibliography"/>
  </ds:schemaRefs>
</ds:datastoreItem>
</file>

<file path=customXml/itemProps4.xml><?xml version="1.0" encoding="utf-8"?>
<ds:datastoreItem xmlns:ds="http://schemas.openxmlformats.org/officeDocument/2006/customXml" ds:itemID="{125CACD4-C9AE-4AFF-A430-14AD177FEA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flujo.dotx</Template>
  <TotalTime>0</TotalTime>
  <Pages>41</Pages>
  <Words>8205</Words>
  <Characters>45131</Characters>
  <Application>Microsoft Office Word</Application>
  <DocSecurity>0</DocSecurity>
  <Lines>376</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Ivanovsky</dc:creator>
  <cp:keywords/>
  <dc:description/>
  <cp:lastModifiedBy>Ivan Ortega</cp:lastModifiedBy>
  <cp:revision>2</cp:revision>
  <cp:lastPrinted>2017-12-09T23:15:00Z</cp:lastPrinted>
  <dcterms:created xsi:type="dcterms:W3CDTF">2017-12-09T23:16:00Z</dcterms:created>
  <dcterms:modified xsi:type="dcterms:W3CDTF">2017-12-09T23:16:00Z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